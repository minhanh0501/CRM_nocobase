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69424238"/>
    <w:bookmarkStart w:id="1" w:name="_Toc169424237"/>
    <w:p w14:paraId="4AE6A47D" w14:textId="77777777" w:rsidR="00C70BF7" w:rsidRPr="00F718CC" w:rsidRDefault="00C70BF7" w:rsidP="00A015A4">
      <w:pPr>
        <w:ind w:firstLine="0"/>
        <w:jc w:val="center"/>
        <w:rPr>
          <w:b/>
          <w:sz w:val="24"/>
        </w:rPr>
      </w:pPr>
      <w:r>
        <w:rPr>
          <w:noProof/>
        </w:rPr>
        <mc:AlternateContent>
          <mc:Choice Requires="wps">
            <w:drawing>
              <wp:anchor distT="0" distB="0" distL="114300" distR="114300" simplePos="0" relativeHeight="251659264" behindDoc="0" locked="0" layoutInCell="1" allowOverlap="1" wp14:anchorId="6A72D588" wp14:editId="5276C2C2">
                <wp:simplePos x="0" y="0"/>
                <wp:positionH relativeFrom="column">
                  <wp:posOffset>-1055370</wp:posOffset>
                </wp:positionH>
                <wp:positionV relativeFrom="paragraph">
                  <wp:posOffset>-114300</wp:posOffset>
                </wp:positionV>
                <wp:extent cx="426720" cy="9589770"/>
                <wp:effectExtent l="0" t="0" r="6350" b="0"/>
                <wp:wrapNone/>
                <wp:docPr id="5"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958977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510F24B" w14:textId="2F4E2038" w:rsidR="003F6BF4" w:rsidRPr="001F7C16" w:rsidRDefault="009B501D" w:rsidP="00A015A4">
                            <w:pPr>
                              <w:spacing w:line="240" w:lineRule="auto"/>
                              <w:jc w:val="center"/>
                              <w:rPr>
                                <w:b/>
                                <w:bCs/>
                                <w:caps/>
                                <w:sz w:val="24"/>
                              </w:rPr>
                            </w:pPr>
                            <w:r>
                              <w:rPr>
                                <w:b/>
                                <w:sz w:val="24"/>
                                <w:lang w:val="vi-VN"/>
                              </w:rPr>
                              <w:t>K66</w:t>
                            </w:r>
                            <w:r w:rsidR="003F6BF4" w:rsidRPr="001F7C16">
                              <w:rPr>
                                <w:b/>
                                <w:bCs/>
                                <w:caps/>
                                <w:sz w:val="24"/>
                              </w:rPr>
                              <w:t xml:space="preserve">– MÃ SV: </w:t>
                            </w:r>
                            <w:r>
                              <w:rPr>
                                <w:b/>
                                <w:sz w:val="24"/>
                                <w:lang w:val="vi-VN"/>
                              </w:rPr>
                              <w:t>2121051159</w:t>
                            </w:r>
                            <w:r w:rsidR="003F6BF4" w:rsidRPr="001F7C16">
                              <w:rPr>
                                <w:b/>
                                <w:bCs/>
                                <w:caps/>
                                <w:sz w:val="24"/>
                              </w:rPr>
                              <w:t xml:space="preserve"> –</w:t>
                            </w:r>
                            <w:r w:rsidR="0057000B">
                              <w:rPr>
                                <w:b/>
                                <w:sz w:val="24"/>
                                <w:lang w:val="vi-VN"/>
                              </w:rPr>
                              <w:t>ĐỖ MINH ANH</w:t>
                            </w:r>
                            <w:r w:rsidR="003F6BF4" w:rsidRPr="001F7C16">
                              <w:rPr>
                                <w:b/>
                                <w:bCs/>
                                <w:caps/>
                                <w:sz w:val="24"/>
                              </w:rPr>
                              <w:br/>
                            </w:r>
                            <w:r w:rsidR="00526FAE" w:rsidRPr="001F2B65">
                              <w:rPr>
                                <w:b/>
                                <w:sz w:val="24"/>
                              </w:rPr>
                              <w:t>NGHIÊN CỨU VÀ ỨNG DỤNG AI TRONG HỆ THỐNG CRM NỘI BỘ ĐỂ ĐÁNH GIÁ KHÁCH HÀNG VÀ TÓM TẮT CUỘC HẸN</w:t>
                            </w:r>
                          </w:p>
                        </w:txbxContent>
                      </wps:txbx>
                      <wps:bodyPr rot="0" vert="vert"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6A72D588" id="_x0000_t202" coordsize="21600,21600" o:spt="202" path="m,l,21600r21600,l21600,xe">
                <v:stroke joinstyle="miter"/>
                <v:path gradientshapeok="t" o:connecttype="rect"/>
              </v:shapetype>
              <v:shape id="Text Box 42" o:spid="_x0000_s1026" type="#_x0000_t202" style="position:absolute;left:0;text-align:left;margin-left:-83.1pt;margin-top:-9pt;width:33.6pt;height:75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" filled="f" stroked="f">
                <v:textbox style="layout-flow:vertical;mso-fit-shape-to-text:t" inset="0,0,0,0">
                  <w:txbxContent>
                    <w:p w14:paraId="6510F24B" w14:textId="2F4E2038" w:rsidR="003F6BF4" w:rsidRPr="001F7C16" w:rsidRDefault="009B501D" w:rsidP="00A015A4">
                      <w:pPr>
                        <w:spacing w:line="240" w:lineRule="auto"/>
                        <w:jc w:val="center"/>
                        <w:rPr>
                          <w:b/>
                          <w:bCs/>
                          <w:caps/>
                          <w:sz w:val="24"/>
                        </w:rPr>
                      </w:pPr>
                      <w:r>
                        <w:rPr>
                          <w:b/>
                          <w:sz w:val="24"/>
                          <w:lang w:val="vi-VN"/>
                        </w:rPr>
                        <w:t>K66</w:t>
                      </w:r>
                      <w:r w:rsidR="003F6BF4" w:rsidRPr="001F7C16">
                        <w:rPr>
                          <w:b/>
                          <w:bCs/>
                          <w:caps/>
                          <w:sz w:val="24"/>
                        </w:rPr>
                        <w:t xml:space="preserve">– MÃ SV: </w:t>
                      </w:r>
                      <w:r>
                        <w:rPr>
                          <w:b/>
                          <w:sz w:val="24"/>
                          <w:lang w:val="vi-VN"/>
                        </w:rPr>
                        <w:t>2121051159</w:t>
                      </w:r>
                      <w:r w:rsidR="003F6BF4" w:rsidRPr="001F7C16">
                        <w:rPr>
                          <w:b/>
                          <w:bCs/>
                          <w:caps/>
                          <w:sz w:val="24"/>
                        </w:rPr>
                        <w:t xml:space="preserve"> –</w:t>
                      </w:r>
                      <w:r w:rsidR="0057000B">
                        <w:rPr>
                          <w:b/>
                          <w:sz w:val="24"/>
                          <w:lang w:val="vi-VN"/>
                        </w:rPr>
                        <w:t>ĐỖ MINH ANH</w:t>
                      </w:r>
                      <w:r w:rsidR="003F6BF4" w:rsidRPr="001F7C16">
                        <w:rPr>
                          <w:b/>
                          <w:bCs/>
                          <w:caps/>
                          <w:sz w:val="24"/>
                        </w:rPr>
                        <w:br/>
                      </w:r>
                      <w:r w:rsidR="00526FAE" w:rsidRPr="001F2B65">
                        <w:rPr>
                          <w:b/>
                          <w:sz w:val="24"/>
                        </w:rPr>
                        <w:t>NGHIÊN CỨU VÀ ỨNG DỤNG AI TRONG HỆ THỐNG CRM NỘI BỘ ĐỂ ĐÁNH GIÁ KHÁCH HÀNG VÀ TÓM TẮT CUỘC HẸN</w:t>
                      </w:r>
                    </w:p>
                  </w:txbxContent>
                </v:textbox>
              </v:shape>
            </w:pict>
          </mc:Fallback>
        </mc:AlternateContent>
      </w:r>
      <w:r w:rsidRPr="00F718CC">
        <w:rPr>
          <w:b/>
          <w:sz w:val="24"/>
        </w:rPr>
        <w:fldChar w:fldCharType="begin"/>
      </w:r>
      <w:r w:rsidRPr="00F718CC">
        <w:rPr>
          <w:b/>
          <w:sz w:val="24"/>
        </w:rPr>
        <w:instrText>MACROBUTTON DoFieldClick BỘ GIÁO DỤC VÀ ĐÀO TẠO</w:instrText>
      </w:r>
      <w:r w:rsidRPr="00F718CC">
        <w:rPr>
          <w:b/>
          <w:sz w:val="24"/>
        </w:rPr>
        <w:fldChar w:fldCharType="end"/>
      </w:r>
    </w:p>
    <w:p w14:paraId="0D412B5A" w14:textId="77777777" w:rsidR="00C70BF7" w:rsidRPr="00F718CC" w:rsidRDefault="00C70BF7" w:rsidP="00246166">
      <w:pPr>
        <w:ind w:firstLine="0"/>
        <w:jc w:val="center"/>
        <w:rPr>
          <w:b/>
        </w:rPr>
      </w:pPr>
      <w:r w:rsidRPr="00F718CC">
        <w:rPr>
          <w:b/>
        </w:rPr>
        <w:fldChar w:fldCharType="begin"/>
      </w:r>
      <w:r w:rsidRPr="00F718CC">
        <w:rPr>
          <w:b/>
        </w:rPr>
        <w:instrText>MACROBUTTON DoFieldClick TRƯỜNG ĐẠI HỌC MỎ - ĐỊA CHẤT</w:instrText>
      </w:r>
      <w:r w:rsidRPr="00F718CC">
        <w:rPr>
          <w:b/>
        </w:rPr>
        <w:fldChar w:fldCharType="end"/>
      </w:r>
    </w:p>
    <w:p w14:paraId="1828CA4E" w14:textId="1DBE9344" w:rsidR="00C70BF7" w:rsidRPr="009B501D" w:rsidRDefault="009B501D" w:rsidP="00A015A4">
      <w:pPr>
        <w:spacing w:before="2040" w:line="240" w:lineRule="auto"/>
        <w:ind w:firstLine="0"/>
        <w:jc w:val="center"/>
        <w:rPr>
          <w:b/>
          <w:bCs/>
          <w:lang w:val="vi-VN"/>
        </w:rPr>
      </w:pPr>
      <w:r w:rsidRPr="009B501D">
        <w:rPr>
          <w:b/>
          <w:bCs/>
        </w:rPr>
        <w:t>ĐỖ</w:t>
      </w:r>
      <w:r w:rsidRPr="009B501D">
        <w:rPr>
          <w:b/>
          <w:bCs/>
          <w:lang w:val="vi-VN"/>
        </w:rPr>
        <w:t xml:space="preserve"> MINH ANH</w:t>
      </w:r>
    </w:p>
    <w:p w14:paraId="6FE5C50F" w14:textId="2087474F" w:rsidR="00C70BF7" w:rsidRPr="009B501D" w:rsidRDefault="009B501D" w:rsidP="00A015A4">
      <w:pPr>
        <w:spacing w:line="240" w:lineRule="auto"/>
        <w:ind w:firstLine="0"/>
        <w:jc w:val="center"/>
        <w:rPr>
          <w:b/>
          <w:bCs/>
        </w:rPr>
      </w:pPr>
      <w:r w:rsidRPr="009B501D">
        <w:rPr>
          <w:b/>
          <w:bCs/>
        </w:rPr>
        <w:t>2121051159</w:t>
      </w:r>
    </w:p>
    <w:p w14:paraId="5CC5CF87" w14:textId="77777777" w:rsidR="00C70BF7" w:rsidRDefault="00C70BF7" w:rsidP="00A015A4">
      <w:pPr>
        <w:spacing w:before="1800" w:line="240" w:lineRule="auto"/>
        <w:ind w:firstLine="0"/>
        <w:jc w:val="center"/>
        <w:rPr>
          <w:rFonts w:ascii="Helvetica" w:hAnsi="Helvetica"/>
          <w:b/>
          <w:sz w:val="90"/>
          <w:szCs w:val="90"/>
        </w:rPr>
      </w:pPr>
      <w:r w:rsidRPr="00CF1BB3">
        <w:rPr>
          <w:rFonts w:ascii="Helvetica" w:hAnsi="Helvetica"/>
          <w:b/>
          <w:sz w:val="90"/>
          <w:szCs w:val="90"/>
        </w:rPr>
        <w:fldChar w:fldCharType="begin"/>
      </w:r>
      <w:r w:rsidRPr="00CF1BB3">
        <w:rPr>
          <w:rFonts w:ascii="Helvetica" w:hAnsi="Helvetica"/>
          <w:b/>
          <w:sz w:val="90"/>
          <w:szCs w:val="90"/>
        </w:rPr>
        <w:instrText xml:space="preserve">MACROBUTTON DoFieldClick </w:instrText>
      </w:r>
      <w:r w:rsidRPr="00CF1BB3">
        <w:rPr>
          <w:rFonts w:ascii="Helvetica" w:hAnsi="Helvetica"/>
          <w:b/>
          <w:bCs/>
          <w:sz w:val="90"/>
          <w:szCs w:val="90"/>
        </w:rPr>
        <w:instrText>ĐỒ ÁN TỐT NGHIỆP</w:instrText>
      </w:r>
      <w:r w:rsidRPr="00CF1BB3">
        <w:rPr>
          <w:rFonts w:ascii="Helvetica" w:hAnsi="Helvetica"/>
          <w:b/>
          <w:sz w:val="90"/>
          <w:szCs w:val="90"/>
        </w:rPr>
        <w:fldChar w:fldCharType="end"/>
      </w:r>
    </w:p>
    <w:p w14:paraId="14DBF223" w14:textId="77777777" w:rsidR="008C1E9B" w:rsidRDefault="00C70BF7" w:rsidP="008C1E9B">
      <w:pPr>
        <w:spacing w:before="720" w:line="240" w:lineRule="auto"/>
        <w:ind w:firstLine="0"/>
        <w:jc w:val="center"/>
        <w:rPr>
          <w:b/>
          <w:bCs/>
          <w:sz w:val="24"/>
          <w:lang w:val="vi-VN"/>
        </w:rPr>
      </w:pPr>
      <w:r>
        <w:fldChar w:fldCharType="begin"/>
      </w:r>
      <w:r>
        <w:instrText xml:space="preserve">MACROBUTTON DoFieldClick </w:instrText>
      </w:r>
      <w:r>
        <w:rPr>
          <w:b/>
        </w:rPr>
        <w:instrText>NGÀNH CÔNG NGHỆ THÔNG TIN</w:instrText>
      </w:r>
      <w:r>
        <w:fldChar w:fldCharType="end"/>
      </w:r>
      <w:r w:rsidR="008C1E9B">
        <w:rPr>
          <w:lang w:val="vi-VN"/>
        </w:rPr>
        <w:br/>
      </w:r>
      <w:r w:rsidR="008C1E9B">
        <w:rPr>
          <w:lang w:val="vi-VN"/>
        </w:rPr>
        <w:br/>
      </w:r>
      <w:r w:rsidR="008C1E9B" w:rsidRPr="008C1E9B">
        <w:rPr>
          <w:b/>
          <w:bCs/>
          <w:sz w:val="24"/>
        </w:rPr>
        <w:br/>
      </w:r>
    </w:p>
    <w:p w14:paraId="5AF09191" w14:textId="77777777" w:rsidR="001E29BA" w:rsidRDefault="001E29BA" w:rsidP="008C1E9B">
      <w:pPr>
        <w:spacing w:before="720" w:line="240" w:lineRule="auto"/>
        <w:ind w:firstLine="0"/>
        <w:jc w:val="center"/>
        <w:rPr>
          <w:b/>
          <w:bCs/>
          <w:sz w:val="24"/>
          <w:lang w:val="vi-VN"/>
        </w:rPr>
      </w:pPr>
    </w:p>
    <w:p w14:paraId="31A976A3" w14:textId="54E4F12B" w:rsidR="00C70BF7" w:rsidRPr="008C1E9B" w:rsidRDefault="008C1E9B" w:rsidP="001E29BA">
      <w:pPr>
        <w:spacing w:before="0" w:line="360" w:lineRule="auto"/>
        <w:ind w:firstLine="0"/>
        <w:jc w:val="center"/>
        <w:rPr>
          <w:b/>
          <w:bCs/>
          <w:sz w:val="24"/>
        </w:rPr>
      </w:pPr>
      <w:r w:rsidRPr="008C1E9B">
        <w:rPr>
          <w:b/>
          <w:bCs/>
          <w:sz w:val="24"/>
        </w:rPr>
        <w:t>ĐỀ TÀI</w:t>
      </w:r>
    </w:p>
    <w:p w14:paraId="78826998" w14:textId="6CD1D1D5" w:rsidR="00C70BF7" w:rsidRPr="00916E54" w:rsidRDefault="008C1E9B" w:rsidP="001E29BA">
      <w:pPr>
        <w:spacing w:before="0" w:line="360" w:lineRule="auto"/>
        <w:ind w:firstLine="0"/>
        <w:jc w:val="center"/>
        <w:rPr>
          <w:b/>
          <w:bCs/>
          <w:sz w:val="28"/>
          <w:szCs w:val="28"/>
        </w:rPr>
      </w:pPr>
      <w:r w:rsidRPr="00916E54">
        <w:rPr>
          <w:b/>
          <w:bCs/>
          <w:sz w:val="28"/>
          <w:szCs w:val="28"/>
        </w:rPr>
        <w:t>NGHIÊN CỨU VÀ ỨNG DỤNG AI TRONG HỆ THỐNG CRM NỘI BỘ ĐỂ ĐÁNH GIÁ KHÁCH HÀNG VÀ TÓM TẮT CUỘC HẸN</w:t>
      </w:r>
    </w:p>
    <w:p w14:paraId="4D3913D2" w14:textId="09BC99D4" w:rsidR="008C1E9B" w:rsidRPr="00916E54" w:rsidRDefault="008C1E9B" w:rsidP="00916E54">
      <w:pPr>
        <w:tabs>
          <w:tab w:val="center" w:pos="4890"/>
        </w:tabs>
        <w:ind w:firstLine="0"/>
        <w:rPr>
          <w:rFonts w:ascii="Helvetica" w:hAnsi="Helvetica"/>
          <w:sz w:val="24"/>
          <w:lang w:val="vi-VN"/>
        </w:rPr>
        <w:sectPr w:rsidR="008C1E9B" w:rsidRPr="00916E54" w:rsidSect="00246166">
          <w:footerReference w:type="default" r:id="rId8"/>
          <w:pgSz w:w="11907" w:h="16840" w:code="9"/>
          <w:pgMar w:top="1134" w:right="708" w:bottom="1134" w:left="1985" w:header="709" w:footer="1058" w:gutter="0"/>
          <w:pgBorders>
            <w:top w:val="twistedLines1" w:sz="12" w:space="0" w:color="auto"/>
            <w:left w:val="twistedLines1" w:sz="12" w:space="0" w:color="auto"/>
            <w:bottom w:val="twistedLines1" w:sz="12" w:space="0" w:color="auto"/>
            <w:right w:val="twistedLines1" w:sz="12" w:space="0" w:color="auto"/>
          </w:pgBorders>
          <w:cols w:space="708"/>
          <w:docGrid w:linePitch="360"/>
        </w:sectPr>
      </w:pPr>
    </w:p>
    <w:p w14:paraId="21BA3981" w14:textId="77777777" w:rsidR="00C70BF7" w:rsidRPr="00F718CC" w:rsidRDefault="00C70BF7" w:rsidP="00246166">
      <w:pPr>
        <w:ind w:firstLine="0"/>
        <w:jc w:val="center"/>
        <w:rPr>
          <w:b/>
          <w:sz w:val="24"/>
        </w:rPr>
      </w:pPr>
      <w:r w:rsidRPr="00F718CC">
        <w:rPr>
          <w:b/>
          <w:sz w:val="24"/>
        </w:rPr>
        <w:lastRenderedPageBreak/>
        <w:fldChar w:fldCharType="begin"/>
      </w:r>
      <w:r w:rsidRPr="00F718CC">
        <w:rPr>
          <w:b/>
          <w:sz w:val="24"/>
        </w:rPr>
        <w:instrText>MACROBUTTON DoFieldClick BỘ GIÁO DỤC VÀ ĐÀO TẠO</w:instrText>
      </w:r>
      <w:r w:rsidRPr="00F718CC">
        <w:rPr>
          <w:b/>
          <w:sz w:val="24"/>
        </w:rPr>
        <w:fldChar w:fldCharType="end"/>
      </w:r>
    </w:p>
    <w:p w14:paraId="003CD805" w14:textId="77777777" w:rsidR="00C70BF7" w:rsidRPr="00251759" w:rsidRDefault="00C70BF7" w:rsidP="00246166">
      <w:pPr>
        <w:ind w:firstLine="0"/>
        <w:jc w:val="center"/>
        <w:rPr>
          <w:b/>
        </w:rPr>
      </w:pPr>
      <w:r w:rsidRPr="00F718CC">
        <w:rPr>
          <w:b/>
        </w:rPr>
        <w:fldChar w:fldCharType="begin"/>
      </w:r>
      <w:r w:rsidRPr="00F718CC">
        <w:rPr>
          <w:b/>
        </w:rPr>
        <w:instrText>MACROBUTTON DoFieldClick TRƯỜNG ĐẠI HỌC MỎ - ĐỊA CHẤT</w:instrText>
      </w:r>
      <w:r w:rsidRPr="00F718CC">
        <w:rPr>
          <w:b/>
        </w:rPr>
        <w:fldChar w:fldCharType="end"/>
      </w:r>
    </w:p>
    <w:p w14:paraId="3937D63D" w14:textId="77777777" w:rsidR="00C70BF7" w:rsidRDefault="00C70BF7" w:rsidP="00A015A4">
      <w:pPr>
        <w:spacing w:before="3720" w:line="240" w:lineRule="auto"/>
        <w:ind w:firstLine="0"/>
        <w:jc w:val="center"/>
        <w:rPr>
          <w:rFonts w:ascii="Helvetica" w:hAnsi="Helvetica"/>
          <w:b/>
          <w:sz w:val="90"/>
          <w:szCs w:val="90"/>
        </w:rPr>
      </w:pPr>
      <w:r w:rsidRPr="00CF1BB3">
        <w:rPr>
          <w:rFonts w:ascii="Helvetica" w:hAnsi="Helvetica"/>
          <w:b/>
          <w:sz w:val="90"/>
          <w:szCs w:val="90"/>
        </w:rPr>
        <w:fldChar w:fldCharType="begin"/>
      </w:r>
      <w:r w:rsidRPr="00CF1BB3">
        <w:rPr>
          <w:rFonts w:ascii="Helvetica" w:hAnsi="Helvetica"/>
          <w:b/>
          <w:sz w:val="90"/>
          <w:szCs w:val="90"/>
        </w:rPr>
        <w:instrText xml:space="preserve">MACROBUTTON DoFieldClick </w:instrText>
      </w:r>
      <w:r w:rsidRPr="00CF1BB3">
        <w:rPr>
          <w:rFonts w:ascii="Helvetica" w:hAnsi="Helvetica"/>
          <w:b/>
          <w:bCs/>
          <w:sz w:val="90"/>
          <w:szCs w:val="90"/>
        </w:rPr>
        <w:instrText>ĐỒ ÁN TỐT NGHIỆP</w:instrText>
      </w:r>
      <w:r w:rsidRPr="00CF1BB3">
        <w:rPr>
          <w:rFonts w:ascii="Helvetica" w:hAnsi="Helvetica"/>
          <w:b/>
          <w:sz w:val="90"/>
          <w:szCs w:val="90"/>
        </w:rPr>
        <w:fldChar w:fldCharType="end"/>
      </w:r>
    </w:p>
    <w:p w14:paraId="661E8136" w14:textId="77777777" w:rsidR="001E29BA" w:rsidRDefault="001E29BA" w:rsidP="001E29BA">
      <w:pPr>
        <w:spacing w:before="0" w:line="360" w:lineRule="auto"/>
        <w:ind w:firstLine="0"/>
        <w:jc w:val="center"/>
        <w:rPr>
          <w:sz w:val="24"/>
          <w:lang w:val="vi-VN"/>
        </w:rPr>
      </w:pPr>
    </w:p>
    <w:p w14:paraId="082A82D0" w14:textId="77777777" w:rsidR="001E29BA" w:rsidRDefault="001E29BA" w:rsidP="001E29BA">
      <w:pPr>
        <w:spacing w:before="0" w:line="360" w:lineRule="auto"/>
        <w:ind w:firstLine="0"/>
        <w:jc w:val="center"/>
        <w:rPr>
          <w:sz w:val="24"/>
          <w:lang w:val="vi-VN"/>
        </w:rPr>
      </w:pPr>
    </w:p>
    <w:p w14:paraId="1E58C699" w14:textId="20953600" w:rsidR="001E29BA" w:rsidRPr="001E29BA" w:rsidRDefault="001E29BA" w:rsidP="009B0301">
      <w:pPr>
        <w:spacing w:before="0" w:line="360" w:lineRule="auto"/>
        <w:ind w:firstLine="0"/>
        <w:jc w:val="center"/>
        <w:rPr>
          <w:b/>
          <w:bCs/>
          <w:sz w:val="24"/>
          <w:lang w:val="vi-VN"/>
        </w:rPr>
      </w:pPr>
      <w:r w:rsidRPr="001E29BA">
        <w:rPr>
          <w:b/>
          <w:bCs/>
          <w:sz w:val="24"/>
          <w:lang w:val="vi-VN"/>
        </w:rPr>
        <w:t>ĐỀ TÀI</w:t>
      </w:r>
    </w:p>
    <w:p w14:paraId="0DBBD0E2" w14:textId="77777777" w:rsidR="001E29BA" w:rsidRPr="00916E54" w:rsidRDefault="001E29BA" w:rsidP="001E29BA">
      <w:pPr>
        <w:spacing w:before="0" w:line="360" w:lineRule="auto"/>
        <w:ind w:firstLine="0"/>
        <w:jc w:val="center"/>
        <w:rPr>
          <w:b/>
          <w:bCs/>
          <w:sz w:val="28"/>
          <w:szCs w:val="28"/>
        </w:rPr>
      </w:pPr>
      <w:r w:rsidRPr="00916E54">
        <w:rPr>
          <w:b/>
          <w:bCs/>
          <w:sz w:val="28"/>
          <w:szCs w:val="28"/>
        </w:rPr>
        <w:t>NGHIÊN CỨU VÀ ỨNG DỤNG AI TRONG HỆ THỐNG CRM NỘI BỘ ĐỂ ĐÁNH GIÁ KHÁCH HÀNG VÀ TÓM TẮT CUỘC HẸN</w:t>
      </w:r>
    </w:p>
    <w:p w14:paraId="7A4C4A41" w14:textId="7D35A304" w:rsidR="00C70BF7" w:rsidRDefault="00C70BF7" w:rsidP="00966445">
      <w:pPr>
        <w:spacing w:before="240" w:line="240" w:lineRule="auto"/>
        <w:ind w:firstLine="0"/>
        <w:jc w:val="center"/>
        <w:rPr>
          <w:b/>
        </w:rPr>
      </w:pPr>
    </w:p>
    <w:p w14:paraId="5BC9983F" w14:textId="77777777" w:rsidR="00C70BF7" w:rsidRDefault="00C70BF7" w:rsidP="00966445">
      <w:pPr>
        <w:spacing w:before="1440" w:line="240" w:lineRule="auto"/>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4219"/>
        <w:gridCol w:w="1276"/>
        <w:gridCol w:w="3509"/>
      </w:tblGrid>
      <w:tr w:rsidR="00C70BF7" w14:paraId="1ED24F22" w14:textId="77777777" w:rsidTr="007F51E6">
        <w:tc>
          <w:tcPr>
            <w:tcW w:w="4219" w:type="dxa"/>
          </w:tcPr>
          <w:p w14:paraId="5FE293CF" w14:textId="77777777" w:rsidR="00C70BF7" w:rsidRPr="00601C44" w:rsidRDefault="00C70BF7" w:rsidP="00966445">
            <w:pPr>
              <w:spacing w:before="0" w:beforeAutospacing="0" w:after="0" w:afterAutospacing="0" w:line="240" w:lineRule="auto"/>
              <w:ind w:firstLine="0"/>
              <w:jc w:val="center"/>
              <w:rPr>
                <w:b/>
                <w:sz w:val="24"/>
              </w:rPr>
            </w:pPr>
            <w:r w:rsidRPr="00601C44">
              <w:rPr>
                <w:b/>
                <w:sz w:val="24"/>
              </w:rPr>
              <w:fldChar w:fldCharType="begin"/>
            </w:r>
            <w:r w:rsidRPr="00601C44">
              <w:rPr>
                <w:b/>
                <w:sz w:val="24"/>
              </w:rPr>
              <w:instrText xml:space="preserve">MACROBUTTON DoFieldClick </w:instrText>
            </w:r>
            <w:r w:rsidRPr="00601C44">
              <w:rPr>
                <w:b/>
                <w:bCs/>
                <w:caps/>
                <w:sz w:val="24"/>
              </w:rPr>
              <w:instrText>SINH VIÊN THỰC HIỆN</w:instrText>
            </w:r>
            <w:r w:rsidRPr="00601C44">
              <w:rPr>
                <w:b/>
                <w:sz w:val="24"/>
              </w:rPr>
              <w:fldChar w:fldCharType="end"/>
            </w:r>
          </w:p>
          <w:p w14:paraId="124D4DC2" w14:textId="590DDA62" w:rsidR="00C70BF7" w:rsidRPr="00434B6A" w:rsidRDefault="00434B6A" w:rsidP="00966445">
            <w:pPr>
              <w:spacing w:before="1320" w:beforeAutospacing="0" w:after="0" w:afterAutospacing="0" w:line="240" w:lineRule="auto"/>
              <w:ind w:firstLine="0"/>
              <w:jc w:val="center"/>
              <w:rPr>
                <w:b/>
                <w:sz w:val="24"/>
                <w:lang w:val="vi-VN"/>
              </w:rPr>
            </w:pPr>
            <w:r>
              <w:rPr>
                <w:b/>
                <w:sz w:val="24"/>
              </w:rPr>
              <w:t>ĐỖ</w:t>
            </w:r>
            <w:r>
              <w:rPr>
                <w:b/>
                <w:sz w:val="24"/>
                <w:lang w:val="vi-VN"/>
              </w:rPr>
              <w:t xml:space="preserve"> MINH ANH</w:t>
            </w:r>
          </w:p>
          <w:p w14:paraId="3AACD1FC" w14:textId="438B1FF5" w:rsidR="00C70BF7" w:rsidRPr="00631DC3" w:rsidRDefault="00631DC3" w:rsidP="00966445">
            <w:pPr>
              <w:spacing w:before="0" w:beforeAutospacing="0" w:after="0" w:afterAutospacing="0" w:line="240" w:lineRule="auto"/>
              <w:ind w:firstLine="0"/>
              <w:jc w:val="center"/>
              <w:rPr>
                <w:bCs/>
                <w:sz w:val="24"/>
                <w:lang w:val="vi-VN"/>
              </w:rPr>
            </w:pPr>
            <w:r>
              <w:rPr>
                <w:bCs/>
                <w:sz w:val="24"/>
                <w:lang w:val="vi-VN"/>
              </w:rPr>
              <w:t>[Lớp DCCTCLC66A2]</w:t>
            </w:r>
          </w:p>
        </w:tc>
        <w:tc>
          <w:tcPr>
            <w:tcW w:w="1276" w:type="dxa"/>
          </w:tcPr>
          <w:p w14:paraId="13008777" w14:textId="77777777" w:rsidR="00C70BF7" w:rsidRDefault="00C70BF7" w:rsidP="00966445">
            <w:pPr>
              <w:spacing w:line="240" w:lineRule="auto"/>
              <w:ind w:firstLine="0"/>
              <w:jc w:val="center"/>
              <w:rPr>
                <w:b/>
              </w:rPr>
            </w:pPr>
          </w:p>
        </w:tc>
        <w:tc>
          <w:tcPr>
            <w:tcW w:w="3509" w:type="dxa"/>
          </w:tcPr>
          <w:p w14:paraId="1659AEAF" w14:textId="77777777" w:rsidR="00C70BF7" w:rsidRPr="00601C44" w:rsidRDefault="00C70BF7" w:rsidP="00966445">
            <w:pPr>
              <w:spacing w:before="0" w:beforeAutospacing="0" w:after="0" w:afterAutospacing="0" w:line="240" w:lineRule="auto"/>
              <w:ind w:firstLine="0"/>
              <w:jc w:val="center"/>
              <w:rPr>
                <w:b/>
                <w:sz w:val="24"/>
              </w:rPr>
            </w:pPr>
            <w:r w:rsidRPr="00601C44">
              <w:rPr>
                <w:b/>
                <w:sz w:val="24"/>
              </w:rPr>
              <w:fldChar w:fldCharType="begin"/>
            </w:r>
            <w:r w:rsidRPr="00601C44">
              <w:rPr>
                <w:b/>
                <w:sz w:val="24"/>
              </w:rPr>
              <w:instrText xml:space="preserve">MACROBUTTON DoFieldClick </w:instrText>
            </w:r>
            <w:r w:rsidRPr="00A015A4">
              <w:rPr>
                <w:b/>
                <w:sz w:val="24"/>
              </w:rPr>
              <w:instrText>CÁN BỘ HƯỚNG DẪN</w:instrText>
            </w:r>
            <w:r w:rsidRPr="00601C44">
              <w:rPr>
                <w:b/>
                <w:sz w:val="24"/>
              </w:rPr>
              <w:fldChar w:fldCharType="end"/>
            </w:r>
          </w:p>
          <w:p w14:paraId="098F29DF" w14:textId="15364E52" w:rsidR="00C70BF7" w:rsidRDefault="004F0A80" w:rsidP="00966445">
            <w:pPr>
              <w:spacing w:before="1320" w:beforeAutospacing="0" w:after="0" w:afterAutospacing="0" w:line="240" w:lineRule="auto"/>
              <w:ind w:firstLine="0"/>
              <w:jc w:val="center"/>
              <w:rPr>
                <w:b/>
                <w:sz w:val="24"/>
              </w:rPr>
            </w:pPr>
            <w:r>
              <w:rPr>
                <w:b/>
                <w:sz w:val="24"/>
              </w:rPr>
              <w:t>TS</w:t>
            </w:r>
            <w:r>
              <w:rPr>
                <w:b/>
                <w:sz w:val="24"/>
                <w:lang w:val="vi-VN"/>
              </w:rPr>
              <w:t xml:space="preserve">.NGUYỄN THỊ MAI DUNG </w:t>
            </w:r>
          </w:p>
          <w:p w14:paraId="54460FA0" w14:textId="77777777" w:rsidR="00C70BF7" w:rsidRDefault="00C70BF7" w:rsidP="00966445">
            <w:pPr>
              <w:spacing w:before="0" w:beforeAutospacing="0" w:after="0" w:afterAutospacing="0" w:line="240" w:lineRule="auto"/>
              <w:ind w:firstLine="0"/>
              <w:jc w:val="center"/>
              <w:rPr>
                <w:b/>
              </w:rPr>
            </w:pPr>
            <w:r w:rsidRPr="00601C44">
              <w:rPr>
                <w:bCs/>
                <w:sz w:val="24"/>
              </w:rPr>
              <w:fldChar w:fldCharType="begin"/>
            </w:r>
            <w:r w:rsidRPr="00601C44">
              <w:rPr>
                <w:bCs/>
                <w:sz w:val="24"/>
              </w:rPr>
              <w:instrText xml:space="preserve">MACROBUTTON DoFieldClick </w:instrText>
            </w:r>
            <w:r>
              <w:rPr>
                <w:bCs/>
                <w:sz w:val="24"/>
              </w:rPr>
              <w:instrText>[Bộ môn Tin học trắc địa]</w:instrText>
            </w:r>
            <w:r w:rsidRPr="00601C44">
              <w:rPr>
                <w:bCs/>
                <w:sz w:val="24"/>
              </w:rPr>
              <w:fldChar w:fldCharType="end"/>
            </w:r>
          </w:p>
        </w:tc>
      </w:tr>
    </w:tbl>
    <w:p w14:paraId="0532954F" w14:textId="77777777" w:rsidR="00144199" w:rsidRDefault="00144199" w:rsidP="004B4BF6">
      <w:pPr>
        <w:pStyle w:val="Heading1"/>
        <w:numPr>
          <w:ilvl w:val="0"/>
          <w:numId w:val="0"/>
        </w:numPr>
        <w:sectPr w:rsidR="00144199" w:rsidSect="00246166">
          <w:footerReference w:type="even" r:id="rId9"/>
          <w:pgSz w:w="11907" w:h="16840" w:code="9"/>
          <w:pgMar w:top="1701" w:right="708" w:bottom="1701" w:left="1985" w:header="709" w:footer="709" w:gutter="0"/>
          <w:pgBorders>
            <w:top w:val="twistedLines1" w:sz="12" w:space="1" w:color="auto"/>
            <w:left w:val="twistedLines1" w:sz="12" w:space="4" w:color="auto"/>
            <w:bottom w:val="twistedLines1" w:sz="12" w:space="1" w:color="auto"/>
            <w:right w:val="twistedLines1" w:sz="12" w:space="4" w:color="auto"/>
          </w:pgBorders>
          <w:cols w:space="708"/>
          <w:docGrid w:linePitch="360"/>
        </w:sectPr>
      </w:pPr>
    </w:p>
    <w:p w14:paraId="0096B5E5" w14:textId="77777777" w:rsidR="004B4BF6" w:rsidRDefault="004B4BF6" w:rsidP="004B4BF6">
      <w:pPr>
        <w:pStyle w:val="Heading1"/>
        <w:numPr>
          <w:ilvl w:val="0"/>
          <w:numId w:val="0"/>
        </w:numPr>
      </w:pPr>
      <w:bookmarkStart w:id="2" w:name="_Toc224486045"/>
      <w:r>
        <w:lastRenderedPageBreak/>
        <w:t>MỤC LỤC</w:t>
      </w:r>
      <w:bookmarkEnd w:id="0"/>
      <w:bookmarkEnd w:id="2"/>
    </w:p>
    <w:p w14:paraId="641D33E7" w14:textId="65552456" w:rsidR="000613AD" w:rsidRDefault="00791320">
      <w:pPr>
        <w:pStyle w:val="TOC1"/>
        <w:rPr>
          <w:rFonts w:asciiTheme="minorHAnsi" w:eastAsiaTheme="minorEastAsia" w:hAnsiTheme="minorHAnsi" w:cstheme="minorBidi"/>
          <w:kern w:val="2"/>
          <w:sz w:val="24"/>
          <w14:ligatures w14:val="standardContextual"/>
        </w:rPr>
      </w:pPr>
      <w:r>
        <w:rPr>
          <w:b/>
          <w:bCs/>
          <w:sz w:val="28"/>
        </w:rPr>
        <w:fldChar w:fldCharType="begin"/>
      </w:r>
      <w:r w:rsidR="00511681">
        <w:rPr>
          <w:b/>
          <w:bCs/>
          <w:sz w:val="28"/>
        </w:rPr>
        <w:instrText xml:space="preserve"> TOC \o "1-3" \h \z \u </w:instrText>
      </w:r>
      <w:r>
        <w:rPr>
          <w:b/>
          <w:bCs/>
          <w:sz w:val="28"/>
        </w:rPr>
        <w:fldChar w:fldCharType="separate"/>
      </w:r>
      <w:hyperlink w:anchor="_Toc224486045" w:history="1">
        <w:r w:rsidR="000613AD" w:rsidRPr="002573FA">
          <w:rPr>
            <w:rStyle w:val="Hyperlink"/>
          </w:rPr>
          <w:t>MỤC LỤC</w:t>
        </w:r>
        <w:r w:rsidR="000613AD">
          <w:rPr>
            <w:webHidden/>
          </w:rPr>
          <w:tab/>
        </w:r>
        <w:r w:rsidR="000613AD">
          <w:rPr>
            <w:webHidden/>
          </w:rPr>
          <w:fldChar w:fldCharType="begin"/>
        </w:r>
        <w:r w:rsidR="000613AD">
          <w:rPr>
            <w:webHidden/>
          </w:rPr>
          <w:instrText xml:space="preserve"> PAGEREF _Toc224486045 \h </w:instrText>
        </w:r>
        <w:r w:rsidR="000613AD">
          <w:rPr>
            <w:webHidden/>
          </w:rPr>
        </w:r>
        <w:r w:rsidR="000613AD">
          <w:rPr>
            <w:webHidden/>
          </w:rPr>
          <w:fldChar w:fldCharType="separate"/>
        </w:r>
        <w:r w:rsidR="000613AD">
          <w:rPr>
            <w:webHidden/>
          </w:rPr>
          <w:t>3</w:t>
        </w:r>
        <w:r w:rsidR="000613AD">
          <w:rPr>
            <w:webHidden/>
          </w:rPr>
          <w:fldChar w:fldCharType="end"/>
        </w:r>
      </w:hyperlink>
    </w:p>
    <w:p w14:paraId="4F5D0C52" w14:textId="11DB6B24" w:rsidR="000613AD" w:rsidRDefault="000613AD">
      <w:pPr>
        <w:pStyle w:val="TOC1"/>
        <w:rPr>
          <w:rFonts w:asciiTheme="minorHAnsi" w:eastAsiaTheme="minorEastAsia" w:hAnsiTheme="minorHAnsi" w:cstheme="minorBidi"/>
          <w:kern w:val="2"/>
          <w:sz w:val="24"/>
          <w14:ligatures w14:val="standardContextual"/>
        </w:rPr>
      </w:pPr>
      <w:hyperlink w:anchor="_Toc224486046" w:history="1">
        <w:r w:rsidRPr="002573FA">
          <w:rPr>
            <w:rStyle w:val="Hyperlink"/>
          </w:rPr>
          <w:t>DANH MỤC CÁC HÌNH VẼ</w:t>
        </w:r>
        <w:r>
          <w:rPr>
            <w:webHidden/>
          </w:rPr>
          <w:tab/>
        </w:r>
        <w:r>
          <w:rPr>
            <w:webHidden/>
          </w:rPr>
          <w:fldChar w:fldCharType="begin"/>
        </w:r>
        <w:r>
          <w:rPr>
            <w:webHidden/>
          </w:rPr>
          <w:instrText xml:space="preserve"> PAGEREF _Toc224486046 \h </w:instrText>
        </w:r>
        <w:r>
          <w:rPr>
            <w:webHidden/>
          </w:rPr>
        </w:r>
        <w:r>
          <w:rPr>
            <w:webHidden/>
          </w:rPr>
          <w:fldChar w:fldCharType="separate"/>
        </w:r>
        <w:r>
          <w:rPr>
            <w:webHidden/>
          </w:rPr>
          <w:t>6</w:t>
        </w:r>
        <w:r>
          <w:rPr>
            <w:webHidden/>
          </w:rPr>
          <w:fldChar w:fldCharType="end"/>
        </w:r>
      </w:hyperlink>
    </w:p>
    <w:p w14:paraId="3FAE72BE" w14:textId="7B7632A1" w:rsidR="000613AD" w:rsidRDefault="000613AD">
      <w:pPr>
        <w:pStyle w:val="TOC1"/>
        <w:rPr>
          <w:rFonts w:asciiTheme="minorHAnsi" w:eastAsiaTheme="minorEastAsia" w:hAnsiTheme="minorHAnsi" w:cstheme="minorBidi"/>
          <w:kern w:val="2"/>
          <w:sz w:val="24"/>
          <w14:ligatures w14:val="standardContextual"/>
        </w:rPr>
      </w:pPr>
      <w:hyperlink w:anchor="_Toc224486047" w:history="1">
        <w:r w:rsidRPr="002573FA">
          <w:rPr>
            <w:rStyle w:val="Hyperlink"/>
          </w:rPr>
          <w:t>DANH MỤC CÁC BẢNG BIỂU</w:t>
        </w:r>
        <w:r>
          <w:rPr>
            <w:webHidden/>
          </w:rPr>
          <w:tab/>
        </w:r>
        <w:r>
          <w:rPr>
            <w:webHidden/>
          </w:rPr>
          <w:fldChar w:fldCharType="begin"/>
        </w:r>
        <w:r>
          <w:rPr>
            <w:webHidden/>
          </w:rPr>
          <w:instrText xml:space="preserve"> PAGEREF _Toc224486047 \h </w:instrText>
        </w:r>
        <w:r>
          <w:rPr>
            <w:webHidden/>
          </w:rPr>
        </w:r>
        <w:r>
          <w:rPr>
            <w:webHidden/>
          </w:rPr>
          <w:fldChar w:fldCharType="separate"/>
        </w:r>
        <w:r>
          <w:rPr>
            <w:webHidden/>
          </w:rPr>
          <w:t>8</w:t>
        </w:r>
        <w:r>
          <w:rPr>
            <w:webHidden/>
          </w:rPr>
          <w:fldChar w:fldCharType="end"/>
        </w:r>
      </w:hyperlink>
    </w:p>
    <w:p w14:paraId="2274AB68" w14:textId="7B71762A" w:rsidR="000613AD" w:rsidRDefault="000613AD">
      <w:pPr>
        <w:pStyle w:val="TOC1"/>
        <w:rPr>
          <w:rFonts w:asciiTheme="minorHAnsi" w:eastAsiaTheme="minorEastAsia" w:hAnsiTheme="minorHAnsi" w:cstheme="minorBidi"/>
          <w:kern w:val="2"/>
          <w:sz w:val="24"/>
          <w14:ligatures w14:val="standardContextual"/>
        </w:rPr>
      </w:pPr>
      <w:hyperlink w:anchor="_Toc224486048" w:history="1">
        <w:r w:rsidRPr="002573FA">
          <w:rPr>
            <w:rStyle w:val="Hyperlink"/>
          </w:rPr>
          <w:t>THÔNG TIN KẾT QUẢ NGHIÊN CỨU</w:t>
        </w:r>
        <w:r>
          <w:rPr>
            <w:webHidden/>
          </w:rPr>
          <w:tab/>
        </w:r>
        <w:r>
          <w:rPr>
            <w:webHidden/>
          </w:rPr>
          <w:fldChar w:fldCharType="begin"/>
        </w:r>
        <w:r>
          <w:rPr>
            <w:webHidden/>
          </w:rPr>
          <w:instrText xml:space="preserve"> PAGEREF _Toc224486048 \h </w:instrText>
        </w:r>
        <w:r>
          <w:rPr>
            <w:webHidden/>
          </w:rPr>
        </w:r>
        <w:r>
          <w:rPr>
            <w:webHidden/>
          </w:rPr>
          <w:fldChar w:fldCharType="separate"/>
        </w:r>
        <w:r>
          <w:rPr>
            <w:webHidden/>
          </w:rPr>
          <w:t>9</w:t>
        </w:r>
        <w:r>
          <w:rPr>
            <w:webHidden/>
          </w:rPr>
          <w:fldChar w:fldCharType="end"/>
        </w:r>
      </w:hyperlink>
    </w:p>
    <w:p w14:paraId="70E07A16" w14:textId="0828D493" w:rsidR="000613AD" w:rsidRDefault="000613AD">
      <w:pPr>
        <w:pStyle w:val="TOC1"/>
        <w:rPr>
          <w:rFonts w:asciiTheme="minorHAnsi" w:eastAsiaTheme="minorEastAsia" w:hAnsiTheme="minorHAnsi" w:cstheme="minorBidi"/>
          <w:kern w:val="2"/>
          <w:sz w:val="24"/>
          <w14:ligatures w14:val="standardContextual"/>
        </w:rPr>
      </w:pPr>
      <w:hyperlink w:anchor="_Toc224486049" w:history="1">
        <w:r w:rsidRPr="002573FA">
          <w:rPr>
            <w:rStyle w:val="Hyperlink"/>
          </w:rPr>
          <w:t>MỞ ĐẦU</w:t>
        </w:r>
        <w:r>
          <w:rPr>
            <w:webHidden/>
          </w:rPr>
          <w:tab/>
        </w:r>
        <w:r>
          <w:rPr>
            <w:webHidden/>
          </w:rPr>
          <w:fldChar w:fldCharType="begin"/>
        </w:r>
        <w:r>
          <w:rPr>
            <w:webHidden/>
          </w:rPr>
          <w:instrText xml:space="preserve"> PAGEREF _Toc224486049 \h </w:instrText>
        </w:r>
        <w:r>
          <w:rPr>
            <w:webHidden/>
          </w:rPr>
        </w:r>
        <w:r>
          <w:rPr>
            <w:webHidden/>
          </w:rPr>
          <w:fldChar w:fldCharType="separate"/>
        </w:r>
        <w:r>
          <w:rPr>
            <w:webHidden/>
          </w:rPr>
          <w:t>10</w:t>
        </w:r>
        <w:r>
          <w:rPr>
            <w:webHidden/>
          </w:rPr>
          <w:fldChar w:fldCharType="end"/>
        </w:r>
      </w:hyperlink>
    </w:p>
    <w:p w14:paraId="6EB89EDE" w14:textId="562E7897" w:rsidR="000613AD" w:rsidRDefault="000613AD">
      <w:pPr>
        <w:pStyle w:val="TOC1"/>
        <w:rPr>
          <w:rFonts w:asciiTheme="minorHAnsi" w:eastAsiaTheme="minorEastAsia" w:hAnsiTheme="minorHAnsi" w:cstheme="minorBidi"/>
          <w:kern w:val="2"/>
          <w:sz w:val="24"/>
          <w14:ligatures w14:val="standardContextual"/>
        </w:rPr>
      </w:pPr>
      <w:hyperlink w:anchor="_Toc224486050" w:history="1">
        <w:r w:rsidRPr="002573FA">
          <w:rPr>
            <w:rStyle w:val="Hyperlink"/>
          </w:rPr>
          <w:t>CHƯƠNG 1 CƠ SỞ LÝ THUYẾT VÀ CÔNG NGHỆ SỬ DỤNG</w:t>
        </w:r>
        <w:r>
          <w:rPr>
            <w:webHidden/>
          </w:rPr>
          <w:tab/>
        </w:r>
        <w:r>
          <w:rPr>
            <w:webHidden/>
          </w:rPr>
          <w:fldChar w:fldCharType="begin"/>
        </w:r>
        <w:r>
          <w:rPr>
            <w:webHidden/>
          </w:rPr>
          <w:instrText xml:space="preserve"> PAGEREF _Toc224486050 \h </w:instrText>
        </w:r>
        <w:r>
          <w:rPr>
            <w:webHidden/>
          </w:rPr>
        </w:r>
        <w:r>
          <w:rPr>
            <w:webHidden/>
          </w:rPr>
          <w:fldChar w:fldCharType="separate"/>
        </w:r>
        <w:r>
          <w:rPr>
            <w:webHidden/>
          </w:rPr>
          <w:t>12</w:t>
        </w:r>
        <w:r>
          <w:rPr>
            <w:webHidden/>
          </w:rPr>
          <w:fldChar w:fldCharType="end"/>
        </w:r>
      </w:hyperlink>
    </w:p>
    <w:p w14:paraId="3BB394AC" w14:textId="3FC47F99" w:rsidR="000613AD" w:rsidRDefault="000613AD">
      <w:pPr>
        <w:pStyle w:val="TOC2"/>
        <w:rPr>
          <w:rFonts w:asciiTheme="minorHAnsi" w:eastAsiaTheme="minorEastAsia" w:hAnsiTheme="minorHAnsi" w:cstheme="minorBidi"/>
          <w:noProof/>
          <w:kern w:val="2"/>
          <w:sz w:val="24"/>
          <w14:ligatures w14:val="standardContextual"/>
        </w:rPr>
      </w:pPr>
      <w:hyperlink w:anchor="_Toc224486051" w:history="1">
        <w:r w:rsidRPr="002573FA">
          <w:rPr>
            <w:rStyle w:val="Hyperlink"/>
            <w:noProof/>
            <w:lang w:val="vi-VN"/>
          </w:rPr>
          <w:t>1.1</w:t>
        </w:r>
        <w:r w:rsidRPr="002573FA">
          <w:rPr>
            <w:rStyle w:val="Hyperlink"/>
            <w:noProof/>
          </w:rPr>
          <w:t xml:space="preserve"> Tổng quan về hệ thống CRM</w:t>
        </w:r>
        <w:r>
          <w:rPr>
            <w:noProof/>
            <w:webHidden/>
          </w:rPr>
          <w:tab/>
        </w:r>
        <w:r>
          <w:rPr>
            <w:noProof/>
            <w:webHidden/>
          </w:rPr>
          <w:fldChar w:fldCharType="begin"/>
        </w:r>
        <w:r>
          <w:rPr>
            <w:noProof/>
            <w:webHidden/>
          </w:rPr>
          <w:instrText xml:space="preserve"> PAGEREF _Toc224486051 \h </w:instrText>
        </w:r>
        <w:r>
          <w:rPr>
            <w:noProof/>
            <w:webHidden/>
          </w:rPr>
        </w:r>
        <w:r>
          <w:rPr>
            <w:noProof/>
            <w:webHidden/>
          </w:rPr>
          <w:fldChar w:fldCharType="separate"/>
        </w:r>
        <w:r>
          <w:rPr>
            <w:noProof/>
            <w:webHidden/>
          </w:rPr>
          <w:t>12</w:t>
        </w:r>
        <w:r>
          <w:rPr>
            <w:noProof/>
            <w:webHidden/>
          </w:rPr>
          <w:fldChar w:fldCharType="end"/>
        </w:r>
      </w:hyperlink>
    </w:p>
    <w:p w14:paraId="735B6538" w14:textId="2B8E58F3"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52" w:history="1">
        <w:r w:rsidRPr="002573FA">
          <w:rPr>
            <w:rStyle w:val="Hyperlink"/>
            <w:noProof/>
          </w:rPr>
          <w:t>1.1.1 Khái niệm CRM</w:t>
        </w:r>
        <w:r>
          <w:rPr>
            <w:noProof/>
            <w:webHidden/>
          </w:rPr>
          <w:tab/>
        </w:r>
        <w:r>
          <w:rPr>
            <w:noProof/>
            <w:webHidden/>
          </w:rPr>
          <w:fldChar w:fldCharType="begin"/>
        </w:r>
        <w:r>
          <w:rPr>
            <w:noProof/>
            <w:webHidden/>
          </w:rPr>
          <w:instrText xml:space="preserve"> PAGEREF _Toc224486052 \h </w:instrText>
        </w:r>
        <w:r>
          <w:rPr>
            <w:noProof/>
            <w:webHidden/>
          </w:rPr>
        </w:r>
        <w:r>
          <w:rPr>
            <w:noProof/>
            <w:webHidden/>
          </w:rPr>
          <w:fldChar w:fldCharType="separate"/>
        </w:r>
        <w:r>
          <w:rPr>
            <w:noProof/>
            <w:webHidden/>
          </w:rPr>
          <w:t>12</w:t>
        </w:r>
        <w:r>
          <w:rPr>
            <w:noProof/>
            <w:webHidden/>
          </w:rPr>
          <w:fldChar w:fldCharType="end"/>
        </w:r>
      </w:hyperlink>
    </w:p>
    <w:p w14:paraId="14471446" w14:textId="3C2C2F32"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53" w:history="1">
        <w:r w:rsidRPr="002573FA">
          <w:rPr>
            <w:rStyle w:val="Hyperlink"/>
            <w:noProof/>
          </w:rPr>
          <w:t>1.1.2 Vai trò của CRM trong doanh nghiệp kinh doanh phần mềm</w:t>
        </w:r>
        <w:r>
          <w:rPr>
            <w:noProof/>
            <w:webHidden/>
          </w:rPr>
          <w:tab/>
        </w:r>
        <w:r>
          <w:rPr>
            <w:noProof/>
            <w:webHidden/>
          </w:rPr>
          <w:fldChar w:fldCharType="begin"/>
        </w:r>
        <w:r>
          <w:rPr>
            <w:noProof/>
            <w:webHidden/>
          </w:rPr>
          <w:instrText xml:space="preserve"> PAGEREF _Toc224486053 \h </w:instrText>
        </w:r>
        <w:r>
          <w:rPr>
            <w:noProof/>
            <w:webHidden/>
          </w:rPr>
        </w:r>
        <w:r>
          <w:rPr>
            <w:noProof/>
            <w:webHidden/>
          </w:rPr>
          <w:fldChar w:fldCharType="separate"/>
        </w:r>
        <w:r>
          <w:rPr>
            <w:noProof/>
            <w:webHidden/>
          </w:rPr>
          <w:t>12</w:t>
        </w:r>
        <w:r>
          <w:rPr>
            <w:noProof/>
            <w:webHidden/>
          </w:rPr>
          <w:fldChar w:fldCharType="end"/>
        </w:r>
      </w:hyperlink>
    </w:p>
    <w:p w14:paraId="05E18FE2" w14:textId="61C5BAFC" w:rsidR="000613AD" w:rsidRDefault="000613AD">
      <w:pPr>
        <w:pStyle w:val="TOC2"/>
        <w:rPr>
          <w:rFonts w:asciiTheme="minorHAnsi" w:eastAsiaTheme="minorEastAsia" w:hAnsiTheme="minorHAnsi" w:cstheme="minorBidi"/>
          <w:noProof/>
          <w:kern w:val="2"/>
          <w:sz w:val="24"/>
          <w14:ligatures w14:val="standardContextual"/>
        </w:rPr>
      </w:pPr>
      <w:hyperlink w:anchor="_Toc224486054" w:history="1">
        <w:r w:rsidRPr="002573FA">
          <w:rPr>
            <w:rStyle w:val="Hyperlink"/>
            <w:noProof/>
          </w:rPr>
          <w:t>1.2 Trí tuệ nhân tạo trong hệ thống CRM</w:t>
        </w:r>
        <w:r>
          <w:rPr>
            <w:noProof/>
            <w:webHidden/>
          </w:rPr>
          <w:tab/>
        </w:r>
        <w:r>
          <w:rPr>
            <w:noProof/>
            <w:webHidden/>
          </w:rPr>
          <w:fldChar w:fldCharType="begin"/>
        </w:r>
        <w:r>
          <w:rPr>
            <w:noProof/>
            <w:webHidden/>
          </w:rPr>
          <w:instrText xml:space="preserve"> PAGEREF _Toc224486054 \h </w:instrText>
        </w:r>
        <w:r>
          <w:rPr>
            <w:noProof/>
            <w:webHidden/>
          </w:rPr>
        </w:r>
        <w:r>
          <w:rPr>
            <w:noProof/>
            <w:webHidden/>
          </w:rPr>
          <w:fldChar w:fldCharType="separate"/>
        </w:r>
        <w:r>
          <w:rPr>
            <w:noProof/>
            <w:webHidden/>
          </w:rPr>
          <w:t>13</w:t>
        </w:r>
        <w:r>
          <w:rPr>
            <w:noProof/>
            <w:webHidden/>
          </w:rPr>
          <w:fldChar w:fldCharType="end"/>
        </w:r>
      </w:hyperlink>
    </w:p>
    <w:p w14:paraId="39598B66" w14:textId="09430241"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55" w:history="1">
        <w:r w:rsidRPr="002573FA">
          <w:rPr>
            <w:rStyle w:val="Hyperlink"/>
            <w:noProof/>
          </w:rPr>
          <w:t>1.2.1 Khái niệm trí tuệ nhân tạo</w:t>
        </w:r>
        <w:r>
          <w:rPr>
            <w:noProof/>
            <w:webHidden/>
          </w:rPr>
          <w:tab/>
        </w:r>
        <w:r>
          <w:rPr>
            <w:noProof/>
            <w:webHidden/>
          </w:rPr>
          <w:fldChar w:fldCharType="begin"/>
        </w:r>
        <w:r>
          <w:rPr>
            <w:noProof/>
            <w:webHidden/>
          </w:rPr>
          <w:instrText xml:space="preserve"> PAGEREF _Toc224486055 \h </w:instrText>
        </w:r>
        <w:r>
          <w:rPr>
            <w:noProof/>
            <w:webHidden/>
          </w:rPr>
        </w:r>
        <w:r>
          <w:rPr>
            <w:noProof/>
            <w:webHidden/>
          </w:rPr>
          <w:fldChar w:fldCharType="separate"/>
        </w:r>
        <w:r>
          <w:rPr>
            <w:noProof/>
            <w:webHidden/>
          </w:rPr>
          <w:t>13</w:t>
        </w:r>
        <w:r>
          <w:rPr>
            <w:noProof/>
            <w:webHidden/>
          </w:rPr>
          <w:fldChar w:fldCharType="end"/>
        </w:r>
      </w:hyperlink>
    </w:p>
    <w:p w14:paraId="3B4587AB" w14:textId="03F9D8AF"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56" w:history="1">
        <w:r w:rsidRPr="002573FA">
          <w:rPr>
            <w:rStyle w:val="Hyperlink"/>
            <w:noProof/>
          </w:rPr>
          <w:t>1.2.2 Ứng dụng AI trong chấm điểm khách hàng (Lead Scoring)</w:t>
        </w:r>
        <w:r>
          <w:rPr>
            <w:noProof/>
            <w:webHidden/>
          </w:rPr>
          <w:tab/>
        </w:r>
        <w:r>
          <w:rPr>
            <w:noProof/>
            <w:webHidden/>
          </w:rPr>
          <w:fldChar w:fldCharType="begin"/>
        </w:r>
        <w:r>
          <w:rPr>
            <w:noProof/>
            <w:webHidden/>
          </w:rPr>
          <w:instrText xml:space="preserve"> PAGEREF _Toc224486056 \h </w:instrText>
        </w:r>
        <w:r>
          <w:rPr>
            <w:noProof/>
            <w:webHidden/>
          </w:rPr>
        </w:r>
        <w:r>
          <w:rPr>
            <w:noProof/>
            <w:webHidden/>
          </w:rPr>
          <w:fldChar w:fldCharType="separate"/>
        </w:r>
        <w:r>
          <w:rPr>
            <w:noProof/>
            <w:webHidden/>
          </w:rPr>
          <w:t>14</w:t>
        </w:r>
        <w:r>
          <w:rPr>
            <w:noProof/>
            <w:webHidden/>
          </w:rPr>
          <w:fldChar w:fldCharType="end"/>
        </w:r>
      </w:hyperlink>
    </w:p>
    <w:p w14:paraId="75728D20" w14:textId="7D481B44"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57" w:history="1">
        <w:r w:rsidRPr="002573FA">
          <w:rPr>
            <w:rStyle w:val="Hyperlink"/>
            <w:noProof/>
          </w:rPr>
          <w:t>1.2.3 Công nghệ Speech-to-Text trong CRM</w:t>
        </w:r>
        <w:r>
          <w:rPr>
            <w:noProof/>
            <w:webHidden/>
          </w:rPr>
          <w:tab/>
        </w:r>
        <w:r>
          <w:rPr>
            <w:noProof/>
            <w:webHidden/>
          </w:rPr>
          <w:fldChar w:fldCharType="begin"/>
        </w:r>
        <w:r>
          <w:rPr>
            <w:noProof/>
            <w:webHidden/>
          </w:rPr>
          <w:instrText xml:space="preserve"> PAGEREF _Toc224486057 \h </w:instrText>
        </w:r>
        <w:r>
          <w:rPr>
            <w:noProof/>
            <w:webHidden/>
          </w:rPr>
        </w:r>
        <w:r>
          <w:rPr>
            <w:noProof/>
            <w:webHidden/>
          </w:rPr>
          <w:fldChar w:fldCharType="separate"/>
        </w:r>
        <w:r>
          <w:rPr>
            <w:noProof/>
            <w:webHidden/>
          </w:rPr>
          <w:t>15</w:t>
        </w:r>
        <w:r>
          <w:rPr>
            <w:noProof/>
            <w:webHidden/>
          </w:rPr>
          <w:fldChar w:fldCharType="end"/>
        </w:r>
      </w:hyperlink>
    </w:p>
    <w:p w14:paraId="469CF4F1" w14:textId="23F1A5E4" w:rsidR="000613AD" w:rsidRDefault="000613AD">
      <w:pPr>
        <w:pStyle w:val="TOC2"/>
        <w:rPr>
          <w:rFonts w:asciiTheme="minorHAnsi" w:eastAsiaTheme="minorEastAsia" w:hAnsiTheme="minorHAnsi" w:cstheme="minorBidi"/>
          <w:noProof/>
          <w:kern w:val="2"/>
          <w:sz w:val="24"/>
          <w14:ligatures w14:val="standardContextual"/>
        </w:rPr>
      </w:pPr>
      <w:hyperlink w:anchor="_Toc224486058" w:history="1">
        <w:r w:rsidRPr="002573FA">
          <w:rPr>
            <w:rStyle w:val="Hyperlink"/>
            <w:noProof/>
            <w:lang w:val="vi-VN"/>
          </w:rPr>
          <w:t>1.3 Nền tảng và công nghệ sử dụng</w:t>
        </w:r>
        <w:r>
          <w:rPr>
            <w:noProof/>
            <w:webHidden/>
          </w:rPr>
          <w:tab/>
        </w:r>
        <w:r>
          <w:rPr>
            <w:noProof/>
            <w:webHidden/>
          </w:rPr>
          <w:fldChar w:fldCharType="begin"/>
        </w:r>
        <w:r>
          <w:rPr>
            <w:noProof/>
            <w:webHidden/>
          </w:rPr>
          <w:instrText xml:space="preserve"> PAGEREF _Toc224486058 \h </w:instrText>
        </w:r>
        <w:r>
          <w:rPr>
            <w:noProof/>
            <w:webHidden/>
          </w:rPr>
        </w:r>
        <w:r>
          <w:rPr>
            <w:noProof/>
            <w:webHidden/>
          </w:rPr>
          <w:fldChar w:fldCharType="separate"/>
        </w:r>
        <w:r>
          <w:rPr>
            <w:noProof/>
            <w:webHidden/>
          </w:rPr>
          <w:t>16</w:t>
        </w:r>
        <w:r>
          <w:rPr>
            <w:noProof/>
            <w:webHidden/>
          </w:rPr>
          <w:fldChar w:fldCharType="end"/>
        </w:r>
      </w:hyperlink>
    </w:p>
    <w:p w14:paraId="0E6DA62F" w14:textId="2C2E4308"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59" w:history="1">
        <w:r w:rsidRPr="002573FA">
          <w:rPr>
            <w:rStyle w:val="Hyperlink"/>
            <w:noProof/>
            <w:lang w:val="vi-VN"/>
          </w:rPr>
          <w:t>1.3.1</w:t>
        </w:r>
        <w:r w:rsidRPr="002573FA">
          <w:rPr>
            <w:rStyle w:val="Hyperlink"/>
            <w:noProof/>
          </w:rPr>
          <w:t xml:space="preserve"> Nocobase</w:t>
        </w:r>
        <w:r>
          <w:rPr>
            <w:noProof/>
            <w:webHidden/>
          </w:rPr>
          <w:tab/>
        </w:r>
        <w:r>
          <w:rPr>
            <w:noProof/>
            <w:webHidden/>
          </w:rPr>
          <w:fldChar w:fldCharType="begin"/>
        </w:r>
        <w:r>
          <w:rPr>
            <w:noProof/>
            <w:webHidden/>
          </w:rPr>
          <w:instrText xml:space="preserve"> PAGEREF _Toc224486059 \h </w:instrText>
        </w:r>
        <w:r>
          <w:rPr>
            <w:noProof/>
            <w:webHidden/>
          </w:rPr>
        </w:r>
        <w:r>
          <w:rPr>
            <w:noProof/>
            <w:webHidden/>
          </w:rPr>
          <w:fldChar w:fldCharType="separate"/>
        </w:r>
        <w:r>
          <w:rPr>
            <w:noProof/>
            <w:webHidden/>
          </w:rPr>
          <w:t>16</w:t>
        </w:r>
        <w:r>
          <w:rPr>
            <w:noProof/>
            <w:webHidden/>
          </w:rPr>
          <w:fldChar w:fldCharType="end"/>
        </w:r>
      </w:hyperlink>
    </w:p>
    <w:p w14:paraId="1F8D0A61" w14:textId="5A28C44F"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60" w:history="1">
        <w:r w:rsidRPr="002573FA">
          <w:rPr>
            <w:rStyle w:val="Hyperlink"/>
            <w:noProof/>
            <w:lang w:val="vi-VN"/>
          </w:rPr>
          <w:t>1.3.2</w:t>
        </w:r>
        <w:r w:rsidRPr="002573FA">
          <w:rPr>
            <w:rStyle w:val="Hyperlink"/>
            <w:noProof/>
          </w:rPr>
          <w:t xml:space="preserve"> Docker</w:t>
        </w:r>
        <w:r>
          <w:rPr>
            <w:noProof/>
            <w:webHidden/>
          </w:rPr>
          <w:tab/>
        </w:r>
        <w:r>
          <w:rPr>
            <w:noProof/>
            <w:webHidden/>
          </w:rPr>
          <w:fldChar w:fldCharType="begin"/>
        </w:r>
        <w:r>
          <w:rPr>
            <w:noProof/>
            <w:webHidden/>
          </w:rPr>
          <w:instrText xml:space="preserve"> PAGEREF _Toc224486060 \h </w:instrText>
        </w:r>
        <w:r>
          <w:rPr>
            <w:noProof/>
            <w:webHidden/>
          </w:rPr>
        </w:r>
        <w:r>
          <w:rPr>
            <w:noProof/>
            <w:webHidden/>
          </w:rPr>
          <w:fldChar w:fldCharType="separate"/>
        </w:r>
        <w:r>
          <w:rPr>
            <w:noProof/>
            <w:webHidden/>
          </w:rPr>
          <w:t>19</w:t>
        </w:r>
        <w:r>
          <w:rPr>
            <w:noProof/>
            <w:webHidden/>
          </w:rPr>
          <w:fldChar w:fldCharType="end"/>
        </w:r>
      </w:hyperlink>
    </w:p>
    <w:p w14:paraId="00D3F2A6" w14:textId="3B347C36"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61" w:history="1">
        <w:r w:rsidRPr="002573FA">
          <w:rPr>
            <w:rStyle w:val="Hyperlink"/>
            <w:noProof/>
            <w:lang w:val="vi-VN"/>
          </w:rPr>
          <w:t>1.3.3</w:t>
        </w:r>
        <w:r w:rsidRPr="002573FA">
          <w:rPr>
            <w:rStyle w:val="Hyperlink"/>
            <w:noProof/>
          </w:rPr>
          <w:t xml:space="preserve"> Cloudflare</w:t>
        </w:r>
        <w:r>
          <w:rPr>
            <w:noProof/>
            <w:webHidden/>
          </w:rPr>
          <w:tab/>
        </w:r>
        <w:r>
          <w:rPr>
            <w:noProof/>
            <w:webHidden/>
          </w:rPr>
          <w:fldChar w:fldCharType="begin"/>
        </w:r>
        <w:r>
          <w:rPr>
            <w:noProof/>
            <w:webHidden/>
          </w:rPr>
          <w:instrText xml:space="preserve"> PAGEREF _Toc224486061 \h </w:instrText>
        </w:r>
        <w:r>
          <w:rPr>
            <w:noProof/>
            <w:webHidden/>
          </w:rPr>
        </w:r>
        <w:r>
          <w:rPr>
            <w:noProof/>
            <w:webHidden/>
          </w:rPr>
          <w:fldChar w:fldCharType="separate"/>
        </w:r>
        <w:r>
          <w:rPr>
            <w:noProof/>
            <w:webHidden/>
          </w:rPr>
          <w:t>21</w:t>
        </w:r>
        <w:r>
          <w:rPr>
            <w:noProof/>
            <w:webHidden/>
          </w:rPr>
          <w:fldChar w:fldCharType="end"/>
        </w:r>
      </w:hyperlink>
    </w:p>
    <w:p w14:paraId="5E1081C0" w14:textId="4D16251D"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62" w:history="1">
        <w:r w:rsidRPr="002573FA">
          <w:rPr>
            <w:rStyle w:val="Hyperlink"/>
            <w:noProof/>
            <w:lang w:val="vi-VN"/>
          </w:rPr>
          <w:t>1.3.4</w:t>
        </w:r>
        <w:r w:rsidRPr="002573FA">
          <w:rPr>
            <w:rStyle w:val="Hyperlink"/>
            <w:noProof/>
          </w:rPr>
          <w:t xml:space="preserve"> N8N</w:t>
        </w:r>
        <w:r>
          <w:rPr>
            <w:noProof/>
            <w:webHidden/>
          </w:rPr>
          <w:tab/>
        </w:r>
        <w:r>
          <w:rPr>
            <w:noProof/>
            <w:webHidden/>
          </w:rPr>
          <w:fldChar w:fldCharType="begin"/>
        </w:r>
        <w:r>
          <w:rPr>
            <w:noProof/>
            <w:webHidden/>
          </w:rPr>
          <w:instrText xml:space="preserve"> PAGEREF _Toc224486062 \h </w:instrText>
        </w:r>
        <w:r>
          <w:rPr>
            <w:noProof/>
            <w:webHidden/>
          </w:rPr>
        </w:r>
        <w:r>
          <w:rPr>
            <w:noProof/>
            <w:webHidden/>
          </w:rPr>
          <w:fldChar w:fldCharType="separate"/>
        </w:r>
        <w:r>
          <w:rPr>
            <w:noProof/>
            <w:webHidden/>
          </w:rPr>
          <w:t>22</w:t>
        </w:r>
        <w:r>
          <w:rPr>
            <w:noProof/>
            <w:webHidden/>
          </w:rPr>
          <w:fldChar w:fldCharType="end"/>
        </w:r>
      </w:hyperlink>
    </w:p>
    <w:p w14:paraId="3A4E8C7A" w14:textId="7BECE3D7"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63" w:history="1">
        <w:r w:rsidRPr="002573FA">
          <w:rPr>
            <w:rStyle w:val="Hyperlink"/>
            <w:noProof/>
          </w:rPr>
          <w:t>1.3.5 Google Drive và Google Docs</w:t>
        </w:r>
        <w:r>
          <w:rPr>
            <w:noProof/>
            <w:webHidden/>
          </w:rPr>
          <w:tab/>
        </w:r>
        <w:r>
          <w:rPr>
            <w:noProof/>
            <w:webHidden/>
          </w:rPr>
          <w:fldChar w:fldCharType="begin"/>
        </w:r>
        <w:r>
          <w:rPr>
            <w:noProof/>
            <w:webHidden/>
          </w:rPr>
          <w:instrText xml:space="preserve"> PAGEREF _Toc224486063 \h </w:instrText>
        </w:r>
        <w:r>
          <w:rPr>
            <w:noProof/>
            <w:webHidden/>
          </w:rPr>
        </w:r>
        <w:r>
          <w:rPr>
            <w:noProof/>
            <w:webHidden/>
          </w:rPr>
          <w:fldChar w:fldCharType="separate"/>
        </w:r>
        <w:r>
          <w:rPr>
            <w:noProof/>
            <w:webHidden/>
          </w:rPr>
          <w:t>24</w:t>
        </w:r>
        <w:r>
          <w:rPr>
            <w:noProof/>
            <w:webHidden/>
          </w:rPr>
          <w:fldChar w:fldCharType="end"/>
        </w:r>
      </w:hyperlink>
    </w:p>
    <w:p w14:paraId="726FEE92" w14:textId="3E799ABA"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64" w:history="1">
        <w:r w:rsidRPr="002573FA">
          <w:rPr>
            <w:rStyle w:val="Hyperlink"/>
            <w:noProof/>
            <w:lang w:val="vi-VN"/>
          </w:rPr>
          <w:t>1.3.6 FastAPI</w:t>
        </w:r>
        <w:r>
          <w:rPr>
            <w:noProof/>
            <w:webHidden/>
          </w:rPr>
          <w:tab/>
        </w:r>
        <w:r>
          <w:rPr>
            <w:noProof/>
            <w:webHidden/>
          </w:rPr>
          <w:fldChar w:fldCharType="begin"/>
        </w:r>
        <w:r>
          <w:rPr>
            <w:noProof/>
            <w:webHidden/>
          </w:rPr>
          <w:instrText xml:space="preserve"> PAGEREF _Toc224486064 \h </w:instrText>
        </w:r>
        <w:r>
          <w:rPr>
            <w:noProof/>
            <w:webHidden/>
          </w:rPr>
        </w:r>
        <w:r>
          <w:rPr>
            <w:noProof/>
            <w:webHidden/>
          </w:rPr>
          <w:fldChar w:fldCharType="separate"/>
        </w:r>
        <w:r>
          <w:rPr>
            <w:noProof/>
            <w:webHidden/>
          </w:rPr>
          <w:t>24</w:t>
        </w:r>
        <w:r>
          <w:rPr>
            <w:noProof/>
            <w:webHidden/>
          </w:rPr>
          <w:fldChar w:fldCharType="end"/>
        </w:r>
      </w:hyperlink>
    </w:p>
    <w:p w14:paraId="4B205777" w14:textId="3B61F128"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65" w:history="1">
        <w:r w:rsidRPr="002573FA">
          <w:rPr>
            <w:rStyle w:val="Hyperlink"/>
            <w:noProof/>
            <w:lang w:val="vi-VN"/>
          </w:rPr>
          <w:t>1.3.7 Sepay</w:t>
        </w:r>
        <w:r>
          <w:rPr>
            <w:noProof/>
            <w:webHidden/>
          </w:rPr>
          <w:tab/>
        </w:r>
        <w:r>
          <w:rPr>
            <w:noProof/>
            <w:webHidden/>
          </w:rPr>
          <w:fldChar w:fldCharType="begin"/>
        </w:r>
        <w:r>
          <w:rPr>
            <w:noProof/>
            <w:webHidden/>
          </w:rPr>
          <w:instrText xml:space="preserve"> PAGEREF _Toc224486065 \h </w:instrText>
        </w:r>
        <w:r>
          <w:rPr>
            <w:noProof/>
            <w:webHidden/>
          </w:rPr>
        </w:r>
        <w:r>
          <w:rPr>
            <w:noProof/>
            <w:webHidden/>
          </w:rPr>
          <w:fldChar w:fldCharType="separate"/>
        </w:r>
        <w:r>
          <w:rPr>
            <w:noProof/>
            <w:webHidden/>
          </w:rPr>
          <w:t>25</w:t>
        </w:r>
        <w:r>
          <w:rPr>
            <w:noProof/>
            <w:webHidden/>
          </w:rPr>
          <w:fldChar w:fldCharType="end"/>
        </w:r>
      </w:hyperlink>
    </w:p>
    <w:p w14:paraId="32C856F5" w14:textId="7BD693AC"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66" w:history="1">
        <w:r w:rsidRPr="002573FA">
          <w:rPr>
            <w:rStyle w:val="Hyperlink"/>
            <w:noProof/>
            <w:lang w:val="vi-VN"/>
          </w:rPr>
          <w:t>1.3.8 Google Colab</w:t>
        </w:r>
        <w:r>
          <w:rPr>
            <w:noProof/>
            <w:webHidden/>
          </w:rPr>
          <w:tab/>
        </w:r>
        <w:r>
          <w:rPr>
            <w:noProof/>
            <w:webHidden/>
          </w:rPr>
          <w:fldChar w:fldCharType="begin"/>
        </w:r>
        <w:r>
          <w:rPr>
            <w:noProof/>
            <w:webHidden/>
          </w:rPr>
          <w:instrText xml:space="preserve"> PAGEREF _Toc224486066 \h </w:instrText>
        </w:r>
        <w:r>
          <w:rPr>
            <w:noProof/>
            <w:webHidden/>
          </w:rPr>
        </w:r>
        <w:r>
          <w:rPr>
            <w:noProof/>
            <w:webHidden/>
          </w:rPr>
          <w:fldChar w:fldCharType="separate"/>
        </w:r>
        <w:r>
          <w:rPr>
            <w:noProof/>
            <w:webHidden/>
          </w:rPr>
          <w:t>25</w:t>
        </w:r>
        <w:r>
          <w:rPr>
            <w:noProof/>
            <w:webHidden/>
          </w:rPr>
          <w:fldChar w:fldCharType="end"/>
        </w:r>
      </w:hyperlink>
    </w:p>
    <w:p w14:paraId="4ABCCFF7" w14:textId="095750A8" w:rsidR="000613AD" w:rsidRDefault="000613AD">
      <w:pPr>
        <w:pStyle w:val="TOC1"/>
        <w:rPr>
          <w:rFonts w:asciiTheme="minorHAnsi" w:eastAsiaTheme="minorEastAsia" w:hAnsiTheme="minorHAnsi" w:cstheme="minorBidi"/>
          <w:kern w:val="2"/>
          <w:sz w:val="24"/>
          <w14:ligatures w14:val="standardContextual"/>
        </w:rPr>
      </w:pPr>
      <w:hyperlink w:anchor="_Toc224486067" w:history="1">
        <w:r w:rsidRPr="002573FA">
          <w:rPr>
            <w:rStyle w:val="Hyperlink"/>
          </w:rPr>
          <w:t>CHƯƠNG 2 PHÂN</w:t>
        </w:r>
        <w:r w:rsidRPr="002573FA">
          <w:rPr>
            <w:rStyle w:val="Hyperlink"/>
            <w:lang w:val="vi-VN"/>
          </w:rPr>
          <w:t xml:space="preserve"> TÍCH VÀ THIẾT KẾ</w:t>
        </w:r>
        <w:r>
          <w:rPr>
            <w:webHidden/>
          </w:rPr>
          <w:tab/>
        </w:r>
        <w:r>
          <w:rPr>
            <w:webHidden/>
          </w:rPr>
          <w:fldChar w:fldCharType="begin"/>
        </w:r>
        <w:r>
          <w:rPr>
            <w:webHidden/>
          </w:rPr>
          <w:instrText xml:space="preserve"> PAGEREF _Toc224486067 \h </w:instrText>
        </w:r>
        <w:r>
          <w:rPr>
            <w:webHidden/>
          </w:rPr>
        </w:r>
        <w:r>
          <w:rPr>
            <w:webHidden/>
          </w:rPr>
          <w:fldChar w:fldCharType="separate"/>
        </w:r>
        <w:r>
          <w:rPr>
            <w:webHidden/>
          </w:rPr>
          <w:t>26</w:t>
        </w:r>
        <w:r>
          <w:rPr>
            <w:webHidden/>
          </w:rPr>
          <w:fldChar w:fldCharType="end"/>
        </w:r>
      </w:hyperlink>
    </w:p>
    <w:p w14:paraId="48832433" w14:textId="11C38848" w:rsidR="000613AD" w:rsidRDefault="000613AD">
      <w:pPr>
        <w:pStyle w:val="TOC2"/>
        <w:rPr>
          <w:rFonts w:asciiTheme="minorHAnsi" w:eastAsiaTheme="minorEastAsia" w:hAnsiTheme="minorHAnsi" w:cstheme="minorBidi"/>
          <w:noProof/>
          <w:kern w:val="2"/>
          <w:sz w:val="24"/>
          <w14:ligatures w14:val="standardContextual"/>
        </w:rPr>
      </w:pPr>
      <w:hyperlink w:anchor="_Toc224486068" w:history="1">
        <w:r w:rsidRPr="002573FA">
          <w:rPr>
            <w:rStyle w:val="Hyperlink"/>
            <w:noProof/>
            <w:lang w:val="vi-VN"/>
          </w:rPr>
          <w:t>2.1 Mô tả chi tiết bài toán cần giải quyết (đầu vào, đầu ra)</w:t>
        </w:r>
        <w:r>
          <w:rPr>
            <w:noProof/>
            <w:webHidden/>
          </w:rPr>
          <w:tab/>
        </w:r>
        <w:r>
          <w:rPr>
            <w:noProof/>
            <w:webHidden/>
          </w:rPr>
          <w:fldChar w:fldCharType="begin"/>
        </w:r>
        <w:r>
          <w:rPr>
            <w:noProof/>
            <w:webHidden/>
          </w:rPr>
          <w:instrText xml:space="preserve"> PAGEREF _Toc224486068 \h </w:instrText>
        </w:r>
        <w:r>
          <w:rPr>
            <w:noProof/>
            <w:webHidden/>
          </w:rPr>
        </w:r>
        <w:r>
          <w:rPr>
            <w:noProof/>
            <w:webHidden/>
          </w:rPr>
          <w:fldChar w:fldCharType="separate"/>
        </w:r>
        <w:r>
          <w:rPr>
            <w:noProof/>
            <w:webHidden/>
          </w:rPr>
          <w:t>26</w:t>
        </w:r>
        <w:r>
          <w:rPr>
            <w:noProof/>
            <w:webHidden/>
          </w:rPr>
          <w:fldChar w:fldCharType="end"/>
        </w:r>
      </w:hyperlink>
    </w:p>
    <w:p w14:paraId="6A10A0D3" w14:textId="37B8AC0A" w:rsidR="000613AD" w:rsidRDefault="000613AD">
      <w:pPr>
        <w:pStyle w:val="TOC2"/>
        <w:rPr>
          <w:rFonts w:asciiTheme="minorHAnsi" w:eastAsiaTheme="minorEastAsia" w:hAnsiTheme="minorHAnsi" w:cstheme="minorBidi"/>
          <w:noProof/>
          <w:kern w:val="2"/>
          <w:sz w:val="24"/>
          <w14:ligatures w14:val="standardContextual"/>
        </w:rPr>
      </w:pPr>
      <w:hyperlink w:anchor="_Toc224486069" w:history="1">
        <w:r w:rsidRPr="002573FA">
          <w:rPr>
            <w:rStyle w:val="Hyperlink"/>
            <w:noProof/>
            <w:lang w:val="vi-VN"/>
          </w:rPr>
          <w:t>2.2 Phân tích yêu cầu hệ thống</w:t>
        </w:r>
        <w:r>
          <w:rPr>
            <w:noProof/>
            <w:webHidden/>
          </w:rPr>
          <w:tab/>
        </w:r>
        <w:r>
          <w:rPr>
            <w:noProof/>
            <w:webHidden/>
          </w:rPr>
          <w:fldChar w:fldCharType="begin"/>
        </w:r>
        <w:r>
          <w:rPr>
            <w:noProof/>
            <w:webHidden/>
          </w:rPr>
          <w:instrText xml:space="preserve"> PAGEREF _Toc224486069 \h </w:instrText>
        </w:r>
        <w:r>
          <w:rPr>
            <w:noProof/>
            <w:webHidden/>
          </w:rPr>
        </w:r>
        <w:r>
          <w:rPr>
            <w:noProof/>
            <w:webHidden/>
          </w:rPr>
          <w:fldChar w:fldCharType="separate"/>
        </w:r>
        <w:r>
          <w:rPr>
            <w:noProof/>
            <w:webHidden/>
          </w:rPr>
          <w:t>28</w:t>
        </w:r>
        <w:r>
          <w:rPr>
            <w:noProof/>
            <w:webHidden/>
          </w:rPr>
          <w:fldChar w:fldCharType="end"/>
        </w:r>
      </w:hyperlink>
    </w:p>
    <w:p w14:paraId="1AF6B8DD" w14:textId="78A0B5FE" w:rsidR="000613AD" w:rsidRDefault="000613AD">
      <w:pPr>
        <w:pStyle w:val="TOC2"/>
        <w:rPr>
          <w:rFonts w:asciiTheme="minorHAnsi" w:eastAsiaTheme="minorEastAsia" w:hAnsiTheme="minorHAnsi" w:cstheme="minorBidi"/>
          <w:noProof/>
          <w:kern w:val="2"/>
          <w:sz w:val="24"/>
          <w14:ligatures w14:val="standardContextual"/>
        </w:rPr>
      </w:pPr>
      <w:hyperlink w:anchor="_Toc224486070" w:history="1">
        <w:r w:rsidRPr="002573FA">
          <w:rPr>
            <w:rStyle w:val="Hyperlink"/>
            <w:noProof/>
            <w:lang w:val="vi-VN"/>
          </w:rPr>
          <w:t>2.3 Phân tích yêu cầu chức năng</w:t>
        </w:r>
        <w:r>
          <w:rPr>
            <w:noProof/>
            <w:webHidden/>
          </w:rPr>
          <w:tab/>
        </w:r>
        <w:r>
          <w:rPr>
            <w:noProof/>
            <w:webHidden/>
          </w:rPr>
          <w:fldChar w:fldCharType="begin"/>
        </w:r>
        <w:r>
          <w:rPr>
            <w:noProof/>
            <w:webHidden/>
          </w:rPr>
          <w:instrText xml:space="preserve"> PAGEREF _Toc224486070 \h </w:instrText>
        </w:r>
        <w:r>
          <w:rPr>
            <w:noProof/>
            <w:webHidden/>
          </w:rPr>
        </w:r>
        <w:r>
          <w:rPr>
            <w:noProof/>
            <w:webHidden/>
          </w:rPr>
          <w:fldChar w:fldCharType="separate"/>
        </w:r>
        <w:r>
          <w:rPr>
            <w:noProof/>
            <w:webHidden/>
          </w:rPr>
          <w:t>29</w:t>
        </w:r>
        <w:r>
          <w:rPr>
            <w:noProof/>
            <w:webHidden/>
          </w:rPr>
          <w:fldChar w:fldCharType="end"/>
        </w:r>
      </w:hyperlink>
    </w:p>
    <w:p w14:paraId="061EB395" w14:textId="76261AB9"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71" w:history="1">
        <w:r w:rsidRPr="002573FA">
          <w:rPr>
            <w:rStyle w:val="Hyperlink"/>
            <w:noProof/>
            <w:lang w:val="vi-VN"/>
          </w:rPr>
          <w:t>2.3.1 Module quản lý khách hàng</w:t>
        </w:r>
        <w:r>
          <w:rPr>
            <w:noProof/>
            <w:webHidden/>
          </w:rPr>
          <w:tab/>
        </w:r>
        <w:r>
          <w:rPr>
            <w:noProof/>
            <w:webHidden/>
          </w:rPr>
          <w:fldChar w:fldCharType="begin"/>
        </w:r>
        <w:r>
          <w:rPr>
            <w:noProof/>
            <w:webHidden/>
          </w:rPr>
          <w:instrText xml:space="preserve"> PAGEREF _Toc224486071 \h </w:instrText>
        </w:r>
        <w:r>
          <w:rPr>
            <w:noProof/>
            <w:webHidden/>
          </w:rPr>
        </w:r>
        <w:r>
          <w:rPr>
            <w:noProof/>
            <w:webHidden/>
          </w:rPr>
          <w:fldChar w:fldCharType="separate"/>
        </w:r>
        <w:r>
          <w:rPr>
            <w:noProof/>
            <w:webHidden/>
          </w:rPr>
          <w:t>29</w:t>
        </w:r>
        <w:r>
          <w:rPr>
            <w:noProof/>
            <w:webHidden/>
          </w:rPr>
          <w:fldChar w:fldCharType="end"/>
        </w:r>
      </w:hyperlink>
    </w:p>
    <w:p w14:paraId="62DBFE91" w14:textId="4C976E34"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72" w:history="1">
        <w:r w:rsidRPr="002573FA">
          <w:rPr>
            <w:rStyle w:val="Hyperlink"/>
            <w:noProof/>
            <w:lang w:val="vi-VN"/>
          </w:rPr>
          <w:t>2.3.2 Module quản lý lịch hẹn</w:t>
        </w:r>
        <w:r>
          <w:rPr>
            <w:noProof/>
            <w:webHidden/>
          </w:rPr>
          <w:tab/>
        </w:r>
        <w:r>
          <w:rPr>
            <w:noProof/>
            <w:webHidden/>
          </w:rPr>
          <w:fldChar w:fldCharType="begin"/>
        </w:r>
        <w:r>
          <w:rPr>
            <w:noProof/>
            <w:webHidden/>
          </w:rPr>
          <w:instrText xml:space="preserve"> PAGEREF _Toc224486072 \h </w:instrText>
        </w:r>
        <w:r>
          <w:rPr>
            <w:noProof/>
            <w:webHidden/>
          </w:rPr>
        </w:r>
        <w:r>
          <w:rPr>
            <w:noProof/>
            <w:webHidden/>
          </w:rPr>
          <w:fldChar w:fldCharType="separate"/>
        </w:r>
        <w:r>
          <w:rPr>
            <w:noProof/>
            <w:webHidden/>
          </w:rPr>
          <w:t>30</w:t>
        </w:r>
        <w:r>
          <w:rPr>
            <w:noProof/>
            <w:webHidden/>
          </w:rPr>
          <w:fldChar w:fldCharType="end"/>
        </w:r>
      </w:hyperlink>
    </w:p>
    <w:p w14:paraId="2CC1FDA8" w14:textId="02DF6C53"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73" w:history="1">
        <w:r w:rsidRPr="002573FA">
          <w:rPr>
            <w:rStyle w:val="Hyperlink"/>
            <w:noProof/>
            <w:lang w:val="vi-VN"/>
          </w:rPr>
          <w:t>2.3.3 Module quản lý hợp đồng</w:t>
        </w:r>
        <w:r>
          <w:rPr>
            <w:noProof/>
            <w:webHidden/>
          </w:rPr>
          <w:tab/>
        </w:r>
        <w:r>
          <w:rPr>
            <w:noProof/>
            <w:webHidden/>
          </w:rPr>
          <w:fldChar w:fldCharType="begin"/>
        </w:r>
        <w:r>
          <w:rPr>
            <w:noProof/>
            <w:webHidden/>
          </w:rPr>
          <w:instrText xml:space="preserve"> PAGEREF _Toc224486073 \h </w:instrText>
        </w:r>
        <w:r>
          <w:rPr>
            <w:noProof/>
            <w:webHidden/>
          </w:rPr>
        </w:r>
        <w:r>
          <w:rPr>
            <w:noProof/>
            <w:webHidden/>
          </w:rPr>
          <w:fldChar w:fldCharType="separate"/>
        </w:r>
        <w:r>
          <w:rPr>
            <w:noProof/>
            <w:webHidden/>
          </w:rPr>
          <w:t>31</w:t>
        </w:r>
        <w:r>
          <w:rPr>
            <w:noProof/>
            <w:webHidden/>
          </w:rPr>
          <w:fldChar w:fldCharType="end"/>
        </w:r>
      </w:hyperlink>
    </w:p>
    <w:p w14:paraId="292CEEF9" w14:textId="7807C4FE"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74" w:history="1">
        <w:r w:rsidRPr="002573FA">
          <w:rPr>
            <w:rStyle w:val="Hyperlink"/>
            <w:noProof/>
            <w:lang w:val="vi-VN"/>
          </w:rPr>
          <w:t>2.3.4 Module quản lý công nợ</w:t>
        </w:r>
        <w:r>
          <w:rPr>
            <w:noProof/>
            <w:webHidden/>
          </w:rPr>
          <w:tab/>
        </w:r>
        <w:r>
          <w:rPr>
            <w:noProof/>
            <w:webHidden/>
          </w:rPr>
          <w:fldChar w:fldCharType="begin"/>
        </w:r>
        <w:r>
          <w:rPr>
            <w:noProof/>
            <w:webHidden/>
          </w:rPr>
          <w:instrText xml:space="preserve"> PAGEREF _Toc224486074 \h </w:instrText>
        </w:r>
        <w:r>
          <w:rPr>
            <w:noProof/>
            <w:webHidden/>
          </w:rPr>
        </w:r>
        <w:r>
          <w:rPr>
            <w:noProof/>
            <w:webHidden/>
          </w:rPr>
          <w:fldChar w:fldCharType="separate"/>
        </w:r>
        <w:r>
          <w:rPr>
            <w:noProof/>
            <w:webHidden/>
          </w:rPr>
          <w:t>32</w:t>
        </w:r>
        <w:r>
          <w:rPr>
            <w:noProof/>
            <w:webHidden/>
          </w:rPr>
          <w:fldChar w:fldCharType="end"/>
        </w:r>
      </w:hyperlink>
    </w:p>
    <w:p w14:paraId="3BD8913C" w14:textId="47C48376" w:rsidR="000613AD" w:rsidRDefault="000613AD">
      <w:pPr>
        <w:pStyle w:val="TOC2"/>
        <w:rPr>
          <w:rFonts w:asciiTheme="minorHAnsi" w:eastAsiaTheme="minorEastAsia" w:hAnsiTheme="minorHAnsi" w:cstheme="minorBidi"/>
          <w:noProof/>
          <w:kern w:val="2"/>
          <w:sz w:val="24"/>
          <w14:ligatures w14:val="standardContextual"/>
        </w:rPr>
      </w:pPr>
      <w:hyperlink w:anchor="_Toc224486075" w:history="1">
        <w:r w:rsidRPr="002573FA">
          <w:rPr>
            <w:rStyle w:val="Hyperlink"/>
            <w:noProof/>
            <w:lang w:val="vi-VN"/>
          </w:rPr>
          <w:t>2.4 Yêu cầu phi chức năng</w:t>
        </w:r>
        <w:r>
          <w:rPr>
            <w:noProof/>
            <w:webHidden/>
          </w:rPr>
          <w:tab/>
        </w:r>
        <w:r>
          <w:rPr>
            <w:noProof/>
            <w:webHidden/>
          </w:rPr>
          <w:fldChar w:fldCharType="begin"/>
        </w:r>
        <w:r>
          <w:rPr>
            <w:noProof/>
            <w:webHidden/>
          </w:rPr>
          <w:instrText xml:space="preserve"> PAGEREF _Toc224486075 \h </w:instrText>
        </w:r>
        <w:r>
          <w:rPr>
            <w:noProof/>
            <w:webHidden/>
          </w:rPr>
        </w:r>
        <w:r>
          <w:rPr>
            <w:noProof/>
            <w:webHidden/>
          </w:rPr>
          <w:fldChar w:fldCharType="separate"/>
        </w:r>
        <w:r>
          <w:rPr>
            <w:noProof/>
            <w:webHidden/>
          </w:rPr>
          <w:t>34</w:t>
        </w:r>
        <w:r>
          <w:rPr>
            <w:noProof/>
            <w:webHidden/>
          </w:rPr>
          <w:fldChar w:fldCharType="end"/>
        </w:r>
      </w:hyperlink>
    </w:p>
    <w:p w14:paraId="7E488F46" w14:textId="2A84FC81" w:rsidR="000613AD" w:rsidRDefault="000613AD">
      <w:pPr>
        <w:pStyle w:val="TOC2"/>
        <w:rPr>
          <w:rFonts w:asciiTheme="minorHAnsi" w:eastAsiaTheme="minorEastAsia" w:hAnsiTheme="minorHAnsi" w:cstheme="minorBidi"/>
          <w:noProof/>
          <w:kern w:val="2"/>
          <w:sz w:val="24"/>
          <w14:ligatures w14:val="standardContextual"/>
        </w:rPr>
      </w:pPr>
      <w:hyperlink w:anchor="_Toc224486076" w:history="1">
        <w:r w:rsidRPr="002573FA">
          <w:rPr>
            <w:rStyle w:val="Hyperlink"/>
            <w:noProof/>
            <w:lang w:val="vi-VN"/>
          </w:rPr>
          <w:t>2.5</w:t>
        </w:r>
        <w:r w:rsidRPr="002573FA">
          <w:rPr>
            <w:rStyle w:val="Hyperlink"/>
            <w:noProof/>
          </w:rPr>
          <w:t xml:space="preserve"> Thiết</w:t>
        </w:r>
        <w:r w:rsidRPr="002573FA">
          <w:rPr>
            <w:rStyle w:val="Hyperlink"/>
            <w:noProof/>
            <w:lang w:val="vi-VN"/>
          </w:rPr>
          <w:t xml:space="preserve"> kế cơ sở dữ liệu</w:t>
        </w:r>
        <w:r>
          <w:rPr>
            <w:noProof/>
            <w:webHidden/>
          </w:rPr>
          <w:tab/>
        </w:r>
        <w:r>
          <w:rPr>
            <w:noProof/>
            <w:webHidden/>
          </w:rPr>
          <w:fldChar w:fldCharType="begin"/>
        </w:r>
        <w:r>
          <w:rPr>
            <w:noProof/>
            <w:webHidden/>
          </w:rPr>
          <w:instrText xml:space="preserve"> PAGEREF _Toc224486076 \h </w:instrText>
        </w:r>
        <w:r>
          <w:rPr>
            <w:noProof/>
            <w:webHidden/>
          </w:rPr>
        </w:r>
        <w:r>
          <w:rPr>
            <w:noProof/>
            <w:webHidden/>
          </w:rPr>
          <w:fldChar w:fldCharType="separate"/>
        </w:r>
        <w:r>
          <w:rPr>
            <w:noProof/>
            <w:webHidden/>
          </w:rPr>
          <w:t>34</w:t>
        </w:r>
        <w:r>
          <w:rPr>
            <w:noProof/>
            <w:webHidden/>
          </w:rPr>
          <w:fldChar w:fldCharType="end"/>
        </w:r>
      </w:hyperlink>
    </w:p>
    <w:p w14:paraId="40AD6086" w14:textId="4C0C37A6"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77" w:history="1">
        <w:r w:rsidRPr="002573FA">
          <w:rPr>
            <w:rStyle w:val="Hyperlink"/>
            <w:noProof/>
            <w:lang w:val="vi-VN"/>
          </w:rPr>
          <w:t>2.5.1 Bảng vai trò</w:t>
        </w:r>
        <w:r>
          <w:rPr>
            <w:noProof/>
            <w:webHidden/>
          </w:rPr>
          <w:tab/>
        </w:r>
        <w:r>
          <w:rPr>
            <w:noProof/>
            <w:webHidden/>
          </w:rPr>
          <w:fldChar w:fldCharType="begin"/>
        </w:r>
        <w:r>
          <w:rPr>
            <w:noProof/>
            <w:webHidden/>
          </w:rPr>
          <w:instrText xml:space="preserve"> PAGEREF _Toc224486077 \h </w:instrText>
        </w:r>
        <w:r>
          <w:rPr>
            <w:noProof/>
            <w:webHidden/>
          </w:rPr>
        </w:r>
        <w:r>
          <w:rPr>
            <w:noProof/>
            <w:webHidden/>
          </w:rPr>
          <w:fldChar w:fldCharType="separate"/>
        </w:r>
        <w:r>
          <w:rPr>
            <w:noProof/>
            <w:webHidden/>
          </w:rPr>
          <w:t>34</w:t>
        </w:r>
        <w:r>
          <w:rPr>
            <w:noProof/>
            <w:webHidden/>
          </w:rPr>
          <w:fldChar w:fldCharType="end"/>
        </w:r>
      </w:hyperlink>
    </w:p>
    <w:p w14:paraId="565CC454" w14:textId="52929543"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78" w:history="1">
        <w:r w:rsidRPr="002573FA">
          <w:rPr>
            <w:rStyle w:val="Hyperlink"/>
            <w:noProof/>
            <w:lang w:val="vi-VN"/>
          </w:rPr>
          <w:t>2.5.2</w:t>
        </w:r>
        <w:r w:rsidRPr="002573FA">
          <w:rPr>
            <w:rStyle w:val="Hyperlink"/>
            <w:noProof/>
          </w:rPr>
          <w:t xml:space="preserve"> Bảng</w:t>
        </w:r>
        <w:r w:rsidRPr="002573FA">
          <w:rPr>
            <w:rStyle w:val="Hyperlink"/>
            <w:noProof/>
            <w:lang w:val="vi-VN"/>
          </w:rPr>
          <w:t xml:space="preserve"> người dùng</w:t>
        </w:r>
        <w:r>
          <w:rPr>
            <w:noProof/>
            <w:webHidden/>
          </w:rPr>
          <w:tab/>
        </w:r>
        <w:r>
          <w:rPr>
            <w:noProof/>
            <w:webHidden/>
          </w:rPr>
          <w:fldChar w:fldCharType="begin"/>
        </w:r>
        <w:r>
          <w:rPr>
            <w:noProof/>
            <w:webHidden/>
          </w:rPr>
          <w:instrText xml:space="preserve"> PAGEREF _Toc224486078 \h </w:instrText>
        </w:r>
        <w:r>
          <w:rPr>
            <w:noProof/>
            <w:webHidden/>
          </w:rPr>
        </w:r>
        <w:r>
          <w:rPr>
            <w:noProof/>
            <w:webHidden/>
          </w:rPr>
          <w:fldChar w:fldCharType="separate"/>
        </w:r>
        <w:r>
          <w:rPr>
            <w:noProof/>
            <w:webHidden/>
          </w:rPr>
          <w:t>35</w:t>
        </w:r>
        <w:r>
          <w:rPr>
            <w:noProof/>
            <w:webHidden/>
          </w:rPr>
          <w:fldChar w:fldCharType="end"/>
        </w:r>
      </w:hyperlink>
    </w:p>
    <w:p w14:paraId="3FE4A794" w14:textId="11939908"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79" w:history="1">
        <w:r w:rsidRPr="002573FA">
          <w:rPr>
            <w:rStyle w:val="Hyperlink"/>
            <w:noProof/>
            <w:lang w:val="vi-VN"/>
          </w:rPr>
          <w:t>2.5.3 Bảng khách hàng</w:t>
        </w:r>
        <w:r>
          <w:rPr>
            <w:noProof/>
            <w:webHidden/>
          </w:rPr>
          <w:tab/>
        </w:r>
        <w:r>
          <w:rPr>
            <w:noProof/>
            <w:webHidden/>
          </w:rPr>
          <w:fldChar w:fldCharType="begin"/>
        </w:r>
        <w:r>
          <w:rPr>
            <w:noProof/>
            <w:webHidden/>
          </w:rPr>
          <w:instrText xml:space="preserve"> PAGEREF _Toc224486079 \h </w:instrText>
        </w:r>
        <w:r>
          <w:rPr>
            <w:noProof/>
            <w:webHidden/>
          </w:rPr>
        </w:r>
        <w:r>
          <w:rPr>
            <w:noProof/>
            <w:webHidden/>
          </w:rPr>
          <w:fldChar w:fldCharType="separate"/>
        </w:r>
        <w:r>
          <w:rPr>
            <w:noProof/>
            <w:webHidden/>
          </w:rPr>
          <w:t>36</w:t>
        </w:r>
        <w:r>
          <w:rPr>
            <w:noProof/>
            <w:webHidden/>
          </w:rPr>
          <w:fldChar w:fldCharType="end"/>
        </w:r>
      </w:hyperlink>
    </w:p>
    <w:p w14:paraId="41FDA32B" w14:textId="6B830C01"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80" w:history="1">
        <w:r w:rsidRPr="002573FA">
          <w:rPr>
            <w:rStyle w:val="Hyperlink"/>
            <w:noProof/>
            <w:lang w:val="vi-VN"/>
          </w:rPr>
          <w:t>2.5.4 Bảng lịch hẹn</w:t>
        </w:r>
        <w:r>
          <w:rPr>
            <w:noProof/>
            <w:webHidden/>
          </w:rPr>
          <w:tab/>
        </w:r>
        <w:r>
          <w:rPr>
            <w:noProof/>
            <w:webHidden/>
          </w:rPr>
          <w:fldChar w:fldCharType="begin"/>
        </w:r>
        <w:r>
          <w:rPr>
            <w:noProof/>
            <w:webHidden/>
          </w:rPr>
          <w:instrText xml:space="preserve"> PAGEREF _Toc224486080 \h </w:instrText>
        </w:r>
        <w:r>
          <w:rPr>
            <w:noProof/>
            <w:webHidden/>
          </w:rPr>
        </w:r>
        <w:r>
          <w:rPr>
            <w:noProof/>
            <w:webHidden/>
          </w:rPr>
          <w:fldChar w:fldCharType="separate"/>
        </w:r>
        <w:r>
          <w:rPr>
            <w:noProof/>
            <w:webHidden/>
          </w:rPr>
          <w:t>37</w:t>
        </w:r>
        <w:r>
          <w:rPr>
            <w:noProof/>
            <w:webHidden/>
          </w:rPr>
          <w:fldChar w:fldCharType="end"/>
        </w:r>
      </w:hyperlink>
    </w:p>
    <w:p w14:paraId="3A69909F" w14:textId="7D1A8B5A"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81" w:history="1">
        <w:r w:rsidRPr="002573FA">
          <w:rPr>
            <w:rStyle w:val="Hyperlink"/>
            <w:noProof/>
            <w:lang w:val="vi-VN"/>
          </w:rPr>
          <w:t>2.5.5 Bảng hợp đồng</w:t>
        </w:r>
        <w:r>
          <w:rPr>
            <w:noProof/>
            <w:webHidden/>
          </w:rPr>
          <w:tab/>
        </w:r>
        <w:r>
          <w:rPr>
            <w:noProof/>
            <w:webHidden/>
          </w:rPr>
          <w:fldChar w:fldCharType="begin"/>
        </w:r>
        <w:r>
          <w:rPr>
            <w:noProof/>
            <w:webHidden/>
          </w:rPr>
          <w:instrText xml:space="preserve"> PAGEREF _Toc224486081 \h </w:instrText>
        </w:r>
        <w:r>
          <w:rPr>
            <w:noProof/>
            <w:webHidden/>
          </w:rPr>
        </w:r>
        <w:r>
          <w:rPr>
            <w:noProof/>
            <w:webHidden/>
          </w:rPr>
          <w:fldChar w:fldCharType="separate"/>
        </w:r>
        <w:r>
          <w:rPr>
            <w:noProof/>
            <w:webHidden/>
          </w:rPr>
          <w:t>38</w:t>
        </w:r>
        <w:r>
          <w:rPr>
            <w:noProof/>
            <w:webHidden/>
          </w:rPr>
          <w:fldChar w:fldCharType="end"/>
        </w:r>
      </w:hyperlink>
    </w:p>
    <w:p w14:paraId="7EDE0218" w14:textId="697B9A93"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82" w:history="1">
        <w:r w:rsidRPr="002573FA">
          <w:rPr>
            <w:rStyle w:val="Hyperlink"/>
            <w:noProof/>
            <w:lang w:val="vi-VN"/>
          </w:rPr>
          <w:t>2.5.6 Bảng công nợ</w:t>
        </w:r>
        <w:r>
          <w:rPr>
            <w:noProof/>
            <w:webHidden/>
          </w:rPr>
          <w:tab/>
        </w:r>
        <w:r>
          <w:rPr>
            <w:noProof/>
            <w:webHidden/>
          </w:rPr>
          <w:fldChar w:fldCharType="begin"/>
        </w:r>
        <w:r>
          <w:rPr>
            <w:noProof/>
            <w:webHidden/>
          </w:rPr>
          <w:instrText xml:space="preserve"> PAGEREF _Toc224486082 \h </w:instrText>
        </w:r>
        <w:r>
          <w:rPr>
            <w:noProof/>
            <w:webHidden/>
          </w:rPr>
        </w:r>
        <w:r>
          <w:rPr>
            <w:noProof/>
            <w:webHidden/>
          </w:rPr>
          <w:fldChar w:fldCharType="separate"/>
        </w:r>
        <w:r>
          <w:rPr>
            <w:noProof/>
            <w:webHidden/>
          </w:rPr>
          <w:t>39</w:t>
        </w:r>
        <w:r>
          <w:rPr>
            <w:noProof/>
            <w:webHidden/>
          </w:rPr>
          <w:fldChar w:fldCharType="end"/>
        </w:r>
      </w:hyperlink>
    </w:p>
    <w:p w14:paraId="260346DC" w14:textId="1DEE374D"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83" w:history="1">
        <w:r w:rsidRPr="002573FA">
          <w:rPr>
            <w:rStyle w:val="Hyperlink"/>
            <w:noProof/>
            <w:lang w:val="vi-VN"/>
          </w:rPr>
          <w:t>2.5.7 Bảng bình luận</w:t>
        </w:r>
        <w:r>
          <w:rPr>
            <w:noProof/>
            <w:webHidden/>
          </w:rPr>
          <w:tab/>
        </w:r>
        <w:r>
          <w:rPr>
            <w:noProof/>
            <w:webHidden/>
          </w:rPr>
          <w:fldChar w:fldCharType="begin"/>
        </w:r>
        <w:r>
          <w:rPr>
            <w:noProof/>
            <w:webHidden/>
          </w:rPr>
          <w:instrText xml:space="preserve"> PAGEREF _Toc224486083 \h </w:instrText>
        </w:r>
        <w:r>
          <w:rPr>
            <w:noProof/>
            <w:webHidden/>
          </w:rPr>
        </w:r>
        <w:r>
          <w:rPr>
            <w:noProof/>
            <w:webHidden/>
          </w:rPr>
          <w:fldChar w:fldCharType="separate"/>
        </w:r>
        <w:r>
          <w:rPr>
            <w:noProof/>
            <w:webHidden/>
          </w:rPr>
          <w:t>40</w:t>
        </w:r>
        <w:r>
          <w:rPr>
            <w:noProof/>
            <w:webHidden/>
          </w:rPr>
          <w:fldChar w:fldCharType="end"/>
        </w:r>
      </w:hyperlink>
    </w:p>
    <w:p w14:paraId="66C22E60" w14:textId="74399E76" w:rsidR="000613AD" w:rsidRDefault="000613AD">
      <w:pPr>
        <w:pStyle w:val="TOC2"/>
        <w:rPr>
          <w:rFonts w:asciiTheme="minorHAnsi" w:eastAsiaTheme="minorEastAsia" w:hAnsiTheme="minorHAnsi" w:cstheme="minorBidi"/>
          <w:noProof/>
          <w:kern w:val="2"/>
          <w:sz w:val="24"/>
          <w14:ligatures w14:val="standardContextual"/>
        </w:rPr>
      </w:pPr>
      <w:hyperlink w:anchor="_Toc224486084" w:history="1">
        <w:r w:rsidRPr="002573FA">
          <w:rPr>
            <w:rStyle w:val="Hyperlink"/>
            <w:noProof/>
            <w:lang w:val="vi-VN"/>
          </w:rPr>
          <w:t>2.6</w:t>
        </w:r>
        <w:r w:rsidRPr="002573FA">
          <w:rPr>
            <w:rStyle w:val="Hyperlink"/>
            <w:noProof/>
          </w:rPr>
          <w:t xml:space="preserve"> Sơ</w:t>
        </w:r>
        <w:r w:rsidRPr="002573FA">
          <w:rPr>
            <w:rStyle w:val="Hyperlink"/>
            <w:noProof/>
            <w:lang w:val="vi-VN"/>
          </w:rPr>
          <w:t xml:space="preserve"> đồ tổng quan hệ thống</w:t>
        </w:r>
        <w:r>
          <w:rPr>
            <w:noProof/>
            <w:webHidden/>
          </w:rPr>
          <w:tab/>
        </w:r>
        <w:r>
          <w:rPr>
            <w:noProof/>
            <w:webHidden/>
          </w:rPr>
          <w:fldChar w:fldCharType="begin"/>
        </w:r>
        <w:r>
          <w:rPr>
            <w:noProof/>
            <w:webHidden/>
          </w:rPr>
          <w:instrText xml:space="preserve"> PAGEREF _Toc224486084 \h </w:instrText>
        </w:r>
        <w:r>
          <w:rPr>
            <w:noProof/>
            <w:webHidden/>
          </w:rPr>
        </w:r>
        <w:r>
          <w:rPr>
            <w:noProof/>
            <w:webHidden/>
          </w:rPr>
          <w:fldChar w:fldCharType="separate"/>
        </w:r>
        <w:r>
          <w:rPr>
            <w:noProof/>
            <w:webHidden/>
          </w:rPr>
          <w:t>41</w:t>
        </w:r>
        <w:r>
          <w:rPr>
            <w:noProof/>
            <w:webHidden/>
          </w:rPr>
          <w:fldChar w:fldCharType="end"/>
        </w:r>
      </w:hyperlink>
    </w:p>
    <w:p w14:paraId="427A0B84" w14:textId="312618DF"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85" w:history="1">
        <w:r w:rsidRPr="002573FA">
          <w:rPr>
            <w:rStyle w:val="Hyperlink"/>
            <w:noProof/>
            <w:lang w:val="vi-VN"/>
          </w:rPr>
          <w:t>2.6.1 Sơ đồ usecase chức năng quản lý khách hàng</w:t>
        </w:r>
        <w:r>
          <w:rPr>
            <w:noProof/>
            <w:webHidden/>
          </w:rPr>
          <w:tab/>
        </w:r>
        <w:r>
          <w:rPr>
            <w:noProof/>
            <w:webHidden/>
          </w:rPr>
          <w:fldChar w:fldCharType="begin"/>
        </w:r>
        <w:r>
          <w:rPr>
            <w:noProof/>
            <w:webHidden/>
          </w:rPr>
          <w:instrText xml:space="preserve"> PAGEREF _Toc224486085 \h </w:instrText>
        </w:r>
        <w:r>
          <w:rPr>
            <w:noProof/>
            <w:webHidden/>
          </w:rPr>
        </w:r>
        <w:r>
          <w:rPr>
            <w:noProof/>
            <w:webHidden/>
          </w:rPr>
          <w:fldChar w:fldCharType="separate"/>
        </w:r>
        <w:r>
          <w:rPr>
            <w:noProof/>
            <w:webHidden/>
          </w:rPr>
          <w:t>42</w:t>
        </w:r>
        <w:r>
          <w:rPr>
            <w:noProof/>
            <w:webHidden/>
          </w:rPr>
          <w:fldChar w:fldCharType="end"/>
        </w:r>
      </w:hyperlink>
    </w:p>
    <w:p w14:paraId="5F189D58" w14:textId="76E3324E"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86" w:history="1">
        <w:r w:rsidRPr="002573FA">
          <w:rPr>
            <w:rStyle w:val="Hyperlink"/>
            <w:noProof/>
            <w:lang w:val="vi-VN"/>
          </w:rPr>
          <w:t>2.6.2 Sơ đồ usecase chức năng quản lý lịch hẹn</w:t>
        </w:r>
        <w:r>
          <w:rPr>
            <w:noProof/>
            <w:webHidden/>
          </w:rPr>
          <w:tab/>
        </w:r>
        <w:r>
          <w:rPr>
            <w:noProof/>
            <w:webHidden/>
          </w:rPr>
          <w:fldChar w:fldCharType="begin"/>
        </w:r>
        <w:r>
          <w:rPr>
            <w:noProof/>
            <w:webHidden/>
          </w:rPr>
          <w:instrText xml:space="preserve"> PAGEREF _Toc224486086 \h </w:instrText>
        </w:r>
        <w:r>
          <w:rPr>
            <w:noProof/>
            <w:webHidden/>
          </w:rPr>
        </w:r>
        <w:r>
          <w:rPr>
            <w:noProof/>
            <w:webHidden/>
          </w:rPr>
          <w:fldChar w:fldCharType="separate"/>
        </w:r>
        <w:r>
          <w:rPr>
            <w:noProof/>
            <w:webHidden/>
          </w:rPr>
          <w:t>43</w:t>
        </w:r>
        <w:r>
          <w:rPr>
            <w:noProof/>
            <w:webHidden/>
          </w:rPr>
          <w:fldChar w:fldCharType="end"/>
        </w:r>
      </w:hyperlink>
    </w:p>
    <w:p w14:paraId="4E59235E" w14:textId="7E8B9D0D"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87" w:history="1">
        <w:r w:rsidRPr="002573FA">
          <w:rPr>
            <w:rStyle w:val="Hyperlink"/>
            <w:noProof/>
            <w:lang w:val="vi-VN"/>
          </w:rPr>
          <w:t>2.6.3 Sơ đồ usecase chức năng quản lý hợp đồng</w:t>
        </w:r>
        <w:r>
          <w:rPr>
            <w:noProof/>
            <w:webHidden/>
          </w:rPr>
          <w:tab/>
        </w:r>
        <w:r>
          <w:rPr>
            <w:noProof/>
            <w:webHidden/>
          </w:rPr>
          <w:fldChar w:fldCharType="begin"/>
        </w:r>
        <w:r>
          <w:rPr>
            <w:noProof/>
            <w:webHidden/>
          </w:rPr>
          <w:instrText xml:space="preserve"> PAGEREF _Toc224486087 \h </w:instrText>
        </w:r>
        <w:r>
          <w:rPr>
            <w:noProof/>
            <w:webHidden/>
          </w:rPr>
        </w:r>
        <w:r>
          <w:rPr>
            <w:noProof/>
            <w:webHidden/>
          </w:rPr>
          <w:fldChar w:fldCharType="separate"/>
        </w:r>
        <w:r>
          <w:rPr>
            <w:noProof/>
            <w:webHidden/>
          </w:rPr>
          <w:t>44</w:t>
        </w:r>
        <w:r>
          <w:rPr>
            <w:noProof/>
            <w:webHidden/>
          </w:rPr>
          <w:fldChar w:fldCharType="end"/>
        </w:r>
      </w:hyperlink>
    </w:p>
    <w:p w14:paraId="4CAEA44A" w14:textId="3AFD0ECE"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88" w:history="1">
        <w:r w:rsidRPr="002573FA">
          <w:rPr>
            <w:rStyle w:val="Hyperlink"/>
            <w:noProof/>
            <w:lang w:val="vi-VN"/>
          </w:rPr>
          <w:t>2.6.4 Sơ đồ usecase chức năng quản lý công nợ</w:t>
        </w:r>
        <w:r>
          <w:rPr>
            <w:noProof/>
            <w:webHidden/>
          </w:rPr>
          <w:tab/>
        </w:r>
        <w:r>
          <w:rPr>
            <w:noProof/>
            <w:webHidden/>
          </w:rPr>
          <w:fldChar w:fldCharType="begin"/>
        </w:r>
        <w:r>
          <w:rPr>
            <w:noProof/>
            <w:webHidden/>
          </w:rPr>
          <w:instrText xml:space="preserve"> PAGEREF _Toc224486088 \h </w:instrText>
        </w:r>
        <w:r>
          <w:rPr>
            <w:noProof/>
            <w:webHidden/>
          </w:rPr>
        </w:r>
        <w:r>
          <w:rPr>
            <w:noProof/>
            <w:webHidden/>
          </w:rPr>
          <w:fldChar w:fldCharType="separate"/>
        </w:r>
        <w:r>
          <w:rPr>
            <w:noProof/>
            <w:webHidden/>
          </w:rPr>
          <w:t>45</w:t>
        </w:r>
        <w:r>
          <w:rPr>
            <w:noProof/>
            <w:webHidden/>
          </w:rPr>
          <w:fldChar w:fldCharType="end"/>
        </w:r>
      </w:hyperlink>
    </w:p>
    <w:p w14:paraId="62E18E3C" w14:textId="0D44B5B0" w:rsidR="000613AD" w:rsidRDefault="000613AD">
      <w:pPr>
        <w:pStyle w:val="TOC2"/>
        <w:rPr>
          <w:rFonts w:asciiTheme="minorHAnsi" w:eastAsiaTheme="minorEastAsia" w:hAnsiTheme="minorHAnsi" w:cstheme="minorBidi"/>
          <w:noProof/>
          <w:kern w:val="2"/>
          <w:sz w:val="24"/>
          <w14:ligatures w14:val="standardContextual"/>
        </w:rPr>
      </w:pPr>
      <w:hyperlink w:anchor="_Toc224486089" w:history="1">
        <w:r w:rsidRPr="002573FA">
          <w:rPr>
            <w:rStyle w:val="Hyperlink"/>
            <w:noProof/>
            <w:lang w:val="vi-VN"/>
          </w:rPr>
          <w:t>2.7</w:t>
        </w:r>
        <w:r w:rsidRPr="002573FA">
          <w:rPr>
            <w:rStyle w:val="Hyperlink"/>
            <w:noProof/>
          </w:rPr>
          <w:t xml:space="preserve"> Biều</w:t>
        </w:r>
        <w:r w:rsidRPr="002573FA">
          <w:rPr>
            <w:rStyle w:val="Hyperlink"/>
            <w:noProof/>
            <w:lang w:val="vi-VN"/>
          </w:rPr>
          <w:t xml:space="preserve"> đồ hoạt động (Activity)</w:t>
        </w:r>
        <w:r>
          <w:rPr>
            <w:noProof/>
            <w:webHidden/>
          </w:rPr>
          <w:tab/>
        </w:r>
        <w:r>
          <w:rPr>
            <w:noProof/>
            <w:webHidden/>
          </w:rPr>
          <w:fldChar w:fldCharType="begin"/>
        </w:r>
        <w:r>
          <w:rPr>
            <w:noProof/>
            <w:webHidden/>
          </w:rPr>
          <w:instrText xml:space="preserve"> PAGEREF _Toc224486089 \h </w:instrText>
        </w:r>
        <w:r>
          <w:rPr>
            <w:noProof/>
            <w:webHidden/>
          </w:rPr>
        </w:r>
        <w:r>
          <w:rPr>
            <w:noProof/>
            <w:webHidden/>
          </w:rPr>
          <w:fldChar w:fldCharType="separate"/>
        </w:r>
        <w:r>
          <w:rPr>
            <w:noProof/>
            <w:webHidden/>
          </w:rPr>
          <w:t>46</w:t>
        </w:r>
        <w:r>
          <w:rPr>
            <w:noProof/>
            <w:webHidden/>
          </w:rPr>
          <w:fldChar w:fldCharType="end"/>
        </w:r>
      </w:hyperlink>
    </w:p>
    <w:p w14:paraId="021A8E75" w14:textId="74719B27" w:rsidR="000613AD" w:rsidRDefault="000613AD">
      <w:pPr>
        <w:pStyle w:val="TOC2"/>
        <w:rPr>
          <w:rFonts w:asciiTheme="minorHAnsi" w:eastAsiaTheme="minorEastAsia" w:hAnsiTheme="minorHAnsi" w:cstheme="minorBidi"/>
          <w:noProof/>
          <w:kern w:val="2"/>
          <w:sz w:val="24"/>
          <w14:ligatures w14:val="standardContextual"/>
        </w:rPr>
      </w:pPr>
      <w:hyperlink w:anchor="_Toc224486090" w:history="1">
        <w:r w:rsidRPr="002573FA">
          <w:rPr>
            <w:rStyle w:val="Hyperlink"/>
            <w:noProof/>
            <w:lang w:val="vi-VN"/>
          </w:rPr>
          <w:t>2.8</w:t>
        </w:r>
        <w:r w:rsidRPr="002573FA">
          <w:rPr>
            <w:rStyle w:val="Hyperlink"/>
            <w:noProof/>
          </w:rPr>
          <w:t xml:space="preserve"> Biểu</w:t>
        </w:r>
        <w:r w:rsidRPr="002573FA">
          <w:rPr>
            <w:rStyle w:val="Hyperlink"/>
            <w:noProof/>
            <w:lang w:val="vi-VN"/>
          </w:rPr>
          <w:t xml:space="preserve"> đồ tuần tự (Sequence)</w:t>
        </w:r>
        <w:r>
          <w:rPr>
            <w:noProof/>
            <w:webHidden/>
          </w:rPr>
          <w:tab/>
        </w:r>
        <w:r>
          <w:rPr>
            <w:noProof/>
            <w:webHidden/>
          </w:rPr>
          <w:fldChar w:fldCharType="begin"/>
        </w:r>
        <w:r>
          <w:rPr>
            <w:noProof/>
            <w:webHidden/>
          </w:rPr>
          <w:instrText xml:space="preserve"> PAGEREF _Toc224486090 \h </w:instrText>
        </w:r>
        <w:r>
          <w:rPr>
            <w:noProof/>
            <w:webHidden/>
          </w:rPr>
        </w:r>
        <w:r>
          <w:rPr>
            <w:noProof/>
            <w:webHidden/>
          </w:rPr>
          <w:fldChar w:fldCharType="separate"/>
        </w:r>
        <w:r>
          <w:rPr>
            <w:noProof/>
            <w:webHidden/>
          </w:rPr>
          <w:t>50</w:t>
        </w:r>
        <w:r>
          <w:rPr>
            <w:noProof/>
            <w:webHidden/>
          </w:rPr>
          <w:fldChar w:fldCharType="end"/>
        </w:r>
      </w:hyperlink>
    </w:p>
    <w:p w14:paraId="4FD7DF3E" w14:textId="2B88FD29" w:rsidR="000613AD" w:rsidRDefault="000613AD">
      <w:pPr>
        <w:pStyle w:val="TOC2"/>
        <w:rPr>
          <w:rFonts w:asciiTheme="minorHAnsi" w:eastAsiaTheme="minorEastAsia" w:hAnsiTheme="minorHAnsi" w:cstheme="minorBidi"/>
          <w:noProof/>
          <w:kern w:val="2"/>
          <w:sz w:val="24"/>
          <w14:ligatures w14:val="standardContextual"/>
        </w:rPr>
      </w:pPr>
      <w:hyperlink w:anchor="_Toc224486091" w:history="1">
        <w:r w:rsidRPr="002573FA">
          <w:rPr>
            <w:rStyle w:val="Hyperlink"/>
            <w:noProof/>
            <w:lang w:val="vi-VN"/>
          </w:rPr>
          <w:t>2.9</w:t>
        </w:r>
        <w:r w:rsidRPr="002573FA">
          <w:rPr>
            <w:rStyle w:val="Hyperlink"/>
            <w:noProof/>
          </w:rPr>
          <w:t xml:space="preserve"> Các</w:t>
        </w:r>
        <w:r w:rsidRPr="002573FA">
          <w:rPr>
            <w:rStyle w:val="Hyperlink"/>
            <w:noProof/>
            <w:lang w:val="vi-VN"/>
          </w:rPr>
          <w:t xml:space="preserve"> bước xây dựng hệ thống</w:t>
        </w:r>
        <w:r>
          <w:rPr>
            <w:noProof/>
            <w:webHidden/>
          </w:rPr>
          <w:tab/>
        </w:r>
        <w:r>
          <w:rPr>
            <w:noProof/>
            <w:webHidden/>
          </w:rPr>
          <w:fldChar w:fldCharType="begin"/>
        </w:r>
        <w:r>
          <w:rPr>
            <w:noProof/>
            <w:webHidden/>
          </w:rPr>
          <w:instrText xml:space="preserve"> PAGEREF _Toc224486091 \h </w:instrText>
        </w:r>
        <w:r>
          <w:rPr>
            <w:noProof/>
            <w:webHidden/>
          </w:rPr>
        </w:r>
        <w:r>
          <w:rPr>
            <w:noProof/>
            <w:webHidden/>
          </w:rPr>
          <w:fldChar w:fldCharType="separate"/>
        </w:r>
        <w:r>
          <w:rPr>
            <w:noProof/>
            <w:webHidden/>
          </w:rPr>
          <w:t>52</w:t>
        </w:r>
        <w:r>
          <w:rPr>
            <w:noProof/>
            <w:webHidden/>
          </w:rPr>
          <w:fldChar w:fldCharType="end"/>
        </w:r>
      </w:hyperlink>
    </w:p>
    <w:p w14:paraId="279C24F8" w14:textId="51F94412"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92" w:history="1">
        <w:r w:rsidRPr="002573FA">
          <w:rPr>
            <w:rStyle w:val="Hyperlink"/>
            <w:noProof/>
            <w:lang w:val="vi-VN"/>
          </w:rPr>
          <w:t>2.9.1 Xác định nghiệp vụ và lựa chọn mã nguồn mở</w:t>
        </w:r>
        <w:r>
          <w:rPr>
            <w:noProof/>
            <w:webHidden/>
          </w:rPr>
          <w:tab/>
        </w:r>
        <w:r>
          <w:rPr>
            <w:noProof/>
            <w:webHidden/>
          </w:rPr>
          <w:fldChar w:fldCharType="begin"/>
        </w:r>
        <w:r>
          <w:rPr>
            <w:noProof/>
            <w:webHidden/>
          </w:rPr>
          <w:instrText xml:space="preserve"> PAGEREF _Toc224486092 \h </w:instrText>
        </w:r>
        <w:r>
          <w:rPr>
            <w:noProof/>
            <w:webHidden/>
          </w:rPr>
        </w:r>
        <w:r>
          <w:rPr>
            <w:noProof/>
            <w:webHidden/>
          </w:rPr>
          <w:fldChar w:fldCharType="separate"/>
        </w:r>
        <w:r>
          <w:rPr>
            <w:noProof/>
            <w:webHidden/>
          </w:rPr>
          <w:t>52</w:t>
        </w:r>
        <w:r>
          <w:rPr>
            <w:noProof/>
            <w:webHidden/>
          </w:rPr>
          <w:fldChar w:fldCharType="end"/>
        </w:r>
      </w:hyperlink>
    </w:p>
    <w:p w14:paraId="2C43079A" w14:textId="5EE9759B"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93" w:history="1">
        <w:r w:rsidRPr="002573FA">
          <w:rPr>
            <w:rStyle w:val="Hyperlink"/>
            <w:noProof/>
            <w:lang w:val="vi-VN"/>
          </w:rPr>
          <w:t>2.9.2 Đăng ký tên miền và cấu hình DNS</w:t>
        </w:r>
        <w:r>
          <w:rPr>
            <w:noProof/>
            <w:webHidden/>
          </w:rPr>
          <w:tab/>
        </w:r>
        <w:r>
          <w:rPr>
            <w:noProof/>
            <w:webHidden/>
          </w:rPr>
          <w:fldChar w:fldCharType="begin"/>
        </w:r>
        <w:r>
          <w:rPr>
            <w:noProof/>
            <w:webHidden/>
          </w:rPr>
          <w:instrText xml:space="preserve"> PAGEREF _Toc224486093 \h </w:instrText>
        </w:r>
        <w:r>
          <w:rPr>
            <w:noProof/>
            <w:webHidden/>
          </w:rPr>
        </w:r>
        <w:r>
          <w:rPr>
            <w:noProof/>
            <w:webHidden/>
          </w:rPr>
          <w:fldChar w:fldCharType="separate"/>
        </w:r>
        <w:r>
          <w:rPr>
            <w:noProof/>
            <w:webHidden/>
          </w:rPr>
          <w:t>52</w:t>
        </w:r>
        <w:r>
          <w:rPr>
            <w:noProof/>
            <w:webHidden/>
          </w:rPr>
          <w:fldChar w:fldCharType="end"/>
        </w:r>
      </w:hyperlink>
    </w:p>
    <w:p w14:paraId="228759B1" w14:textId="012F1DD0"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94" w:history="1">
        <w:r w:rsidRPr="002573FA">
          <w:rPr>
            <w:rStyle w:val="Hyperlink"/>
            <w:noProof/>
            <w:lang w:val="vi-VN"/>
          </w:rPr>
          <w:t>2.9.3 Tạo các Subdomain cho từng dịch vụ</w:t>
        </w:r>
        <w:r>
          <w:rPr>
            <w:noProof/>
            <w:webHidden/>
          </w:rPr>
          <w:tab/>
        </w:r>
        <w:r>
          <w:rPr>
            <w:noProof/>
            <w:webHidden/>
          </w:rPr>
          <w:fldChar w:fldCharType="begin"/>
        </w:r>
        <w:r>
          <w:rPr>
            <w:noProof/>
            <w:webHidden/>
          </w:rPr>
          <w:instrText xml:space="preserve"> PAGEREF _Toc224486094 \h </w:instrText>
        </w:r>
        <w:r>
          <w:rPr>
            <w:noProof/>
            <w:webHidden/>
          </w:rPr>
        </w:r>
        <w:r>
          <w:rPr>
            <w:noProof/>
            <w:webHidden/>
          </w:rPr>
          <w:fldChar w:fldCharType="separate"/>
        </w:r>
        <w:r>
          <w:rPr>
            <w:noProof/>
            <w:webHidden/>
          </w:rPr>
          <w:t>53</w:t>
        </w:r>
        <w:r>
          <w:rPr>
            <w:noProof/>
            <w:webHidden/>
          </w:rPr>
          <w:fldChar w:fldCharType="end"/>
        </w:r>
      </w:hyperlink>
    </w:p>
    <w:p w14:paraId="3D889E5D" w14:textId="55BE81F8"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95" w:history="1">
        <w:r w:rsidRPr="002573FA">
          <w:rPr>
            <w:rStyle w:val="Hyperlink"/>
            <w:noProof/>
            <w:lang w:val="vi-VN"/>
          </w:rPr>
          <w:t>2.9.4 Triển khai hệ thống bằng Docker Compose</w:t>
        </w:r>
        <w:r>
          <w:rPr>
            <w:noProof/>
            <w:webHidden/>
          </w:rPr>
          <w:tab/>
        </w:r>
        <w:r>
          <w:rPr>
            <w:noProof/>
            <w:webHidden/>
          </w:rPr>
          <w:fldChar w:fldCharType="begin"/>
        </w:r>
        <w:r>
          <w:rPr>
            <w:noProof/>
            <w:webHidden/>
          </w:rPr>
          <w:instrText xml:space="preserve"> PAGEREF _Toc224486095 \h </w:instrText>
        </w:r>
        <w:r>
          <w:rPr>
            <w:noProof/>
            <w:webHidden/>
          </w:rPr>
        </w:r>
        <w:r>
          <w:rPr>
            <w:noProof/>
            <w:webHidden/>
          </w:rPr>
          <w:fldChar w:fldCharType="separate"/>
        </w:r>
        <w:r>
          <w:rPr>
            <w:noProof/>
            <w:webHidden/>
          </w:rPr>
          <w:t>53</w:t>
        </w:r>
        <w:r>
          <w:rPr>
            <w:noProof/>
            <w:webHidden/>
          </w:rPr>
          <w:fldChar w:fldCharType="end"/>
        </w:r>
      </w:hyperlink>
    </w:p>
    <w:p w14:paraId="3D301F11" w14:textId="22685253"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96" w:history="1">
        <w:r w:rsidRPr="002573FA">
          <w:rPr>
            <w:rStyle w:val="Hyperlink"/>
            <w:noProof/>
            <w:lang w:val="vi-VN"/>
          </w:rPr>
          <w:t>2.9.5 Cấu hình các module trên nocobase</w:t>
        </w:r>
        <w:r>
          <w:rPr>
            <w:noProof/>
            <w:webHidden/>
          </w:rPr>
          <w:tab/>
        </w:r>
        <w:r>
          <w:rPr>
            <w:noProof/>
            <w:webHidden/>
          </w:rPr>
          <w:fldChar w:fldCharType="begin"/>
        </w:r>
        <w:r>
          <w:rPr>
            <w:noProof/>
            <w:webHidden/>
          </w:rPr>
          <w:instrText xml:space="preserve"> PAGEREF _Toc224486096 \h </w:instrText>
        </w:r>
        <w:r>
          <w:rPr>
            <w:noProof/>
            <w:webHidden/>
          </w:rPr>
        </w:r>
        <w:r>
          <w:rPr>
            <w:noProof/>
            <w:webHidden/>
          </w:rPr>
          <w:fldChar w:fldCharType="separate"/>
        </w:r>
        <w:r>
          <w:rPr>
            <w:noProof/>
            <w:webHidden/>
          </w:rPr>
          <w:t>54</w:t>
        </w:r>
        <w:r>
          <w:rPr>
            <w:noProof/>
            <w:webHidden/>
          </w:rPr>
          <w:fldChar w:fldCharType="end"/>
        </w:r>
      </w:hyperlink>
    </w:p>
    <w:p w14:paraId="7A249B60" w14:textId="6615FDB5"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97" w:history="1">
        <w:r w:rsidRPr="002573FA">
          <w:rPr>
            <w:rStyle w:val="Hyperlink"/>
            <w:noProof/>
            <w:lang w:val="vi-VN"/>
          </w:rPr>
          <w:t>2.9.6 Tích hợp n8n tạo khách hàng và đánh giá mức độ tiềm năng</w:t>
        </w:r>
        <w:r>
          <w:rPr>
            <w:noProof/>
            <w:webHidden/>
          </w:rPr>
          <w:tab/>
        </w:r>
        <w:r>
          <w:rPr>
            <w:noProof/>
            <w:webHidden/>
          </w:rPr>
          <w:fldChar w:fldCharType="begin"/>
        </w:r>
        <w:r>
          <w:rPr>
            <w:noProof/>
            <w:webHidden/>
          </w:rPr>
          <w:instrText xml:space="preserve"> PAGEREF _Toc224486097 \h </w:instrText>
        </w:r>
        <w:r>
          <w:rPr>
            <w:noProof/>
            <w:webHidden/>
          </w:rPr>
        </w:r>
        <w:r>
          <w:rPr>
            <w:noProof/>
            <w:webHidden/>
          </w:rPr>
          <w:fldChar w:fldCharType="separate"/>
        </w:r>
        <w:r>
          <w:rPr>
            <w:noProof/>
            <w:webHidden/>
          </w:rPr>
          <w:t>55</w:t>
        </w:r>
        <w:r>
          <w:rPr>
            <w:noProof/>
            <w:webHidden/>
          </w:rPr>
          <w:fldChar w:fldCharType="end"/>
        </w:r>
      </w:hyperlink>
    </w:p>
    <w:p w14:paraId="6969A7A9" w14:textId="125D3CD6"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98" w:history="1">
        <w:r w:rsidRPr="002573FA">
          <w:rPr>
            <w:rStyle w:val="Hyperlink"/>
            <w:noProof/>
            <w:lang w:val="vi-VN"/>
          </w:rPr>
          <w:t>2.9.7 Tự động gửi email khi tạo lịch hẹn</w:t>
        </w:r>
        <w:r>
          <w:rPr>
            <w:noProof/>
            <w:webHidden/>
          </w:rPr>
          <w:tab/>
        </w:r>
        <w:r>
          <w:rPr>
            <w:noProof/>
            <w:webHidden/>
          </w:rPr>
          <w:fldChar w:fldCharType="begin"/>
        </w:r>
        <w:r>
          <w:rPr>
            <w:noProof/>
            <w:webHidden/>
          </w:rPr>
          <w:instrText xml:space="preserve"> PAGEREF _Toc224486098 \h </w:instrText>
        </w:r>
        <w:r>
          <w:rPr>
            <w:noProof/>
            <w:webHidden/>
          </w:rPr>
        </w:r>
        <w:r>
          <w:rPr>
            <w:noProof/>
            <w:webHidden/>
          </w:rPr>
          <w:fldChar w:fldCharType="separate"/>
        </w:r>
        <w:r>
          <w:rPr>
            <w:noProof/>
            <w:webHidden/>
          </w:rPr>
          <w:t>56</w:t>
        </w:r>
        <w:r>
          <w:rPr>
            <w:noProof/>
            <w:webHidden/>
          </w:rPr>
          <w:fldChar w:fldCharType="end"/>
        </w:r>
      </w:hyperlink>
    </w:p>
    <w:p w14:paraId="1551ECEB" w14:textId="24955D54"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099" w:history="1">
        <w:r w:rsidRPr="002573FA">
          <w:rPr>
            <w:rStyle w:val="Hyperlink"/>
            <w:noProof/>
            <w:lang w:val="vi-VN"/>
          </w:rPr>
          <w:t>2.9.8 Tự động tóm tắt nội dung cuộc họp bằng AI</w:t>
        </w:r>
        <w:r>
          <w:rPr>
            <w:noProof/>
            <w:webHidden/>
          </w:rPr>
          <w:tab/>
        </w:r>
        <w:r>
          <w:rPr>
            <w:noProof/>
            <w:webHidden/>
          </w:rPr>
          <w:fldChar w:fldCharType="begin"/>
        </w:r>
        <w:r>
          <w:rPr>
            <w:noProof/>
            <w:webHidden/>
          </w:rPr>
          <w:instrText xml:space="preserve"> PAGEREF _Toc224486099 \h </w:instrText>
        </w:r>
        <w:r>
          <w:rPr>
            <w:noProof/>
            <w:webHidden/>
          </w:rPr>
        </w:r>
        <w:r>
          <w:rPr>
            <w:noProof/>
            <w:webHidden/>
          </w:rPr>
          <w:fldChar w:fldCharType="separate"/>
        </w:r>
        <w:r>
          <w:rPr>
            <w:noProof/>
            <w:webHidden/>
          </w:rPr>
          <w:t>56</w:t>
        </w:r>
        <w:r>
          <w:rPr>
            <w:noProof/>
            <w:webHidden/>
          </w:rPr>
          <w:fldChar w:fldCharType="end"/>
        </w:r>
      </w:hyperlink>
    </w:p>
    <w:p w14:paraId="02FAA3C7" w14:textId="17A89A9E"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100" w:history="1">
        <w:r w:rsidRPr="002573FA">
          <w:rPr>
            <w:rStyle w:val="Hyperlink"/>
            <w:noProof/>
            <w:lang w:val="vi-VN"/>
          </w:rPr>
          <w:t>2.9.9 Tự động tạo hợp đồng</w:t>
        </w:r>
        <w:r>
          <w:rPr>
            <w:noProof/>
            <w:webHidden/>
          </w:rPr>
          <w:tab/>
        </w:r>
        <w:r>
          <w:rPr>
            <w:noProof/>
            <w:webHidden/>
          </w:rPr>
          <w:fldChar w:fldCharType="begin"/>
        </w:r>
        <w:r>
          <w:rPr>
            <w:noProof/>
            <w:webHidden/>
          </w:rPr>
          <w:instrText xml:space="preserve"> PAGEREF _Toc224486100 \h </w:instrText>
        </w:r>
        <w:r>
          <w:rPr>
            <w:noProof/>
            <w:webHidden/>
          </w:rPr>
        </w:r>
        <w:r>
          <w:rPr>
            <w:noProof/>
            <w:webHidden/>
          </w:rPr>
          <w:fldChar w:fldCharType="separate"/>
        </w:r>
        <w:r>
          <w:rPr>
            <w:noProof/>
            <w:webHidden/>
          </w:rPr>
          <w:t>57</w:t>
        </w:r>
        <w:r>
          <w:rPr>
            <w:noProof/>
            <w:webHidden/>
          </w:rPr>
          <w:fldChar w:fldCharType="end"/>
        </w:r>
      </w:hyperlink>
    </w:p>
    <w:p w14:paraId="6469C9CE" w14:textId="542205BB"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101" w:history="1">
        <w:r w:rsidRPr="002573FA">
          <w:rPr>
            <w:rStyle w:val="Hyperlink"/>
            <w:noProof/>
            <w:lang w:val="vi-VN"/>
          </w:rPr>
          <w:t>2.9.10 Tự động cập nhật thanh toán công nợ</w:t>
        </w:r>
        <w:r>
          <w:rPr>
            <w:noProof/>
            <w:webHidden/>
          </w:rPr>
          <w:tab/>
        </w:r>
        <w:r>
          <w:rPr>
            <w:noProof/>
            <w:webHidden/>
          </w:rPr>
          <w:fldChar w:fldCharType="begin"/>
        </w:r>
        <w:r>
          <w:rPr>
            <w:noProof/>
            <w:webHidden/>
          </w:rPr>
          <w:instrText xml:space="preserve"> PAGEREF _Toc224486101 \h </w:instrText>
        </w:r>
        <w:r>
          <w:rPr>
            <w:noProof/>
            <w:webHidden/>
          </w:rPr>
        </w:r>
        <w:r>
          <w:rPr>
            <w:noProof/>
            <w:webHidden/>
          </w:rPr>
          <w:fldChar w:fldCharType="separate"/>
        </w:r>
        <w:r>
          <w:rPr>
            <w:noProof/>
            <w:webHidden/>
          </w:rPr>
          <w:t>58</w:t>
        </w:r>
        <w:r>
          <w:rPr>
            <w:noProof/>
            <w:webHidden/>
          </w:rPr>
          <w:fldChar w:fldCharType="end"/>
        </w:r>
      </w:hyperlink>
    </w:p>
    <w:p w14:paraId="496FCCBD" w14:textId="736D179D" w:rsidR="000613AD" w:rsidRDefault="000613AD">
      <w:pPr>
        <w:pStyle w:val="TOC1"/>
        <w:rPr>
          <w:rFonts w:asciiTheme="minorHAnsi" w:eastAsiaTheme="minorEastAsia" w:hAnsiTheme="minorHAnsi" w:cstheme="minorBidi"/>
          <w:kern w:val="2"/>
          <w:sz w:val="24"/>
          <w14:ligatures w14:val="standardContextual"/>
        </w:rPr>
      </w:pPr>
      <w:hyperlink w:anchor="_Toc224486102" w:history="1">
        <w:r w:rsidRPr="002573FA">
          <w:rPr>
            <w:rStyle w:val="Hyperlink"/>
          </w:rPr>
          <w:t>CHƯƠNG 3 KẾT</w:t>
        </w:r>
        <w:r w:rsidRPr="002573FA">
          <w:rPr>
            <w:rStyle w:val="Hyperlink"/>
            <w:lang w:val="vi-VN"/>
          </w:rPr>
          <w:t xml:space="preserve"> QUẢ THỰC NGHIỆM</w:t>
        </w:r>
        <w:r>
          <w:rPr>
            <w:webHidden/>
          </w:rPr>
          <w:tab/>
        </w:r>
        <w:r>
          <w:rPr>
            <w:webHidden/>
          </w:rPr>
          <w:fldChar w:fldCharType="begin"/>
        </w:r>
        <w:r>
          <w:rPr>
            <w:webHidden/>
          </w:rPr>
          <w:instrText xml:space="preserve"> PAGEREF _Toc224486102 \h </w:instrText>
        </w:r>
        <w:r>
          <w:rPr>
            <w:webHidden/>
          </w:rPr>
        </w:r>
        <w:r>
          <w:rPr>
            <w:webHidden/>
          </w:rPr>
          <w:fldChar w:fldCharType="separate"/>
        </w:r>
        <w:r>
          <w:rPr>
            <w:webHidden/>
          </w:rPr>
          <w:t>59</w:t>
        </w:r>
        <w:r>
          <w:rPr>
            <w:webHidden/>
          </w:rPr>
          <w:fldChar w:fldCharType="end"/>
        </w:r>
      </w:hyperlink>
    </w:p>
    <w:p w14:paraId="610E4487" w14:textId="3574A203" w:rsidR="000613AD" w:rsidRDefault="000613AD">
      <w:pPr>
        <w:pStyle w:val="TOC2"/>
        <w:rPr>
          <w:rFonts w:asciiTheme="minorHAnsi" w:eastAsiaTheme="minorEastAsia" w:hAnsiTheme="minorHAnsi" w:cstheme="minorBidi"/>
          <w:noProof/>
          <w:kern w:val="2"/>
          <w:sz w:val="24"/>
          <w14:ligatures w14:val="standardContextual"/>
        </w:rPr>
      </w:pPr>
      <w:hyperlink w:anchor="_Toc224486103" w:history="1">
        <w:r w:rsidRPr="002573FA">
          <w:rPr>
            <w:rStyle w:val="Hyperlink"/>
            <w:noProof/>
            <w:lang w:val="vi-VN"/>
          </w:rPr>
          <w:t>3.1</w:t>
        </w:r>
        <w:r w:rsidRPr="002573FA">
          <w:rPr>
            <w:rStyle w:val="Hyperlink"/>
            <w:noProof/>
          </w:rPr>
          <w:t xml:space="preserve"> Tổng</w:t>
        </w:r>
        <w:r w:rsidRPr="002573FA">
          <w:rPr>
            <w:rStyle w:val="Hyperlink"/>
            <w:noProof/>
            <w:lang w:val="vi-VN"/>
          </w:rPr>
          <w:t xml:space="preserve"> quan hệ thống sau khi triển khai</w:t>
        </w:r>
        <w:r>
          <w:rPr>
            <w:noProof/>
            <w:webHidden/>
          </w:rPr>
          <w:tab/>
        </w:r>
        <w:r>
          <w:rPr>
            <w:noProof/>
            <w:webHidden/>
          </w:rPr>
          <w:fldChar w:fldCharType="begin"/>
        </w:r>
        <w:r>
          <w:rPr>
            <w:noProof/>
            <w:webHidden/>
          </w:rPr>
          <w:instrText xml:space="preserve"> PAGEREF _Toc224486103 \h </w:instrText>
        </w:r>
        <w:r>
          <w:rPr>
            <w:noProof/>
            <w:webHidden/>
          </w:rPr>
        </w:r>
        <w:r>
          <w:rPr>
            <w:noProof/>
            <w:webHidden/>
          </w:rPr>
          <w:fldChar w:fldCharType="separate"/>
        </w:r>
        <w:r>
          <w:rPr>
            <w:noProof/>
            <w:webHidden/>
          </w:rPr>
          <w:t>59</w:t>
        </w:r>
        <w:r>
          <w:rPr>
            <w:noProof/>
            <w:webHidden/>
          </w:rPr>
          <w:fldChar w:fldCharType="end"/>
        </w:r>
      </w:hyperlink>
    </w:p>
    <w:p w14:paraId="7B67CF06" w14:textId="5BADDC4B" w:rsidR="000613AD" w:rsidRDefault="000613AD">
      <w:pPr>
        <w:pStyle w:val="TOC2"/>
        <w:rPr>
          <w:rFonts w:asciiTheme="minorHAnsi" w:eastAsiaTheme="minorEastAsia" w:hAnsiTheme="minorHAnsi" w:cstheme="minorBidi"/>
          <w:noProof/>
          <w:kern w:val="2"/>
          <w:sz w:val="24"/>
          <w14:ligatures w14:val="standardContextual"/>
        </w:rPr>
      </w:pPr>
      <w:hyperlink w:anchor="_Toc224486104" w:history="1">
        <w:r w:rsidRPr="002573FA">
          <w:rPr>
            <w:rStyle w:val="Hyperlink"/>
            <w:noProof/>
            <w:lang w:val="vi-VN"/>
          </w:rPr>
          <w:t>3.2</w:t>
        </w:r>
        <w:r w:rsidRPr="002573FA">
          <w:rPr>
            <w:rStyle w:val="Hyperlink"/>
            <w:noProof/>
          </w:rPr>
          <w:t xml:space="preserve"> Vai trò của trí tuệ nhân tạo trong hệ thống CRM</w:t>
        </w:r>
        <w:r>
          <w:rPr>
            <w:noProof/>
            <w:webHidden/>
          </w:rPr>
          <w:tab/>
        </w:r>
        <w:r>
          <w:rPr>
            <w:noProof/>
            <w:webHidden/>
          </w:rPr>
          <w:fldChar w:fldCharType="begin"/>
        </w:r>
        <w:r>
          <w:rPr>
            <w:noProof/>
            <w:webHidden/>
          </w:rPr>
          <w:instrText xml:space="preserve"> PAGEREF _Toc224486104 \h </w:instrText>
        </w:r>
        <w:r>
          <w:rPr>
            <w:noProof/>
            <w:webHidden/>
          </w:rPr>
        </w:r>
        <w:r>
          <w:rPr>
            <w:noProof/>
            <w:webHidden/>
          </w:rPr>
          <w:fldChar w:fldCharType="separate"/>
        </w:r>
        <w:r>
          <w:rPr>
            <w:noProof/>
            <w:webHidden/>
          </w:rPr>
          <w:t>59</w:t>
        </w:r>
        <w:r>
          <w:rPr>
            <w:noProof/>
            <w:webHidden/>
          </w:rPr>
          <w:fldChar w:fldCharType="end"/>
        </w:r>
      </w:hyperlink>
    </w:p>
    <w:p w14:paraId="587E0D2B" w14:textId="03FF73F3" w:rsidR="000613AD" w:rsidRDefault="000613AD">
      <w:pPr>
        <w:pStyle w:val="TOC2"/>
        <w:rPr>
          <w:rFonts w:asciiTheme="minorHAnsi" w:eastAsiaTheme="minorEastAsia" w:hAnsiTheme="minorHAnsi" w:cstheme="minorBidi"/>
          <w:noProof/>
          <w:kern w:val="2"/>
          <w:sz w:val="24"/>
          <w14:ligatures w14:val="standardContextual"/>
        </w:rPr>
      </w:pPr>
      <w:hyperlink w:anchor="_Toc224486105" w:history="1">
        <w:r w:rsidRPr="002573FA">
          <w:rPr>
            <w:rStyle w:val="Hyperlink"/>
            <w:noProof/>
          </w:rPr>
          <w:t>3.3 Giao diện hệ thống và hướng dẫn sử dụng</w:t>
        </w:r>
        <w:r>
          <w:rPr>
            <w:noProof/>
            <w:webHidden/>
          </w:rPr>
          <w:tab/>
        </w:r>
        <w:r>
          <w:rPr>
            <w:noProof/>
            <w:webHidden/>
          </w:rPr>
          <w:fldChar w:fldCharType="begin"/>
        </w:r>
        <w:r>
          <w:rPr>
            <w:noProof/>
            <w:webHidden/>
          </w:rPr>
          <w:instrText xml:space="preserve"> PAGEREF _Toc224486105 \h </w:instrText>
        </w:r>
        <w:r>
          <w:rPr>
            <w:noProof/>
            <w:webHidden/>
          </w:rPr>
        </w:r>
        <w:r>
          <w:rPr>
            <w:noProof/>
            <w:webHidden/>
          </w:rPr>
          <w:fldChar w:fldCharType="separate"/>
        </w:r>
        <w:r>
          <w:rPr>
            <w:noProof/>
            <w:webHidden/>
          </w:rPr>
          <w:t>61</w:t>
        </w:r>
        <w:r>
          <w:rPr>
            <w:noProof/>
            <w:webHidden/>
          </w:rPr>
          <w:fldChar w:fldCharType="end"/>
        </w:r>
      </w:hyperlink>
    </w:p>
    <w:p w14:paraId="76CC0B5A" w14:textId="4DB0BE54"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106" w:history="1">
        <w:r w:rsidRPr="002573FA">
          <w:rPr>
            <w:rStyle w:val="Hyperlink"/>
            <w:noProof/>
          </w:rPr>
          <w:t>3.3.1 Giao diện trang đăng nhập</w:t>
        </w:r>
        <w:r>
          <w:rPr>
            <w:noProof/>
            <w:webHidden/>
          </w:rPr>
          <w:tab/>
        </w:r>
        <w:r>
          <w:rPr>
            <w:noProof/>
            <w:webHidden/>
          </w:rPr>
          <w:fldChar w:fldCharType="begin"/>
        </w:r>
        <w:r>
          <w:rPr>
            <w:noProof/>
            <w:webHidden/>
          </w:rPr>
          <w:instrText xml:space="preserve"> PAGEREF _Toc224486106 \h </w:instrText>
        </w:r>
        <w:r>
          <w:rPr>
            <w:noProof/>
            <w:webHidden/>
          </w:rPr>
        </w:r>
        <w:r>
          <w:rPr>
            <w:noProof/>
            <w:webHidden/>
          </w:rPr>
          <w:fldChar w:fldCharType="separate"/>
        </w:r>
        <w:r>
          <w:rPr>
            <w:noProof/>
            <w:webHidden/>
          </w:rPr>
          <w:t>61</w:t>
        </w:r>
        <w:r>
          <w:rPr>
            <w:noProof/>
            <w:webHidden/>
          </w:rPr>
          <w:fldChar w:fldCharType="end"/>
        </w:r>
      </w:hyperlink>
    </w:p>
    <w:p w14:paraId="0CDC68A5" w14:textId="7A5EF792"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107" w:history="1">
        <w:r w:rsidRPr="002573FA">
          <w:rPr>
            <w:rStyle w:val="Hyperlink"/>
            <w:noProof/>
            <w:lang w:val="vi-VN"/>
          </w:rPr>
          <w:t>3.3.2</w:t>
        </w:r>
        <w:r w:rsidRPr="002573FA">
          <w:rPr>
            <w:rStyle w:val="Hyperlink"/>
            <w:noProof/>
          </w:rPr>
          <w:t xml:space="preserve"> Giao</w:t>
        </w:r>
        <w:r w:rsidRPr="002573FA">
          <w:rPr>
            <w:rStyle w:val="Hyperlink"/>
            <w:noProof/>
            <w:lang w:val="vi-VN"/>
          </w:rPr>
          <w:t xml:space="preserve"> diện trang quản lý khách hàng</w:t>
        </w:r>
        <w:r>
          <w:rPr>
            <w:noProof/>
            <w:webHidden/>
          </w:rPr>
          <w:tab/>
        </w:r>
        <w:r>
          <w:rPr>
            <w:noProof/>
            <w:webHidden/>
          </w:rPr>
          <w:fldChar w:fldCharType="begin"/>
        </w:r>
        <w:r>
          <w:rPr>
            <w:noProof/>
            <w:webHidden/>
          </w:rPr>
          <w:instrText xml:space="preserve"> PAGEREF _Toc224486107 \h </w:instrText>
        </w:r>
        <w:r>
          <w:rPr>
            <w:noProof/>
            <w:webHidden/>
          </w:rPr>
        </w:r>
        <w:r>
          <w:rPr>
            <w:noProof/>
            <w:webHidden/>
          </w:rPr>
          <w:fldChar w:fldCharType="separate"/>
        </w:r>
        <w:r>
          <w:rPr>
            <w:noProof/>
            <w:webHidden/>
          </w:rPr>
          <w:t>61</w:t>
        </w:r>
        <w:r>
          <w:rPr>
            <w:noProof/>
            <w:webHidden/>
          </w:rPr>
          <w:fldChar w:fldCharType="end"/>
        </w:r>
      </w:hyperlink>
    </w:p>
    <w:p w14:paraId="7EA7399C" w14:textId="1ACB6E09" w:rsidR="000613AD" w:rsidRDefault="000613AD">
      <w:pPr>
        <w:pStyle w:val="TOC2"/>
        <w:rPr>
          <w:rFonts w:asciiTheme="minorHAnsi" w:eastAsiaTheme="minorEastAsia" w:hAnsiTheme="minorHAnsi" w:cstheme="minorBidi"/>
          <w:noProof/>
          <w:kern w:val="2"/>
          <w:sz w:val="24"/>
          <w14:ligatures w14:val="standardContextual"/>
        </w:rPr>
      </w:pPr>
      <w:hyperlink w:anchor="_Toc224486108" w:history="1">
        <w:r w:rsidRPr="002573FA">
          <w:rPr>
            <w:rStyle w:val="Hyperlink"/>
            <w:noProof/>
          </w:rPr>
          <w:t>3.4 Kịch bản kiểm thử và đánh giá trải nghiệm hệ thống</w:t>
        </w:r>
        <w:r>
          <w:rPr>
            <w:noProof/>
            <w:webHidden/>
          </w:rPr>
          <w:tab/>
        </w:r>
        <w:r>
          <w:rPr>
            <w:noProof/>
            <w:webHidden/>
          </w:rPr>
          <w:fldChar w:fldCharType="begin"/>
        </w:r>
        <w:r>
          <w:rPr>
            <w:noProof/>
            <w:webHidden/>
          </w:rPr>
          <w:instrText xml:space="preserve"> PAGEREF _Toc224486108 \h </w:instrText>
        </w:r>
        <w:r>
          <w:rPr>
            <w:noProof/>
            <w:webHidden/>
          </w:rPr>
        </w:r>
        <w:r>
          <w:rPr>
            <w:noProof/>
            <w:webHidden/>
          </w:rPr>
          <w:fldChar w:fldCharType="separate"/>
        </w:r>
        <w:r>
          <w:rPr>
            <w:noProof/>
            <w:webHidden/>
          </w:rPr>
          <w:t>71</w:t>
        </w:r>
        <w:r>
          <w:rPr>
            <w:noProof/>
            <w:webHidden/>
          </w:rPr>
          <w:fldChar w:fldCharType="end"/>
        </w:r>
      </w:hyperlink>
    </w:p>
    <w:p w14:paraId="705A144C" w14:textId="5411A77E"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109" w:history="1">
        <w:r w:rsidRPr="002573FA">
          <w:rPr>
            <w:rStyle w:val="Hyperlink"/>
            <w:noProof/>
          </w:rPr>
          <w:t>3.4.1 Kịch bản kiểm thử hệ thống</w:t>
        </w:r>
        <w:r>
          <w:rPr>
            <w:noProof/>
            <w:webHidden/>
          </w:rPr>
          <w:tab/>
        </w:r>
        <w:r>
          <w:rPr>
            <w:noProof/>
            <w:webHidden/>
          </w:rPr>
          <w:fldChar w:fldCharType="begin"/>
        </w:r>
        <w:r>
          <w:rPr>
            <w:noProof/>
            <w:webHidden/>
          </w:rPr>
          <w:instrText xml:space="preserve"> PAGEREF _Toc224486109 \h </w:instrText>
        </w:r>
        <w:r>
          <w:rPr>
            <w:noProof/>
            <w:webHidden/>
          </w:rPr>
        </w:r>
        <w:r>
          <w:rPr>
            <w:noProof/>
            <w:webHidden/>
          </w:rPr>
          <w:fldChar w:fldCharType="separate"/>
        </w:r>
        <w:r>
          <w:rPr>
            <w:noProof/>
            <w:webHidden/>
          </w:rPr>
          <w:t>71</w:t>
        </w:r>
        <w:r>
          <w:rPr>
            <w:noProof/>
            <w:webHidden/>
          </w:rPr>
          <w:fldChar w:fldCharType="end"/>
        </w:r>
      </w:hyperlink>
    </w:p>
    <w:p w14:paraId="4AC9A6EA" w14:textId="5126A917" w:rsidR="000613AD" w:rsidRDefault="000613AD">
      <w:pPr>
        <w:pStyle w:val="TOC3"/>
        <w:tabs>
          <w:tab w:val="right" w:leader="dot" w:pos="8778"/>
        </w:tabs>
        <w:rPr>
          <w:rFonts w:asciiTheme="minorHAnsi" w:eastAsiaTheme="minorEastAsia" w:hAnsiTheme="minorHAnsi" w:cstheme="minorBidi"/>
          <w:noProof/>
          <w:kern w:val="2"/>
          <w:sz w:val="24"/>
          <w14:ligatures w14:val="standardContextual"/>
        </w:rPr>
      </w:pPr>
      <w:hyperlink w:anchor="_Toc224486110" w:history="1">
        <w:r w:rsidRPr="002573FA">
          <w:rPr>
            <w:rStyle w:val="Hyperlink"/>
            <w:noProof/>
          </w:rPr>
          <w:t>3.4.2 Đánh giá trải nghiệm hệ thống trong quá trình kiểm thử</w:t>
        </w:r>
        <w:r>
          <w:rPr>
            <w:noProof/>
            <w:webHidden/>
          </w:rPr>
          <w:tab/>
        </w:r>
        <w:r>
          <w:rPr>
            <w:noProof/>
            <w:webHidden/>
          </w:rPr>
          <w:fldChar w:fldCharType="begin"/>
        </w:r>
        <w:r>
          <w:rPr>
            <w:noProof/>
            <w:webHidden/>
          </w:rPr>
          <w:instrText xml:space="preserve"> PAGEREF _Toc224486110 \h </w:instrText>
        </w:r>
        <w:r>
          <w:rPr>
            <w:noProof/>
            <w:webHidden/>
          </w:rPr>
        </w:r>
        <w:r>
          <w:rPr>
            <w:noProof/>
            <w:webHidden/>
          </w:rPr>
          <w:fldChar w:fldCharType="separate"/>
        </w:r>
        <w:r>
          <w:rPr>
            <w:noProof/>
            <w:webHidden/>
          </w:rPr>
          <w:t>72</w:t>
        </w:r>
        <w:r>
          <w:rPr>
            <w:noProof/>
            <w:webHidden/>
          </w:rPr>
          <w:fldChar w:fldCharType="end"/>
        </w:r>
      </w:hyperlink>
    </w:p>
    <w:p w14:paraId="351529DD" w14:textId="36A3A31A" w:rsidR="000613AD" w:rsidRDefault="000613AD">
      <w:pPr>
        <w:pStyle w:val="TOC1"/>
        <w:rPr>
          <w:rFonts w:asciiTheme="minorHAnsi" w:eastAsiaTheme="minorEastAsia" w:hAnsiTheme="minorHAnsi" w:cstheme="minorBidi"/>
          <w:kern w:val="2"/>
          <w:sz w:val="24"/>
          <w14:ligatures w14:val="standardContextual"/>
        </w:rPr>
      </w:pPr>
      <w:hyperlink w:anchor="_Toc224486111" w:history="1">
        <w:r w:rsidRPr="002573FA">
          <w:rPr>
            <w:rStyle w:val="Hyperlink"/>
          </w:rPr>
          <w:t>KẾT LUẬN</w:t>
        </w:r>
        <w:r>
          <w:rPr>
            <w:webHidden/>
          </w:rPr>
          <w:tab/>
        </w:r>
        <w:r>
          <w:rPr>
            <w:webHidden/>
          </w:rPr>
          <w:fldChar w:fldCharType="begin"/>
        </w:r>
        <w:r>
          <w:rPr>
            <w:webHidden/>
          </w:rPr>
          <w:instrText xml:space="preserve"> PAGEREF _Toc224486111 \h </w:instrText>
        </w:r>
        <w:r>
          <w:rPr>
            <w:webHidden/>
          </w:rPr>
        </w:r>
        <w:r>
          <w:rPr>
            <w:webHidden/>
          </w:rPr>
          <w:fldChar w:fldCharType="separate"/>
        </w:r>
        <w:r>
          <w:rPr>
            <w:webHidden/>
          </w:rPr>
          <w:t>73</w:t>
        </w:r>
        <w:r>
          <w:rPr>
            <w:webHidden/>
          </w:rPr>
          <w:fldChar w:fldCharType="end"/>
        </w:r>
      </w:hyperlink>
    </w:p>
    <w:p w14:paraId="07F3C85F" w14:textId="3D1D19ED" w:rsidR="000613AD" w:rsidRDefault="000613AD">
      <w:pPr>
        <w:pStyle w:val="TOC1"/>
        <w:rPr>
          <w:rFonts w:asciiTheme="minorHAnsi" w:eastAsiaTheme="minorEastAsia" w:hAnsiTheme="minorHAnsi" w:cstheme="minorBidi"/>
          <w:kern w:val="2"/>
          <w:sz w:val="24"/>
          <w14:ligatures w14:val="standardContextual"/>
        </w:rPr>
      </w:pPr>
      <w:hyperlink w:anchor="_Toc224486112" w:history="1">
        <w:r w:rsidRPr="002573FA">
          <w:rPr>
            <w:rStyle w:val="Hyperlink"/>
          </w:rPr>
          <w:t>TÀI LIỆU THAM KHẢO</w:t>
        </w:r>
        <w:r>
          <w:rPr>
            <w:webHidden/>
          </w:rPr>
          <w:tab/>
        </w:r>
        <w:r>
          <w:rPr>
            <w:webHidden/>
          </w:rPr>
          <w:fldChar w:fldCharType="begin"/>
        </w:r>
        <w:r>
          <w:rPr>
            <w:webHidden/>
          </w:rPr>
          <w:instrText xml:space="preserve"> PAGEREF _Toc224486112 \h </w:instrText>
        </w:r>
        <w:r>
          <w:rPr>
            <w:webHidden/>
          </w:rPr>
        </w:r>
        <w:r>
          <w:rPr>
            <w:webHidden/>
          </w:rPr>
          <w:fldChar w:fldCharType="separate"/>
        </w:r>
        <w:r>
          <w:rPr>
            <w:webHidden/>
          </w:rPr>
          <w:t>76</w:t>
        </w:r>
        <w:r>
          <w:rPr>
            <w:webHidden/>
          </w:rPr>
          <w:fldChar w:fldCharType="end"/>
        </w:r>
      </w:hyperlink>
    </w:p>
    <w:p w14:paraId="722C551A" w14:textId="2E5AAA1F" w:rsidR="004A3046" w:rsidRDefault="00791320" w:rsidP="00B43BD0">
      <w:pPr>
        <w:pStyle w:val="Heading1"/>
        <w:numPr>
          <w:ilvl w:val="0"/>
          <w:numId w:val="0"/>
        </w:numPr>
        <w:rPr>
          <w:rFonts w:cs="Times New Roman"/>
          <w:b w:val="0"/>
          <w:bCs w:val="0"/>
          <w:noProof/>
          <w:kern w:val="0"/>
          <w:sz w:val="28"/>
          <w:szCs w:val="24"/>
        </w:rPr>
        <w:sectPr w:rsidR="004A3046" w:rsidSect="009165B5">
          <w:headerReference w:type="default" r:id="rId10"/>
          <w:footerReference w:type="default" r:id="rId11"/>
          <w:pgSz w:w="11907" w:h="16840" w:code="9"/>
          <w:pgMar w:top="1701" w:right="1134" w:bottom="1701" w:left="1985" w:header="709" w:footer="709" w:gutter="0"/>
          <w:cols w:space="708"/>
          <w:docGrid w:linePitch="360"/>
        </w:sectPr>
      </w:pPr>
      <w:r>
        <w:rPr>
          <w:rFonts w:cs="Times New Roman"/>
          <w:b w:val="0"/>
          <w:bCs w:val="0"/>
          <w:noProof/>
          <w:kern w:val="0"/>
          <w:sz w:val="28"/>
          <w:szCs w:val="24"/>
        </w:rPr>
        <w:fldChar w:fldCharType="end"/>
      </w:r>
    </w:p>
    <w:p w14:paraId="29C9C9CC" w14:textId="77777777" w:rsidR="00B43BD0" w:rsidRDefault="00511681" w:rsidP="00B43BD0">
      <w:pPr>
        <w:pStyle w:val="Heading1"/>
        <w:numPr>
          <w:ilvl w:val="0"/>
          <w:numId w:val="0"/>
        </w:numPr>
      </w:pPr>
      <w:bookmarkStart w:id="3" w:name="_Toc224486046"/>
      <w:r>
        <w:lastRenderedPageBreak/>
        <w:t>DANH MỤC CÁC HÌNH VẼ</w:t>
      </w:r>
      <w:bookmarkEnd w:id="3"/>
    </w:p>
    <w:p w14:paraId="0B8F24E2" w14:textId="71DF1FFF" w:rsidR="000613AD" w:rsidRDefault="00791320">
      <w:pPr>
        <w:pStyle w:val="TableofFigures"/>
        <w:tabs>
          <w:tab w:val="right" w:leader="dot" w:pos="8778"/>
        </w:tabs>
        <w:rPr>
          <w:rFonts w:asciiTheme="minorHAnsi" w:eastAsiaTheme="minorEastAsia" w:hAnsiTheme="minorHAnsi" w:cstheme="minorBidi"/>
          <w:noProof/>
          <w:kern w:val="2"/>
          <w:sz w:val="24"/>
          <w14:ligatures w14:val="standardContextual"/>
        </w:rPr>
      </w:pPr>
      <w:r>
        <w:fldChar w:fldCharType="begin"/>
      </w:r>
      <w:r w:rsidR="00511681">
        <w:instrText xml:space="preserve"> TOC \h \z \c "Hình" </w:instrText>
      </w:r>
      <w:r>
        <w:fldChar w:fldCharType="separate"/>
      </w:r>
      <w:hyperlink w:anchor="_Toc224486113" w:history="1">
        <w:r w:rsidR="000613AD" w:rsidRPr="004B04C3">
          <w:rPr>
            <w:rStyle w:val="Hyperlink"/>
            <w:noProof/>
          </w:rPr>
          <w:t>Hình 1</w:t>
        </w:r>
        <w:r w:rsidR="000613AD" w:rsidRPr="004B04C3">
          <w:rPr>
            <w:rStyle w:val="Hyperlink"/>
            <w:noProof/>
          </w:rPr>
          <w:noBreakHyphen/>
          <w:t>1</w:t>
        </w:r>
        <w:r w:rsidR="000613AD" w:rsidRPr="004B04C3">
          <w:rPr>
            <w:rStyle w:val="Hyperlink"/>
            <w:noProof/>
            <w:lang w:val="vi-VN"/>
          </w:rPr>
          <w:t>: Nocobase platform</w:t>
        </w:r>
        <w:r w:rsidR="000613AD">
          <w:rPr>
            <w:noProof/>
            <w:webHidden/>
          </w:rPr>
          <w:tab/>
        </w:r>
        <w:r w:rsidR="000613AD">
          <w:rPr>
            <w:noProof/>
            <w:webHidden/>
          </w:rPr>
          <w:fldChar w:fldCharType="begin"/>
        </w:r>
        <w:r w:rsidR="000613AD">
          <w:rPr>
            <w:noProof/>
            <w:webHidden/>
          </w:rPr>
          <w:instrText xml:space="preserve"> PAGEREF _Toc224486113 \h </w:instrText>
        </w:r>
        <w:r w:rsidR="000613AD">
          <w:rPr>
            <w:noProof/>
            <w:webHidden/>
          </w:rPr>
        </w:r>
        <w:r w:rsidR="000613AD">
          <w:rPr>
            <w:noProof/>
            <w:webHidden/>
          </w:rPr>
          <w:fldChar w:fldCharType="separate"/>
        </w:r>
        <w:r w:rsidR="000613AD">
          <w:rPr>
            <w:noProof/>
            <w:webHidden/>
          </w:rPr>
          <w:t>16</w:t>
        </w:r>
        <w:r w:rsidR="000613AD">
          <w:rPr>
            <w:noProof/>
            <w:webHidden/>
          </w:rPr>
          <w:fldChar w:fldCharType="end"/>
        </w:r>
      </w:hyperlink>
    </w:p>
    <w:p w14:paraId="0D86AD60" w14:textId="56ADA394"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14" w:history="1">
        <w:r w:rsidRPr="004B04C3">
          <w:rPr>
            <w:rStyle w:val="Hyperlink"/>
            <w:noProof/>
          </w:rPr>
          <w:t>Hình 1</w:t>
        </w:r>
        <w:r w:rsidRPr="004B04C3">
          <w:rPr>
            <w:rStyle w:val="Hyperlink"/>
            <w:noProof/>
          </w:rPr>
          <w:noBreakHyphen/>
          <w:t>2</w:t>
        </w:r>
        <w:r w:rsidRPr="004B04C3">
          <w:rPr>
            <w:rStyle w:val="Hyperlink"/>
            <w:noProof/>
            <w:lang w:val="vi-VN"/>
          </w:rPr>
          <w:t>: Giao diện docker</w:t>
        </w:r>
        <w:r>
          <w:rPr>
            <w:noProof/>
            <w:webHidden/>
          </w:rPr>
          <w:tab/>
        </w:r>
        <w:r>
          <w:rPr>
            <w:noProof/>
            <w:webHidden/>
          </w:rPr>
          <w:fldChar w:fldCharType="begin"/>
        </w:r>
        <w:r>
          <w:rPr>
            <w:noProof/>
            <w:webHidden/>
          </w:rPr>
          <w:instrText xml:space="preserve"> PAGEREF _Toc224486114 \h </w:instrText>
        </w:r>
        <w:r>
          <w:rPr>
            <w:noProof/>
            <w:webHidden/>
          </w:rPr>
        </w:r>
        <w:r>
          <w:rPr>
            <w:noProof/>
            <w:webHidden/>
          </w:rPr>
          <w:fldChar w:fldCharType="separate"/>
        </w:r>
        <w:r>
          <w:rPr>
            <w:noProof/>
            <w:webHidden/>
          </w:rPr>
          <w:t>19</w:t>
        </w:r>
        <w:r>
          <w:rPr>
            <w:noProof/>
            <w:webHidden/>
          </w:rPr>
          <w:fldChar w:fldCharType="end"/>
        </w:r>
      </w:hyperlink>
    </w:p>
    <w:p w14:paraId="02B5E2FE" w14:textId="0A79051C"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15" w:history="1">
        <w:r w:rsidRPr="004B04C3">
          <w:rPr>
            <w:rStyle w:val="Hyperlink"/>
            <w:noProof/>
          </w:rPr>
          <w:t>Hình 1</w:t>
        </w:r>
        <w:r w:rsidRPr="004B04C3">
          <w:rPr>
            <w:rStyle w:val="Hyperlink"/>
            <w:noProof/>
          </w:rPr>
          <w:noBreakHyphen/>
          <w:t>3</w:t>
        </w:r>
        <w:r w:rsidRPr="004B04C3">
          <w:rPr>
            <w:rStyle w:val="Hyperlink"/>
            <w:noProof/>
            <w:lang w:val="vi-VN"/>
          </w:rPr>
          <w:t>: Cloudflare</w:t>
        </w:r>
        <w:r>
          <w:rPr>
            <w:noProof/>
            <w:webHidden/>
          </w:rPr>
          <w:tab/>
        </w:r>
        <w:r>
          <w:rPr>
            <w:noProof/>
            <w:webHidden/>
          </w:rPr>
          <w:fldChar w:fldCharType="begin"/>
        </w:r>
        <w:r>
          <w:rPr>
            <w:noProof/>
            <w:webHidden/>
          </w:rPr>
          <w:instrText xml:space="preserve"> PAGEREF _Toc224486115 \h </w:instrText>
        </w:r>
        <w:r>
          <w:rPr>
            <w:noProof/>
            <w:webHidden/>
          </w:rPr>
        </w:r>
        <w:r>
          <w:rPr>
            <w:noProof/>
            <w:webHidden/>
          </w:rPr>
          <w:fldChar w:fldCharType="separate"/>
        </w:r>
        <w:r>
          <w:rPr>
            <w:noProof/>
            <w:webHidden/>
          </w:rPr>
          <w:t>21</w:t>
        </w:r>
        <w:r>
          <w:rPr>
            <w:noProof/>
            <w:webHidden/>
          </w:rPr>
          <w:fldChar w:fldCharType="end"/>
        </w:r>
      </w:hyperlink>
    </w:p>
    <w:p w14:paraId="16D1D6B5" w14:textId="3D5642FD"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16" w:history="1">
        <w:r w:rsidRPr="004B04C3">
          <w:rPr>
            <w:rStyle w:val="Hyperlink"/>
            <w:noProof/>
          </w:rPr>
          <w:t>Hình 1</w:t>
        </w:r>
        <w:r w:rsidRPr="004B04C3">
          <w:rPr>
            <w:rStyle w:val="Hyperlink"/>
            <w:noProof/>
          </w:rPr>
          <w:noBreakHyphen/>
          <w:t>4</w:t>
        </w:r>
        <w:r w:rsidRPr="004B04C3">
          <w:rPr>
            <w:rStyle w:val="Hyperlink"/>
            <w:noProof/>
            <w:lang w:val="vi-VN"/>
          </w:rPr>
          <w:t>: Giao diện n8n</w:t>
        </w:r>
        <w:r>
          <w:rPr>
            <w:noProof/>
            <w:webHidden/>
          </w:rPr>
          <w:tab/>
        </w:r>
        <w:r>
          <w:rPr>
            <w:noProof/>
            <w:webHidden/>
          </w:rPr>
          <w:fldChar w:fldCharType="begin"/>
        </w:r>
        <w:r>
          <w:rPr>
            <w:noProof/>
            <w:webHidden/>
          </w:rPr>
          <w:instrText xml:space="preserve"> PAGEREF _Toc224486116 \h </w:instrText>
        </w:r>
        <w:r>
          <w:rPr>
            <w:noProof/>
            <w:webHidden/>
          </w:rPr>
        </w:r>
        <w:r>
          <w:rPr>
            <w:noProof/>
            <w:webHidden/>
          </w:rPr>
          <w:fldChar w:fldCharType="separate"/>
        </w:r>
        <w:r>
          <w:rPr>
            <w:noProof/>
            <w:webHidden/>
          </w:rPr>
          <w:t>22</w:t>
        </w:r>
        <w:r>
          <w:rPr>
            <w:noProof/>
            <w:webHidden/>
          </w:rPr>
          <w:fldChar w:fldCharType="end"/>
        </w:r>
      </w:hyperlink>
    </w:p>
    <w:p w14:paraId="0B26AC96" w14:textId="19BB6F0A"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17" w:history="1">
        <w:r w:rsidRPr="004B04C3">
          <w:rPr>
            <w:rStyle w:val="Hyperlink"/>
            <w:noProof/>
          </w:rPr>
          <w:t>Hình 1</w:t>
        </w:r>
        <w:r w:rsidRPr="004B04C3">
          <w:rPr>
            <w:rStyle w:val="Hyperlink"/>
            <w:noProof/>
          </w:rPr>
          <w:noBreakHyphen/>
          <w:t>5</w:t>
        </w:r>
        <w:r w:rsidRPr="004B04C3">
          <w:rPr>
            <w:rStyle w:val="Hyperlink"/>
            <w:noProof/>
            <w:lang w:val="vi-VN"/>
          </w:rPr>
          <w:t>: Giao diện Sepay</w:t>
        </w:r>
        <w:r>
          <w:rPr>
            <w:noProof/>
            <w:webHidden/>
          </w:rPr>
          <w:tab/>
        </w:r>
        <w:r>
          <w:rPr>
            <w:noProof/>
            <w:webHidden/>
          </w:rPr>
          <w:fldChar w:fldCharType="begin"/>
        </w:r>
        <w:r>
          <w:rPr>
            <w:noProof/>
            <w:webHidden/>
          </w:rPr>
          <w:instrText xml:space="preserve"> PAGEREF _Toc224486117 \h </w:instrText>
        </w:r>
        <w:r>
          <w:rPr>
            <w:noProof/>
            <w:webHidden/>
          </w:rPr>
        </w:r>
        <w:r>
          <w:rPr>
            <w:noProof/>
            <w:webHidden/>
          </w:rPr>
          <w:fldChar w:fldCharType="separate"/>
        </w:r>
        <w:r>
          <w:rPr>
            <w:noProof/>
            <w:webHidden/>
          </w:rPr>
          <w:t>25</w:t>
        </w:r>
        <w:r>
          <w:rPr>
            <w:noProof/>
            <w:webHidden/>
          </w:rPr>
          <w:fldChar w:fldCharType="end"/>
        </w:r>
      </w:hyperlink>
    </w:p>
    <w:p w14:paraId="65B79DE7" w14:textId="71A3896F"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18" w:history="1">
        <w:r w:rsidRPr="004B04C3">
          <w:rPr>
            <w:rStyle w:val="Hyperlink"/>
            <w:noProof/>
          </w:rPr>
          <w:t>Hình 2</w:t>
        </w:r>
        <w:r w:rsidRPr="004B04C3">
          <w:rPr>
            <w:rStyle w:val="Hyperlink"/>
            <w:noProof/>
          </w:rPr>
          <w:noBreakHyphen/>
          <w:t>1</w:t>
        </w:r>
        <w:r w:rsidRPr="004B04C3">
          <w:rPr>
            <w:rStyle w:val="Hyperlink"/>
            <w:noProof/>
            <w:lang w:val="vi-VN"/>
          </w:rPr>
          <w:t>: Sơ đồ tổng quan hệ thống</w:t>
        </w:r>
        <w:r>
          <w:rPr>
            <w:noProof/>
            <w:webHidden/>
          </w:rPr>
          <w:tab/>
        </w:r>
        <w:r>
          <w:rPr>
            <w:noProof/>
            <w:webHidden/>
          </w:rPr>
          <w:fldChar w:fldCharType="begin"/>
        </w:r>
        <w:r>
          <w:rPr>
            <w:noProof/>
            <w:webHidden/>
          </w:rPr>
          <w:instrText xml:space="preserve"> PAGEREF _Toc224486118 \h </w:instrText>
        </w:r>
        <w:r>
          <w:rPr>
            <w:noProof/>
            <w:webHidden/>
          </w:rPr>
        </w:r>
        <w:r>
          <w:rPr>
            <w:noProof/>
            <w:webHidden/>
          </w:rPr>
          <w:fldChar w:fldCharType="separate"/>
        </w:r>
        <w:r>
          <w:rPr>
            <w:noProof/>
            <w:webHidden/>
          </w:rPr>
          <w:t>41</w:t>
        </w:r>
        <w:r>
          <w:rPr>
            <w:noProof/>
            <w:webHidden/>
          </w:rPr>
          <w:fldChar w:fldCharType="end"/>
        </w:r>
      </w:hyperlink>
    </w:p>
    <w:p w14:paraId="50319596" w14:textId="0785177B"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19" w:history="1">
        <w:r w:rsidRPr="004B04C3">
          <w:rPr>
            <w:rStyle w:val="Hyperlink"/>
            <w:noProof/>
          </w:rPr>
          <w:t>Hình 2</w:t>
        </w:r>
        <w:r w:rsidRPr="004B04C3">
          <w:rPr>
            <w:rStyle w:val="Hyperlink"/>
            <w:noProof/>
          </w:rPr>
          <w:noBreakHyphen/>
          <w:t>2</w:t>
        </w:r>
        <w:r w:rsidRPr="004B04C3">
          <w:rPr>
            <w:rStyle w:val="Hyperlink"/>
            <w:noProof/>
            <w:lang w:val="vi-VN"/>
          </w:rPr>
          <w:t>: Usecase quản lý khách hàng</w:t>
        </w:r>
        <w:r>
          <w:rPr>
            <w:noProof/>
            <w:webHidden/>
          </w:rPr>
          <w:tab/>
        </w:r>
        <w:r>
          <w:rPr>
            <w:noProof/>
            <w:webHidden/>
          </w:rPr>
          <w:fldChar w:fldCharType="begin"/>
        </w:r>
        <w:r>
          <w:rPr>
            <w:noProof/>
            <w:webHidden/>
          </w:rPr>
          <w:instrText xml:space="preserve"> PAGEREF _Toc224486119 \h </w:instrText>
        </w:r>
        <w:r>
          <w:rPr>
            <w:noProof/>
            <w:webHidden/>
          </w:rPr>
        </w:r>
        <w:r>
          <w:rPr>
            <w:noProof/>
            <w:webHidden/>
          </w:rPr>
          <w:fldChar w:fldCharType="separate"/>
        </w:r>
        <w:r>
          <w:rPr>
            <w:noProof/>
            <w:webHidden/>
          </w:rPr>
          <w:t>42</w:t>
        </w:r>
        <w:r>
          <w:rPr>
            <w:noProof/>
            <w:webHidden/>
          </w:rPr>
          <w:fldChar w:fldCharType="end"/>
        </w:r>
      </w:hyperlink>
    </w:p>
    <w:p w14:paraId="19448033" w14:textId="67137DA0"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20" w:history="1">
        <w:r w:rsidRPr="004B04C3">
          <w:rPr>
            <w:rStyle w:val="Hyperlink"/>
            <w:noProof/>
          </w:rPr>
          <w:t>Hình 2</w:t>
        </w:r>
        <w:r w:rsidRPr="004B04C3">
          <w:rPr>
            <w:rStyle w:val="Hyperlink"/>
            <w:noProof/>
          </w:rPr>
          <w:noBreakHyphen/>
          <w:t>3</w:t>
        </w:r>
        <w:r w:rsidRPr="004B04C3">
          <w:rPr>
            <w:rStyle w:val="Hyperlink"/>
            <w:noProof/>
            <w:lang w:val="vi-VN"/>
          </w:rPr>
          <w:t>: Usecase quản lý lịch hẹn</w:t>
        </w:r>
        <w:r>
          <w:rPr>
            <w:noProof/>
            <w:webHidden/>
          </w:rPr>
          <w:tab/>
        </w:r>
        <w:r>
          <w:rPr>
            <w:noProof/>
            <w:webHidden/>
          </w:rPr>
          <w:fldChar w:fldCharType="begin"/>
        </w:r>
        <w:r>
          <w:rPr>
            <w:noProof/>
            <w:webHidden/>
          </w:rPr>
          <w:instrText xml:space="preserve"> PAGEREF _Toc224486120 \h </w:instrText>
        </w:r>
        <w:r>
          <w:rPr>
            <w:noProof/>
            <w:webHidden/>
          </w:rPr>
        </w:r>
        <w:r>
          <w:rPr>
            <w:noProof/>
            <w:webHidden/>
          </w:rPr>
          <w:fldChar w:fldCharType="separate"/>
        </w:r>
        <w:r>
          <w:rPr>
            <w:noProof/>
            <w:webHidden/>
          </w:rPr>
          <w:t>43</w:t>
        </w:r>
        <w:r>
          <w:rPr>
            <w:noProof/>
            <w:webHidden/>
          </w:rPr>
          <w:fldChar w:fldCharType="end"/>
        </w:r>
      </w:hyperlink>
    </w:p>
    <w:p w14:paraId="73F6DCCC" w14:textId="05A56872"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21" w:history="1">
        <w:r w:rsidRPr="004B04C3">
          <w:rPr>
            <w:rStyle w:val="Hyperlink"/>
            <w:noProof/>
          </w:rPr>
          <w:t>Hình 2</w:t>
        </w:r>
        <w:r w:rsidRPr="004B04C3">
          <w:rPr>
            <w:rStyle w:val="Hyperlink"/>
            <w:noProof/>
          </w:rPr>
          <w:noBreakHyphen/>
          <w:t>4</w:t>
        </w:r>
        <w:r w:rsidRPr="004B04C3">
          <w:rPr>
            <w:rStyle w:val="Hyperlink"/>
            <w:noProof/>
            <w:lang w:val="vi-VN"/>
          </w:rPr>
          <w:t>: Usecase quản lý hợp đồng</w:t>
        </w:r>
        <w:r>
          <w:rPr>
            <w:noProof/>
            <w:webHidden/>
          </w:rPr>
          <w:tab/>
        </w:r>
        <w:r>
          <w:rPr>
            <w:noProof/>
            <w:webHidden/>
          </w:rPr>
          <w:fldChar w:fldCharType="begin"/>
        </w:r>
        <w:r>
          <w:rPr>
            <w:noProof/>
            <w:webHidden/>
          </w:rPr>
          <w:instrText xml:space="preserve"> PAGEREF _Toc224486121 \h </w:instrText>
        </w:r>
        <w:r>
          <w:rPr>
            <w:noProof/>
            <w:webHidden/>
          </w:rPr>
        </w:r>
        <w:r>
          <w:rPr>
            <w:noProof/>
            <w:webHidden/>
          </w:rPr>
          <w:fldChar w:fldCharType="separate"/>
        </w:r>
        <w:r>
          <w:rPr>
            <w:noProof/>
            <w:webHidden/>
          </w:rPr>
          <w:t>44</w:t>
        </w:r>
        <w:r>
          <w:rPr>
            <w:noProof/>
            <w:webHidden/>
          </w:rPr>
          <w:fldChar w:fldCharType="end"/>
        </w:r>
      </w:hyperlink>
    </w:p>
    <w:p w14:paraId="608167C2" w14:textId="06D2BB6F"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22" w:history="1">
        <w:r w:rsidRPr="004B04C3">
          <w:rPr>
            <w:rStyle w:val="Hyperlink"/>
            <w:noProof/>
          </w:rPr>
          <w:t>Hình 2</w:t>
        </w:r>
        <w:r w:rsidRPr="004B04C3">
          <w:rPr>
            <w:rStyle w:val="Hyperlink"/>
            <w:noProof/>
          </w:rPr>
          <w:noBreakHyphen/>
          <w:t>5</w:t>
        </w:r>
        <w:r w:rsidRPr="004B04C3">
          <w:rPr>
            <w:rStyle w:val="Hyperlink"/>
            <w:noProof/>
            <w:lang w:val="vi-VN"/>
          </w:rPr>
          <w:t>: Usecase quản lý công nợ</w:t>
        </w:r>
        <w:r>
          <w:rPr>
            <w:noProof/>
            <w:webHidden/>
          </w:rPr>
          <w:tab/>
        </w:r>
        <w:r>
          <w:rPr>
            <w:noProof/>
            <w:webHidden/>
          </w:rPr>
          <w:fldChar w:fldCharType="begin"/>
        </w:r>
        <w:r>
          <w:rPr>
            <w:noProof/>
            <w:webHidden/>
          </w:rPr>
          <w:instrText xml:space="preserve"> PAGEREF _Toc224486122 \h </w:instrText>
        </w:r>
        <w:r>
          <w:rPr>
            <w:noProof/>
            <w:webHidden/>
          </w:rPr>
        </w:r>
        <w:r>
          <w:rPr>
            <w:noProof/>
            <w:webHidden/>
          </w:rPr>
          <w:fldChar w:fldCharType="separate"/>
        </w:r>
        <w:r>
          <w:rPr>
            <w:noProof/>
            <w:webHidden/>
          </w:rPr>
          <w:t>45</w:t>
        </w:r>
        <w:r>
          <w:rPr>
            <w:noProof/>
            <w:webHidden/>
          </w:rPr>
          <w:fldChar w:fldCharType="end"/>
        </w:r>
      </w:hyperlink>
    </w:p>
    <w:p w14:paraId="5F765BCF" w14:textId="42DB8AD2"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23" w:history="1">
        <w:r w:rsidRPr="004B04C3">
          <w:rPr>
            <w:rStyle w:val="Hyperlink"/>
            <w:noProof/>
          </w:rPr>
          <w:t>Hình 2</w:t>
        </w:r>
        <w:r w:rsidRPr="004B04C3">
          <w:rPr>
            <w:rStyle w:val="Hyperlink"/>
            <w:noProof/>
          </w:rPr>
          <w:noBreakHyphen/>
          <w:t>6</w:t>
        </w:r>
        <w:r w:rsidRPr="004B04C3">
          <w:rPr>
            <w:rStyle w:val="Hyperlink"/>
            <w:noProof/>
            <w:lang w:val="vi-VN"/>
          </w:rPr>
          <w:t>: Biểu đồ activity quy trình tiếp nhận khách hàng</w:t>
        </w:r>
        <w:r>
          <w:rPr>
            <w:noProof/>
            <w:webHidden/>
          </w:rPr>
          <w:tab/>
        </w:r>
        <w:r>
          <w:rPr>
            <w:noProof/>
            <w:webHidden/>
          </w:rPr>
          <w:fldChar w:fldCharType="begin"/>
        </w:r>
        <w:r>
          <w:rPr>
            <w:noProof/>
            <w:webHidden/>
          </w:rPr>
          <w:instrText xml:space="preserve"> PAGEREF _Toc224486123 \h </w:instrText>
        </w:r>
        <w:r>
          <w:rPr>
            <w:noProof/>
            <w:webHidden/>
          </w:rPr>
        </w:r>
        <w:r>
          <w:rPr>
            <w:noProof/>
            <w:webHidden/>
          </w:rPr>
          <w:fldChar w:fldCharType="separate"/>
        </w:r>
        <w:r>
          <w:rPr>
            <w:noProof/>
            <w:webHidden/>
          </w:rPr>
          <w:t>46</w:t>
        </w:r>
        <w:r>
          <w:rPr>
            <w:noProof/>
            <w:webHidden/>
          </w:rPr>
          <w:fldChar w:fldCharType="end"/>
        </w:r>
      </w:hyperlink>
    </w:p>
    <w:p w14:paraId="5AAD0856" w14:textId="14D007BC"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24" w:history="1">
        <w:r w:rsidRPr="004B04C3">
          <w:rPr>
            <w:rStyle w:val="Hyperlink"/>
            <w:noProof/>
          </w:rPr>
          <w:t>Hình 2</w:t>
        </w:r>
        <w:r w:rsidRPr="004B04C3">
          <w:rPr>
            <w:rStyle w:val="Hyperlink"/>
            <w:noProof/>
          </w:rPr>
          <w:noBreakHyphen/>
          <w:t>7</w:t>
        </w:r>
        <w:r w:rsidRPr="004B04C3">
          <w:rPr>
            <w:rStyle w:val="Hyperlink"/>
            <w:noProof/>
            <w:lang w:val="vi-VN"/>
          </w:rPr>
          <w:t>: Biểu đồ activity quy trình tư vấn</w:t>
        </w:r>
        <w:r>
          <w:rPr>
            <w:noProof/>
            <w:webHidden/>
          </w:rPr>
          <w:tab/>
        </w:r>
        <w:r>
          <w:rPr>
            <w:noProof/>
            <w:webHidden/>
          </w:rPr>
          <w:fldChar w:fldCharType="begin"/>
        </w:r>
        <w:r>
          <w:rPr>
            <w:noProof/>
            <w:webHidden/>
          </w:rPr>
          <w:instrText xml:space="preserve"> PAGEREF _Toc224486124 \h </w:instrText>
        </w:r>
        <w:r>
          <w:rPr>
            <w:noProof/>
            <w:webHidden/>
          </w:rPr>
        </w:r>
        <w:r>
          <w:rPr>
            <w:noProof/>
            <w:webHidden/>
          </w:rPr>
          <w:fldChar w:fldCharType="separate"/>
        </w:r>
        <w:r>
          <w:rPr>
            <w:noProof/>
            <w:webHidden/>
          </w:rPr>
          <w:t>47</w:t>
        </w:r>
        <w:r>
          <w:rPr>
            <w:noProof/>
            <w:webHidden/>
          </w:rPr>
          <w:fldChar w:fldCharType="end"/>
        </w:r>
      </w:hyperlink>
    </w:p>
    <w:p w14:paraId="3B25B9E9" w14:textId="334155B3"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25" w:history="1">
        <w:r w:rsidRPr="004B04C3">
          <w:rPr>
            <w:rStyle w:val="Hyperlink"/>
            <w:noProof/>
          </w:rPr>
          <w:t>Hình 2</w:t>
        </w:r>
        <w:r w:rsidRPr="004B04C3">
          <w:rPr>
            <w:rStyle w:val="Hyperlink"/>
            <w:noProof/>
          </w:rPr>
          <w:noBreakHyphen/>
          <w:t>8</w:t>
        </w:r>
        <w:r w:rsidRPr="004B04C3">
          <w:rPr>
            <w:rStyle w:val="Hyperlink"/>
            <w:noProof/>
            <w:lang w:val="vi-VN"/>
          </w:rPr>
          <w:t>: Biểu đồ activity hợp đồng và thanh toán</w:t>
        </w:r>
        <w:r>
          <w:rPr>
            <w:noProof/>
            <w:webHidden/>
          </w:rPr>
          <w:tab/>
        </w:r>
        <w:r>
          <w:rPr>
            <w:noProof/>
            <w:webHidden/>
          </w:rPr>
          <w:fldChar w:fldCharType="begin"/>
        </w:r>
        <w:r>
          <w:rPr>
            <w:noProof/>
            <w:webHidden/>
          </w:rPr>
          <w:instrText xml:space="preserve"> PAGEREF _Toc224486125 \h </w:instrText>
        </w:r>
        <w:r>
          <w:rPr>
            <w:noProof/>
            <w:webHidden/>
          </w:rPr>
        </w:r>
        <w:r>
          <w:rPr>
            <w:noProof/>
            <w:webHidden/>
          </w:rPr>
          <w:fldChar w:fldCharType="separate"/>
        </w:r>
        <w:r>
          <w:rPr>
            <w:noProof/>
            <w:webHidden/>
          </w:rPr>
          <w:t>49</w:t>
        </w:r>
        <w:r>
          <w:rPr>
            <w:noProof/>
            <w:webHidden/>
          </w:rPr>
          <w:fldChar w:fldCharType="end"/>
        </w:r>
      </w:hyperlink>
    </w:p>
    <w:p w14:paraId="315A0459" w14:textId="423A832A"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26" w:history="1">
        <w:r w:rsidRPr="004B04C3">
          <w:rPr>
            <w:rStyle w:val="Hyperlink"/>
            <w:noProof/>
          </w:rPr>
          <w:t>Hình 2</w:t>
        </w:r>
        <w:r w:rsidRPr="004B04C3">
          <w:rPr>
            <w:rStyle w:val="Hyperlink"/>
            <w:noProof/>
          </w:rPr>
          <w:noBreakHyphen/>
          <w:t>9</w:t>
        </w:r>
        <w:r w:rsidRPr="004B04C3">
          <w:rPr>
            <w:rStyle w:val="Hyperlink"/>
            <w:noProof/>
            <w:lang w:val="vi-VN"/>
          </w:rPr>
          <w:t>: Biểu đồ tuần tự</w:t>
        </w:r>
        <w:r>
          <w:rPr>
            <w:noProof/>
            <w:webHidden/>
          </w:rPr>
          <w:tab/>
        </w:r>
        <w:r>
          <w:rPr>
            <w:noProof/>
            <w:webHidden/>
          </w:rPr>
          <w:fldChar w:fldCharType="begin"/>
        </w:r>
        <w:r>
          <w:rPr>
            <w:noProof/>
            <w:webHidden/>
          </w:rPr>
          <w:instrText xml:space="preserve"> PAGEREF _Toc224486126 \h </w:instrText>
        </w:r>
        <w:r>
          <w:rPr>
            <w:noProof/>
            <w:webHidden/>
          </w:rPr>
        </w:r>
        <w:r>
          <w:rPr>
            <w:noProof/>
            <w:webHidden/>
          </w:rPr>
          <w:fldChar w:fldCharType="separate"/>
        </w:r>
        <w:r>
          <w:rPr>
            <w:noProof/>
            <w:webHidden/>
          </w:rPr>
          <w:t>50</w:t>
        </w:r>
        <w:r>
          <w:rPr>
            <w:noProof/>
            <w:webHidden/>
          </w:rPr>
          <w:fldChar w:fldCharType="end"/>
        </w:r>
      </w:hyperlink>
    </w:p>
    <w:p w14:paraId="6565A8F7" w14:textId="3789E3FF"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27" w:history="1">
        <w:r w:rsidRPr="004B04C3">
          <w:rPr>
            <w:rStyle w:val="Hyperlink"/>
            <w:noProof/>
          </w:rPr>
          <w:t>Hình 2</w:t>
        </w:r>
        <w:r w:rsidRPr="004B04C3">
          <w:rPr>
            <w:rStyle w:val="Hyperlink"/>
            <w:noProof/>
          </w:rPr>
          <w:noBreakHyphen/>
          <w:t>10</w:t>
        </w:r>
        <w:r w:rsidRPr="004B04C3">
          <w:rPr>
            <w:rStyle w:val="Hyperlink"/>
            <w:noProof/>
            <w:lang w:val="vi-VN"/>
          </w:rPr>
          <w:t>: 3 sub-domain</w:t>
        </w:r>
        <w:r>
          <w:rPr>
            <w:noProof/>
            <w:webHidden/>
          </w:rPr>
          <w:tab/>
        </w:r>
        <w:r>
          <w:rPr>
            <w:noProof/>
            <w:webHidden/>
          </w:rPr>
          <w:fldChar w:fldCharType="begin"/>
        </w:r>
        <w:r>
          <w:rPr>
            <w:noProof/>
            <w:webHidden/>
          </w:rPr>
          <w:instrText xml:space="preserve"> PAGEREF _Toc224486127 \h </w:instrText>
        </w:r>
        <w:r>
          <w:rPr>
            <w:noProof/>
            <w:webHidden/>
          </w:rPr>
        </w:r>
        <w:r>
          <w:rPr>
            <w:noProof/>
            <w:webHidden/>
          </w:rPr>
          <w:fldChar w:fldCharType="separate"/>
        </w:r>
        <w:r>
          <w:rPr>
            <w:noProof/>
            <w:webHidden/>
          </w:rPr>
          <w:t>53</w:t>
        </w:r>
        <w:r>
          <w:rPr>
            <w:noProof/>
            <w:webHidden/>
          </w:rPr>
          <w:fldChar w:fldCharType="end"/>
        </w:r>
      </w:hyperlink>
    </w:p>
    <w:p w14:paraId="080FF562" w14:textId="55EBE4BC"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28" w:history="1">
        <w:r w:rsidRPr="004B04C3">
          <w:rPr>
            <w:rStyle w:val="Hyperlink"/>
            <w:noProof/>
          </w:rPr>
          <w:t>Hình 2</w:t>
        </w:r>
        <w:r w:rsidRPr="004B04C3">
          <w:rPr>
            <w:rStyle w:val="Hyperlink"/>
            <w:noProof/>
          </w:rPr>
          <w:noBreakHyphen/>
          <w:t>11</w:t>
        </w:r>
        <w:r w:rsidRPr="004B04C3">
          <w:rPr>
            <w:rStyle w:val="Hyperlink"/>
            <w:noProof/>
            <w:lang w:val="vi-VN"/>
          </w:rPr>
          <w:t>: 2 Docker Compose</w:t>
        </w:r>
        <w:r>
          <w:rPr>
            <w:noProof/>
            <w:webHidden/>
          </w:rPr>
          <w:tab/>
        </w:r>
        <w:r>
          <w:rPr>
            <w:noProof/>
            <w:webHidden/>
          </w:rPr>
          <w:fldChar w:fldCharType="begin"/>
        </w:r>
        <w:r>
          <w:rPr>
            <w:noProof/>
            <w:webHidden/>
          </w:rPr>
          <w:instrText xml:space="preserve"> PAGEREF _Toc224486128 \h </w:instrText>
        </w:r>
        <w:r>
          <w:rPr>
            <w:noProof/>
            <w:webHidden/>
          </w:rPr>
        </w:r>
        <w:r>
          <w:rPr>
            <w:noProof/>
            <w:webHidden/>
          </w:rPr>
          <w:fldChar w:fldCharType="separate"/>
        </w:r>
        <w:r>
          <w:rPr>
            <w:noProof/>
            <w:webHidden/>
          </w:rPr>
          <w:t>54</w:t>
        </w:r>
        <w:r>
          <w:rPr>
            <w:noProof/>
            <w:webHidden/>
          </w:rPr>
          <w:fldChar w:fldCharType="end"/>
        </w:r>
      </w:hyperlink>
    </w:p>
    <w:p w14:paraId="6745686C" w14:textId="4819D163"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29" w:history="1">
        <w:r w:rsidRPr="004B04C3">
          <w:rPr>
            <w:rStyle w:val="Hyperlink"/>
            <w:noProof/>
          </w:rPr>
          <w:t>Hình 2</w:t>
        </w:r>
        <w:r w:rsidRPr="004B04C3">
          <w:rPr>
            <w:rStyle w:val="Hyperlink"/>
            <w:noProof/>
          </w:rPr>
          <w:noBreakHyphen/>
          <w:t>12</w:t>
        </w:r>
        <w:r w:rsidRPr="004B04C3">
          <w:rPr>
            <w:rStyle w:val="Hyperlink"/>
            <w:noProof/>
            <w:lang w:val="vi-VN"/>
          </w:rPr>
          <w:t>: Workflow tạo khách hàng tự động</w:t>
        </w:r>
        <w:r>
          <w:rPr>
            <w:noProof/>
            <w:webHidden/>
          </w:rPr>
          <w:tab/>
        </w:r>
        <w:r>
          <w:rPr>
            <w:noProof/>
            <w:webHidden/>
          </w:rPr>
          <w:fldChar w:fldCharType="begin"/>
        </w:r>
        <w:r>
          <w:rPr>
            <w:noProof/>
            <w:webHidden/>
          </w:rPr>
          <w:instrText xml:space="preserve"> PAGEREF _Toc224486129 \h </w:instrText>
        </w:r>
        <w:r>
          <w:rPr>
            <w:noProof/>
            <w:webHidden/>
          </w:rPr>
        </w:r>
        <w:r>
          <w:rPr>
            <w:noProof/>
            <w:webHidden/>
          </w:rPr>
          <w:fldChar w:fldCharType="separate"/>
        </w:r>
        <w:r>
          <w:rPr>
            <w:noProof/>
            <w:webHidden/>
          </w:rPr>
          <w:t>55</w:t>
        </w:r>
        <w:r>
          <w:rPr>
            <w:noProof/>
            <w:webHidden/>
          </w:rPr>
          <w:fldChar w:fldCharType="end"/>
        </w:r>
      </w:hyperlink>
    </w:p>
    <w:p w14:paraId="6CC3DD6F" w14:textId="2D5B7EC4"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30" w:history="1">
        <w:r w:rsidRPr="004B04C3">
          <w:rPr>
            <w:rStyle w:val="Hyperlink"/>
            <w:noProof/>
          </w:rPr>
          <w:t>Hình 2</w:t>
        </w:r>
        <w:r w:rsidRPr="004B04C3">
          <w:rPr>
            <w:rStyle w:val="Hyperlink"/>
            <w:noProof/>
          </w:rPr>
          <w:noBreakHyphen/>
          <w:t>13</w:t>
        </w:r>
        <w:r w:rsidRPr="004B04C3">
          <w:rPr>
            <w:rStyle w:val="Hyperlink"/>
            <w:noProof/>
            <w:lang w:val="vi-VN"/>
          </w:rPr>
          <w:t>: Workflow tạo lịch hẹn</w:t>
        </w:r>
        <w:r>
          <w:rPr>
            <w:noProof/>
            <w:webHidden/>
          </w:rPr>
          <w:tab/>
        </w:r>
        <w:r>
          <w:rPr>
            <w:noProof/>
            <w:webHidden/>
          </w:rPr>
          <w:fldChar w:fldCharType="begin"/>
        </w:r>
        <w:r>
          <w:rPr>
            <w:noProof/>
            <w:webHidden/>
          </w:rPr>
          <w:instrText xml:space="preserve"> PAGEREF _Toc224486130 \h </w:instrText>
        </w:r>
        <w:r>
          <w:rPr>
            <w:noProof/>
            <w:webHidden/>
          </w:rPr>
        </w:r>
        <w:r>
          <w:rPr>
            <w:noProof/>
            <w:webHidden/>
          </w:rPr>
          <w:fldChar w:fldCharType="separate"/>
        </w:r>
        <w:r>
          <w:rPr>
            <w:noProof/>
            <w:webHidden/>
          </w:rPr>
          <w:t>56</w:t>
        </w:r>
        <w:r>
          <w:rPr>
            <w:noProof/>
            <w:webHidden/>
          </w:rPr>
          <w:fldChar w:fldCharType="end"/>
        </w:r>
      </w:hyperlink>
    </w:p>
    <w:p w14:paraId="3112E23D" w14:textId="64954A42"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31" w:history="1">
        <w:r w:rsidRPr="004B04C3">
          <w:rPr>
            <w:rStyle w:val="Hyperlink"/>
            <w:noProof/>
          </w:rPr>
          <w:t>Hình 2</w:t>
        </w:r>
        <w:r w:rsidRPr="004B04C3">
          <w:rPr>
            <w:rStyle w:val="Hyperlink"/>
            <w:noProof/>
          </w:rPr>
          <w:noBreakHyphen/>
          <w:t>14</w:t>
        </w:r>
        <w:r w:rsidRPr="004B04C3">
          <w:rPr>
            <w:rStyle w:val="Hyperlink"/>
            <w:noProof/>
            <w:lang w:val="vi-VN"/>
          </w:rPr>
          <w:t>: Workflow tóm tắt nội dung cuộc họp</w:t>
        </w:r>
        <w:r>
          <w:rPr>
            <w:noProof/>
            <w:webHidden/>
          </w:rPr>
          <w:tab/>
        </w:r>
        <w:r>
          <w:rPr>
            <w:noProof/>
            <w:webHidden/>
          </w:rPr>
          <w:fldChar w:fldCharType="begin"/>
        </w:r>
        <w:r>
          <w:rPr>
            <w:noProof/>
            <w:webHidden/>
          </w:rPr>
          <w:instrText xml:space="preserve"> PAGEREF _Toc224486131 \h </w:instrText>
        </w:r>
        <w:r>
          <w:rPr>
            <w:noProof/>
            <w:webHidden/>
          </w:rPr>
        </w:r>
        <w:r>
          <w:rPr>
            <w:noProof/>
            <w:webHidden/>
          </w:rPr>
          <w:fldChar w:fldCharType="separate"/>
        </w:r>
        <w:r>
          <w:rPr>
            <w:noProof/>
            <w:webHidden/>
          </w:rPr>
          <w:t>56</w:t>
        </w:r>
        <w:r>
          <w:rPr>
            <w:noProof/>
            <w:webHidden/>
          </w:rPr>
          <w:fldChar w:fldCharType="end"/>
        </w:r>
      </w:hyperlink>
    </w:p>
    <w:p w14:paraId="3C7DFBD4" w14:textId="3C528433"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32" w:history="1">
        <w:r w:rsidRPr="004B04C3">
          <w:rPr>
            <w:rStyle w:val="Hyperlink"/>
            <w:noProof/>
          </w:rPr>
          <w:t>Hình 2</w:t>
        </w:r>
        <w:r w:rsidRPr="004B04C3">
          <w:rPr>
            <w:rStyle w:val="Hyperlink"/>
            <w:noProof/>
          </w:rPr>
          <w:noBreakHyphen/>
          <w:t>15</w:t>
        </w:r>
        <w:r w:rsidRPr="004B04C3">
          <w:rPr>
            <w:rStyle w:val="Hyperlink"/>
            <w:noProof/>
            <w:lang w:val="vi-VN"/>
          </w:rPr>
          <w:t>: Workflow in hợp đồng</w:t>
        </w:r>
        <w:r>
          <w:rPr>
            <w:noProof/>
            <w:webHidden/>
          </w:rPr>
          <w:tab/>
        </w:r>
        <w:r>
          <w:rPr>
            <w:noProof/>
            <w:webHidden/>
          </w:rPr>
          <w:fldChar w:fldCharType="begin"/>
        </w:r>
        <w:r>
          <w:rPr>
            <w:noProof/>
            <w:webHidden/>
          </w:rPr>
          <w:instrText xml:space="preserve"> PAGEREF _Toc224486132 \h </w:instrText>
        </w:r>
        <w:r>
          <w:rPr>
            <w:noProof/>
            <w:webHidden/>
          </w:rPr>
        </w:r>
        <w:r>
          <w:rPr>
            <w:noProof/>
            <w:webHidden/>
          </w:rPr>
          <w:fldChar w:fldCharType="separate"/>
        </w:r>
        <w:r>
          <w:rPr>
            <w:noProof/>
            <w:webHidden/>
          </w:rPr>
          <w:t>57</w:t>
        </w:r>
        <w:r>
          <w:rPr>
            <w:noProof/>
            <w:webHidden/>
          </w:rPr>
          <w:fldChar w:fldCharType="end"/>
        </w:r>
      </w:hyperlink>
    </w:p>
    <w:p w14:paraId="4832BA4C" w14:textId="3D1FF89E"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33" w:history="1">
        <w:r w:rsidRPr="004B04C3">
          <w:rPr>
            <w:rStyle w:val="Hyperlink"/>
            <w:noProof/>
          </w:rPr>
          <w:t>Hình 2</w:t>
        </w:r>
        <w:r w:rsidRPr="004B04C3">
          <w:rPr>
            <w:rStyle w:val="Hyperlink"/>
            <w:noProof/>
          </w:rPr>
          <w:noBreakHyphen/>
          <w:t>16</w:t>
        </w:r>
        <w:r w:rsidRPr="004B04C3">
          <w:rPr>
            <w:rStyle w:val="Hyperlink"/>
            <w:noProof/>
            <w:lang w:val="vi-VN"/>
          </w:rPr>
          <w:t>: Workflow merge dữ liệu</w:t>
        </w:r>
        <w:r>
          <w:rPr>
            <w:noProof/>
            <w:webHidden/>
          </w:rPr>
          <w:tab/>
        </w:r>
        <w:r>
          <w:rPr>
            <w:noProof/>
            <w:webHidden/>
          </w:rPr>
          <w:fldChar w:fldCharType="begin"/>
        </w:r>
        <w:r>
          <w:rPr>
            <w:noProof/>
            <w:webHidden/>
          </w:rPr>
          <w:instrText xml:space="preserve"> PAGEREF _Toc224486133 \h </w:instrText>
        </w:r>
        <w:r>
          <w:rPr>
            <w:noProof/>
            <w:webHidden/>
          </w:rPr>
        </w:r>
        <w:r>
          <w:rPr>
            <w:noProof/>
            <w:webHidden/>
          </w:rPr>
          <w:fldChar w:fldCharType="separate"/>
        </w:r>
        <w:r>
          <w:rPr>
            <w:noProof/>
            <w:webHidden/>
          </w:rPr>
          <w:t>58</w:t>
        </w:r>
        <w:r>
          <w:rPr>
            <w:noProof/>
            <w:webHidden/>
          </w:rPr>
          <w:fldChar w:fldCharType="end"/>
        </w:r>
      </w:hyperlink>
    </w:p>
    <w:p w14:paraId="5D21DDFC" w14:textId="04D2EA9C"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34" w:history="1">
        <w:r w:rsidRPr="004B04C3">
          <w:rPr>
            <w:rStyle w:val="Hyperlink"/>
            <w:noProof/>
          </w:rPr>
          <w:t>Hình 2</w:t>
        </w:r>
        <w:r w:rsidRPr="004B04C3">
          <w:rPr>
            <w:rStyle w:val="Hyperlink"/>
            <w:noProof/>
          </w:rPr>
          <w:noBreakHyphen/>
          <w:t>17</w:t>
        </w:r>
        <w:r w:rsidRPr="004B04C3">
          <w:rPr>
            <w:rStyle w:val="Hyperlink"/>
            <w:noProof/>
            <w:lang w:val="vi-VN"/>
          </w:rPr>
          <w:t>: Workflow nhận thanh toán</w:t>
        </w:r>
        <w:r>
          <w:rPr>
            <w:noProof/>
            <w:webHidden/>
          </w:rPr>
          <w:tab/>
        </w:r>
        <w:r>
          <w:rPr>
            <w:noProof/>
            <w:webHidden/>
          </w:rPr>
          <w:fldChar w:fldCharType="begin"/>
        </w:r>
        <w:r>
          <w:rPr>
            <w:noProof/>
            <w:webHidden/>
          </w:rPr>
          <w:instrText xml:space="preserve"> PAGEREF _Toc224486134 \h </w:instrText>
        </w:r>
        <w:r>
          <w:rPr>
            <w:noProof/>
            <w:webHidden/>
          </w:rPr>
        </w:r>
        <w:r>
          <w:rPr>
            <w:noProof/>
            <w:webHidden/>
          </w:rPr>
          <w:fldChar w:fldCharType="separate"/>
        </w:r>
        <w:r>
          <w:rPr>
            <w:noProof/>
            <w:webHidden/>
          </w:rPr>
          <w:t>58</w:t>
        </w:r>
        <w:r>
          <w:rPr>
            <w:noProof/>
            <w:webHidden/>
          </w:rPr>
          <w:fldChar w:fldCharType="end"/>
        </w:r>
      </w:hyperlink>
    </w:p>
    <w:p w14:paraId="774DE75B" w14:textId="697E7618"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35" w:history="1">
        <w:r w:rsidRPr="004B04C3">
          <w:rPr>
            <w:rStyle w:val="Hyperlink"/>
            <w:noProof/>
          </w:rPr>
          <w:t>Hình 3</w:t>
        </w:r>
        <w:r w:rsidRPr="004B04C3">
          <w:rPr>
            <w:rStyle w:val="Hyperlink"/>
            <w:noProof/>
          </w:rPr>
          <w:noBreakHyphen/>
          <w:t>1</w:t>
        </w:r>
        <w:r w:rsidRPr="004B04C3">
          <w:rPr>
            <w:rStyle w:val="Hyperlink"/>
            <w:noProof/>
            <w:lang w:val="vi-VN"/>
          </w:rPr>
          <w:t>: Trang đăng nhập</w:t>
        </w:r>
        <w:r>
          <w:rPr>
            <w:noProof/>
            <w:webHidden/>
          </w:rPr>
          <w:tab/>
        </w:r>
        <w:r>
          <w:rPr>
            <w:noProof/>
            <w:webHidden/>
          </w:rPr>
          <w:fldChar w:fldCharType="begin"/>
        </w:r>
        <w:r>
          <w:rPr>
            <w:noProof/>
            <w:webHidden/>
          </w:rPr>
          <w:instrText xml:space="preserve"> PAGEREF _Toc224486135 \h </w:instrText>
        </w:r>
        <w:r>
          <w:rPr>
            <w:noProof/>
            <w:webHidden/>
          </w:rPr>
        </w:r>
        <w:r>
          <w:rPr>
            <w:noProof/>
            <w:webHidden/>
          </w:rPr>
          <w:fldChar w:fldCharType="separate"/>
        </w:r>
        <w:r>
          <w:rPr>
            <w:noProof/>
            <w:webHidden/>
          </w:rPr>
          <w:t>61</w:t>
        </w:r>
        <w:r>
          <w:rPr>
            <w:noProof/>
            <w:webHidden/>
          </w:rPr>
          <w:fldChar w:fldCharType="end"/>
        </w:r>
      </w:hyperlink>
    </w:p>
    <w:p w14:paraId="02B193F6" w14:textId="1F83EC30"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36" w:history="1">
        <w:r w:rsidRPr="004B04C3">
          <w:rPr>
            <w:rStyle w:val="Hyperlink"/>
            <w:noProof/>
          </w:rPr>
          <w:t>Hình 3</w:t>
        </w:r>
        <w:r w:rsidRPr="004B04C3">
          <w:rPr>
            <w:rStyle w:val="Hyperlink"/>
            <w:noProof/>
          </w:rPr>
          <w:noBreakHyphen/>
          <w:t>2</w:t>
        </w:r>
        <w:r w:rsidRPr="004B04C3">
          <w:rPr>
            <w:rStyle w:val="Hyperlink"/>
            <w:noProof/>
            <w:lang w:val="vi-VN"/>
          </w:rPr>
          <w:t>: Trang quản lý thông tin khách hàng</w:t>
        </w:r>
        <w:r>
          <w:rPr>
            <w:noProof/>
            <w:webHidden/>
          </w:rPr>
          <w:tab/>
        </w:r>
        <w:r>
          <w:rPr>
            <w:noProof/>
            <w:webHidden/>
          </w:rPr>
          <w:fldChar w:fldCharType="begin"/>
        </w:r>
        <w:r>
          <w:rPr>
            <w:noProof/>
            <w:webHidden/>
          </w:rPr>
          <w:instrText xml:space="preserve"> PAGEREF _Toc224486136 \h </w:instrText>
        </w:r>
        <w:r>
          <w:rPr>
            <w:noProof/>
            <w:webHidden/>
          </w:rPr>
        </w:r>
        <w:r>
          <w:rPr>
            <w:noProof/>
            <w:webHidden/>
          </w:rPr>
          <w:fldChar w:fldCharType="separate"/>
        </w:r>
        <w:r>
          <w:rPr>
            <w:noProof/>
            <w:webHidden/>
          </w:rPr>
          <w:t>61</w:t>
        </w:r>
        <w:r>
          <w:rPr>
            <w:noProof/>
            <w:webHidden/>
          </w:rPr>
          <w:fldChar w:fldCharType="end"/>
        </w:r>
      </w:hyperlink>
    </w:p>
    <w:p w14:paraId="7185E841" w14:textId="20425DF4"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37" w:history="1">
        <w:r w:rsidRPr="004B04C3">
          <w:rPr>
            <w:rStyle w:val="Hyperlink"/>
            <w:noProof/>
          </w:rPr>
          <w:t>Hình 3</w:t>
        </w:r>
        <w:r w:rsidRPr="004B04C3">
          <w:rPr>
            <w:rStyle w:val="Hyperlink"/>
            <w:noProof/>
          </w:rPr>
          <w:noBreakHyphen/>
          <w:t>3</w:t>
        </w:r>
        <w:r w:rsidRPr="004B04C3">
          <w:rPr>
            <w:rStyle w:val="Hyperlink"/>
            <w:noProof/>
            <w:lang w:val="vi-VN"/>
          </w:rPr>
          <w:t>: Giao diện nhập thông tin khách hàng</w:t>
        </w:r>
        <w:r>
          <w:rPr>
            <w:noProof/>
            <w:webHidden/>
          </w:rPr>
          <w:tab/>
        </w:r>
        <w:r>
          <w:rPr>
            <w:noProof/>
            <w:webHidden/>
          </w:rPr>
          <w:fldChar w:fldCharType="begin"/>
        </w:r>
        <w:r>
          <w:rPr>
            <w:noProof/>
            <w:webHidden/>
          </w:rPr>
          <w:instrText xml:space="preserve"> PAGEREF _Toc224486137 \h </w:instrText>
        </w:r>
        <w:r>
          <w:rPr>
            <w:noProof/>
            <w:webHidden/>
          </w:rPr>
        </w:r>
        <w:r>
          <w:rPr>
            <w:noProof/>
            <w:webHidden/>
          </w:rPr>
          <w:fldChar w:fldCharType="separate"/>
        </w:r>
        <w:r>
          <w:rPr>
            <w:noProof/>
            <w:webHidden/>
          </w:rPr>
          <w:t>62</w:t>
        </w:r>
        <w:r>
          <w:rPr>
            <w:noProof/>
            <w:webHidden/>
          </w:rPr>
          <w:fldChar w:fldCharType="end"/>
        </w:r>
      </w:hyperlink>
    </w:p>
    <w:p w14:paraId="392C060B" w14:textId="049629C3"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38" w:history="1">
        <w:r w:rsidRPr="004B04C3">
          <w:rPr>
            <w:rStyle w:val="Hyperlink"/>
            <w:noProof/>
          </w:rPr>
          <w:t>Hình 3</w:t>
        </w:r>
        <w:r w:rsidRPr="004B04C3">
          <w:rPr>
            <w:rStyle w:val="Hyperlink"/>
            <w:noProof/>
          </w:rPr>
          <w:noBreakHyphen/>
          <w:t>4</w:t>
        </w:r>
        <w:r w:rsidRPr="004B04C3">
          <w:rPr>
            <w:rStyle w:val="Hyperlink"/>
            <w:noProof/>
            <w:lang w:val="vi-VN"/>
          </w:rPr>
          <w:t>: Form đăng ký tìm hiểu phần mềm</w:t>
        </w:r>
        <w:r>
          <w:rPr>
            <w:noProof/>
            <w:webHidden/>
          </w:rPr>
          <w:tab/>
        </w:r>
        <w:r>
          <w:rPr>
            <w:noProof/>
            <w:webHidden/>
          </w:rPr>
          <w:fldChar w:fldCharType="begin"/>
        </w:r>
        <w:r>
          <w:rPr>
            <w:noProof/>
            <w:webHidden/>
          </w:rPr>
          <w:instrText xml:space="preserve"> PAGEREF _Toc224486138 \h </w:instrText>
        </w:r>
        <w:r>
          <w:rPr>
            <w:noProof/>
            <w:webHidden/>
          </w:rPr>
        </w:r>
        <w:r>
          <w:rPr>
            <w:noProof/>
            <w:webHidden/>
          </w:rPr>
          <w:fldChar w:fldCharType="separate"/>
        </w:r>
        <w:r>
          <w:rPr>
            <w:noProof/>
            <w:webHidden/>
          </w:rPr>
          <w:t>63</w:t>
        </w:r>
        <w:r>
          <w:rPr>
            <w:noProof/>
            <w:webHidden/>
          </w:rPr>
          <w:fldChar w:fldCharType="end"/>
        </w:r>
      </w:hyperlink>
    </w:p>
    <w:p w14:paraId="68F0AB49" w14:textId="3D02FF11"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39" w:history="1">
        <w:r w:rsidRPr="004B04C3">
          <w:rPr>
            <w:rStyle w:val="Hyperlink"/>
            <w:noProof/>
          </w:rPr>
          <w:t>Hình 3</w:t>
        </w:r>
        <w:r w:rsidRPr="004B04C3">
          <w:rPr>
            <w:rStyle w:val="Hyperlink"/>
            <w:noProof/>
          </w:rPr>
          <w:noBreakHyphen/>
          <w:t>5</w:t>
        </w:r>
        <w:r w:rsidRPr="004B04C3">
          <w:rPr>
            <w:rStyle w:val="Hyperlink"/>
            <w:noProof/>
            <w:lang w:val="vi-VN"/>
          </w:rPr>
          <w:t>: Giao diện chi tiết khách hàng</w:t>
        </w:r>
        <w:r>
          <w:rPr>
            <w:noProof/>
            <w:webHidden/>
          </w:rPr>
          <w:tab/>
        </w:r>
        <w:r>
          <w:rPr>
            <w:noProof/>
            <w:webHidden/>
          </w:rPr>
          <w:fldChar w:fldCharType="begin"/>
        </w:r>
        <w:r>
          <w:rPr>
            <w:noProof/>
            <w:webHidden/>
          </w:rPr>
          <w:instrText xml:space="preserve"> PAGEREF _Toc224486139 \h </w:instrText>
        </w:r>
        <w:r>
          <w:rPr>
            <w:noProof/>
            <w:webHidden/>
          </w:rPr>
        </w:r>
        <w:r>
          <w:rPr>
            <w:noProof/>
            <w:webHidden/>
          </w:rPr>
          <w:fldChar w:fldCharType="separate"/>
        </w:r>
        <w:r>
          <w:rPr>
            <w:noProof/>
            <w:webHidden/>
          </w:rPr>
          <w:t>64</w:t>
        </w:r>
        <w:r>
          <w:rPr>
            <w:noProof/>
            <w:webHidden/>
          </w:rPr>
          <w:fldChar w:fldCharType="end"/>
        </w:r>
      </w:hyperlink>
    </w:p>
    <w:p w14:paraId="73E800CF" w14:textId="17B16CC4"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40" w:history="1">
        <w:r w:rsidRPr="004B04C3">
          <w:rPr>
            <w:rStyle w:val="Hyperlink"/>
            <w:noProof/>
          </w:rPr>
          <w:t>Hình 3</w:t>
        </w:r>
        <w:r w:rsidRPr="004B04C3">
          <w:rPr>
            <w:rStyle w:val="Hyperlink"/>
            <w:noProof/>
          </w:rPr>
          <w:noBreakHyphen/>
          <w:t>6</w:t>
        </w:r>
        <w:r w:rsidRPr="004B04C3">
          <w:rPr>
            <w:rStyle w:val="Hyperlink"/>
            <w:noProof/>
            <w:lang w:val="vi-VN"/>
          </w:rPr>
          <w:t>: Form tạo lịch hẹn</w:t>
        </w:r>
        <w:r>
          <w:rPr>
            <w:noProof/>
            <w:webHidden/>
          </w:rPr>
          <w:tab/>
        </w:r>
        <w:r>
          <w:rPr>
            <w:noProof/>
            <w:webHidden/>
          </w:rPr>
          <w:fldChar w:fldCharType="begin"/>
        </w:r>
        <w:r>
          <w:rPr>
            <w:noProof/>
            <w:webHidden/>
          </w:rPr>
          <w:instrText xml:space="preserve"> PAGEREF _Toc224486140 \h </w:instrText>
        </w:r>
        <w:r>
          <w:rPr>
            <w:noProof/>
            <w:webHidden/>
          </w:rPr>
        </w:r>
        <w:r>
          <w:rPr>
            <w:noProof/>
            <w:webHidden/>
          </w:rPr>
          <w:fldChar w:fldCharType="separate"/>
        </w:r>
        <w:r>
          <w:rPr>
            <w:noProof/>
            <w:webHidden/>
          </w:rPr>
          <w:t>65</w:t>
        </w:r>
        <w:r>
          <w:rPr>
            <w:noProof/>
            <w:webHidden/>
          </w:rPr>
          <w:fldChar w:fldCharType="end"/>
        </w:r>
      </w:hyperlink>
    </w:p>
    <w:p w14:paraId="2673F79E" w14:textId="6444ADF3"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41" w:history="1">
        <w:r w:rsidRPr="004B04C3">
          <w:rPr>
            <w:rStyle w:val="Hyperlink"/>
            <w:noProof/>
          </w:rPr>
          <w:t>Hình 3</w:t>
        </w:r>
        <w:r w:rsidRPr="004B04C3">
          <w:rPr>
            <w:rStyle w:val="Hyperlink"/>
            <w:noProof/>
          </w:rPr>
          <w:noBreakHyphen/>
          <w:t>7</w:t>
        </w:r>
        <w:r w:rsidRPr="004B04C3">
          <w:rPr>
            <w:rStyle w:val="Hyperlink"/>
            <w:noProof/>
            <w:lang w:val="vi-VN"/>
          </w:rPr>
          <w:t>: Giao diện màn hình lịch hẹn</w:t>
        </w:r>
        <w:r>
          <w:rPr>
            <w:noProof/>
            <w:webHidden/>
          </w:rPr>
          <w:tab/>
        </w:r>
        <w:r>
          <w:rPr>
            <w:noProof/>
            <w:webHidden/>
          </w:rPr>
          <w:fldChar w:fldCharType="begin"/>
        </w:r>
        <w:r>
          <w:rPr>
            <w:noProof/>
            <w:webHidden/>
          </w:rPr>
          <w:instrText xml:space="preserve"> PAGEREF _Toc224486141 \h </w:instrText>
        </w:r>
        <w:r>
          <w:rPr>
            <w:noProof/>
            <w:webHidden/>
          </w:rPr>
        </w:r>
        <w:r>
          <w:rPr>
            <w:noProof/>
            <w:webHidden/>
          </w:rPr>
          <w:fldChar w:fldCharType="separate"/>
        </w:r>
        <w:r>
          <w:rPr>
            <w:noProof/>
            <w:webHidden/>
          </w:rPr>
          <w:t>65</w:t>
        </w:r>
        <w:r>
          <w:rPr>
            <w:noProof/>
            <w:webHidden/>
          </w:rPr>
          <w:fldChar w:fldCharType="end"/>
        </w:r>
      </w:hyperlink>
    </w:p>
    <w:p w14:paraId="49EF29F6" w14:textId="4E1E0946"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42" w:history="1">
        <w:r w:rsidRPr="004B04C3">
          <w:rPr>
            <w:rStyle w:val="Hyperlink"/>
            <w:noProof/>
          </w:rPr>
          <w:t>Hình 3</w:t>
        </w:r>
        <w:r w:rsidRPr="004B04C3">
          <w:rPr>
            <w:rStyle w:val="Hyperlink"/>
            <w:noProof/>
          </w:rPr>
          <w:noBreakHyphen/>
          <w:t>8</w:t>
        </w:r>
        <w:r w:rsidRPr="004B04C3">
          <w:rPr>
            <w:rStyle w:val="Hyperlink"/>
            <w:noProof/>
            <w:lang w:val="vi-VN"/>
          </w:rPr>
          <w:t>: Giao diện gửi email</w:t>
        </w:r>
        <w:r>
          <w:rPr>
            <w:noProof/>
            <w:webHidden/>
          </w:rPr>
          <w:tab/>
        </w:r>
        <w:r>
          <w:rPr>
            <w:noProof/>
            <w:webHidden/>
          </w:rPr>
          <w:fldChar w:fldCharType="begin"/>
        </w:r>
        <w:r>
          <w:rPr>
            <w:noProof/>
            <w:webHidden/>
          </w:rPr>
          <w:instrText xml:space="preserve"> PAGEREF _Toc224486142 \h </w:instrText>
        </w:r>
        <w:r>
          <w:rPr>
            <w:noProof/>
            <w:webHidden/>
          </w:rPr>
        </w:r>
        <w:r>
          <w:rPr>
            <w:noProof/>
            <w:webHidden/>
          </w:rPr>
          <w:fldChar w:fldCharType="separate"/>
        </w:r>
        <w:r>
          <w:rPr>
            <w:noProof/>
            <w:webHidden/>
          </w:rPr>
          <w:t>66</w:t>
        </w:r>
        <w:r>
          <w:rPr>
            <w:noProof/>
            <w:webHidden/>
          </w:rPr>
          <w:fldChar w:fldCharType="end"/>
        </w:r>
      </w:hyperlink>
    </w:p>
    <w:p w14:paraId="772999BB" w14:textId="2550B6BD"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43" w:history="1">
        <w:r w:rsidRPr="004B04C3">
          <w:rPr>
            <w:rStyle w:val="Hyperlink"/>
            <w:noProof/>
          </w:rPr>
          <w:t>Hình 3</w:t>
        </w:r>
        <w:r w:rsidRPr="004B04C3">
          <w:rPr>
            <w:rStyle w:val="Hyperlink"/>
            <w:noProof/>
          </w:rPr>
          <w:noBreakHyphen/>
          <w:t>9</w:t>
        </w:r>
        <w:r w:rsidRPr="004B04C3">
          <w:rPr>
            <w:rStyle w:val="Hyperlink"/>
            <w:noProof/>
            <w:lang w:val="vi-VN"/>
          </w:rPr>
          <w:t>: Hình ảnh email khách nhận được</w:t>
        </w:r>
        <w:r>
          <w:rPr>
            <w:noProof/>
            <w:webHidden/>
          </w:rPr>
          <w:tab/>
        </w:r>
        <w:r>
          <w:rPr>
            <w:noProof/>
            <w:webHidden/>
          </w:rPr>
          <w:fldChar w:fldCharType="begin"/>
        </w:r>
        <w:r>
          <w:rPr>
            <w:noProof/>
            <w:webHidden/>
          </w:rPr>
          <w:instrText xml:space="preserve"> PAGEREF _Toc224486143 \h </w:instrText>
        </w:r>
        <w:r>
          <w:rPr>
            <w:noProof/>
            <w:webHidden/>
          </w:rPr>
        </w:r>
        <w:r>
          <w:rPr>
            <w:noProof/>
            <w:webHidden/>
          </w:rPr>
          <w:fldChar w:fldCharType="separate"/>
        </w:r>
        <w:r>
          <w:rPr>
            <w:noProof/>
            <w:webHidden/>
          </w:rPr>
          <w:t>67</w:t>
        </w:r>
        <w:r>
          <w:rPr>
            <w:noProof/>
            <w:webHidden/>
          </w:rPr>
          <w:fldChar w:fldCharType="end"/>
        </w:r>
      </w:hyperlink>
    </w:p>
    <w:p w14:paraId="11FB9332" w14:textId="3D019FBB"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44" w:history="1">
        <w:r w:rsidRPr="004B04C3">
          <w:rPr>
            <w:rStyle w:val="Hyperlink"/>
            <w:noProof/>
          </w:rPr>
          <w:t>Hình 3</w:t>
        </w:r>
        <w:r w:rsidRPr="004B04C3">
          <w:rPr>
            <w:rStyle w:val="Hyperlink"/>
            <w:noProof/>
          </w:rPr>
          <w:noBreakHyphen/>
          <w:t>10</w:t>
        </w:r>
        <w:r w:rsidRPr="004B04C3">
          <w:rPr>
            <w:rStyle w:val="Hyperlink"/>
            <w:noProof/>
            <w:lang w:val="vi-VN"/>
          </w:rPr>
          <w:t>: AI trả ra thông tin tóm tắt cuộc họp</w:t>
        </w:r>
        <w:r>
          <w:rPr>
            <w:noProof/>
            <w:webHidden/>
          </w:rPr>
          <w:tab/>
        </w:r>
        <w:r>
          <w:rPr>
            <w:noProof/>
            <w:webHidden/>
          </w:rPr>
          <w:fldChar w:fldCharType="begin"/>
        </w:r>
        <w:r>
          <w:rPr>
            <w:noProof/>
            <w:webHidden/>
          </w:rPr>
          <w:instrText xml:space="preserve"> PAGEREF _Toc224486144 \h </w:instrText>
        </w:r>
        <w:r>
          <w:rPr>
            <w:noProof/>
            <w:webHidden/>
          </w:rPr>
        </w:r>
        <w:r>
          <w:rPr>
            <w:noProof/>
            <w:webHidden/>
          </w:rPr>
          <w:fldChar w:fldCharType="separate"/>
        </w:r>
        <w:r>
          <w:rPr>
            <w:noProof/>
            <w:webHidden/>
          </w:rPr>
          <w:t>67</w:t>
        </w:r>
        <w:r>
          <w:rPr>
            <w:noProof/>
            <w:webHidden/>
          </w:rPr>
          <w:fldChar w:fldCharType="end"/>
        </w:r>
      </w:hyperlink>
    </w:p>
    <w:p w14:paraId="7B4AAD2B" w14:textId="44788F95"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45" w:history="1">
        <w:r w:rsidRPr="004B04C3">
          <w:rPr>
            <w:rStyle w:val="Hyperlink"/>
            <w:noProof/>
          </w:rPr>
          <w:t>Hình 3</w:t>
        </w:r>
        <w:r w:rsidRPr="004B04C3">
          <w:rPr>
            <w:rStyle w:val="Hyperlink"/>
            <w:noProof/>
          </w:rPr>
          <w:noBreakHyphen/>
          <w:t>11</w:t>
        </w:r>
        <w:r w:rsidRPr="004B04C3">
          <w:rPr>
            <w:rStyle w:val="Hyperlink"/>
            <w:noProof/>
            <w:lang w:val="vi-VN"/>
          </w:rPr>
          <w:t>: Tạo hợp đồng trong khách hàng</w:t>
        </w:r>
        <w:r>
          <w:rPr>
            <w:noProof/>
            <w:webHidden/>
          </w:rPr>
          <w:tab/>
        </w:r>
        <w:r>
          <w:rPr>
            <w:noProof/>
            <w:webHidden/>
          </w:rPr>
          <w:fldChar w:fldCharType="begin"/>
        </w:r>
        <w:r>
          <w:rPr>
            <w:noProof/>
            <w:webHidden/>
          </w:rPr>
          <w:instrText xml:space="preserve"> PAGEREF _Toc224486145 \h </w:instrText>
        </w:r>
        <w:r>
          <w:rPr>
            <w:noProof/>
            <w:webHidden/>
          </w:rPr>
        </w:r>
        <w:r>
          <w:rPr>
            <w:noProof/>
            <w:webHidden/>
          </w:rPr>
          <w:fldChar w:fldCharType="separate"/>
        </w:r>
        <w:r>
          <w:rPr>
            <w:noProof/>
            <w:webHidden/>
          </w:rPr>
          <w:t>68</w:t>
        </w:r>
        <w:r>
          <w:rPr>
            <w:noProof/>
            <w:webHidden/>
          </w:rPr>
          <w:fldChar w:fldCharType="end"/>
        </w:r>
      </w:hyperlink>
    </w:p>
    <w:p w14:paraId="7AE239D0" w14:textId="26C59D0B"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46" w:history="1">
        <w:r w:rsidRPr="004B04C3">
          <w:rPr>
            <w:rStyle w:val="Hyperlink"/>
            <w:noProof/>
          </w:rPr>
          <w:t>Hình 3</w:t>
        </w:r>
        <w:r w:rsidRPr="004B04C3">
          <w:rPr>
            <w:rStyle w:val="Hyperlink"/>
            <w:noProof/>
          </w:rPr>
          <w:noBreakHyphen/>
          <w:t>12</w:t>
        </w:r>
        <w:r w:rsidRPr="004B04C3">
          <w:rPr>
            <w:rStyle w:val="Hyperlink"/>
            <w:noProof/>
            <w:lang w:val="vi-VN"/>
          </w:rPr>
          <w:t>: Giao diện chỉnh sửa hợp đồng</w:t>
        </w:r>
        <w:r>
          <w:rPr>
            <w:noProof/>
            <w:webHidden/>
          </w:rPr>
          <w:tab/>
        </w:r>
        <w:r>
          <w:rPr>
            <w:noProof/>
            <w:webHidden/>
          </w:rPr>
          <w:fldChar w:fldCharType="begin"/>
        </w:r>
        <w:r>
          <w:rPr>
            <w:noProof/>
            <w:webHidden/>
          </w:rPr>
          <w:instrText xml:space="preserve"> PAGEREF _Toc224486146 \h </w:instrText>
        </w:r>
        <w:r>
          <w:rPr>
            <w:noProof/>
            <w:webHidden/>
          </w:rPr>
        </w:r>
        <w:r>
          <w:rPr>
            <w:noProof/>
            <w:webHidden/>
          </w:rPr>
          <w:fldChar w:fldCharType="separate"/>
        </w:r>
        <w:r>
          <w:rPr>
            <w:noProof/>
            <w:webHidden/>
          </w:rPr>
          <w:t>69</w:t>
        </w:r>
        <w:r>
          <w:rPr>
            <w:noProof/>
            <w:webHidden/>
          </w:rPr>
          <w:fldChar w:fldCharType="end"/>
        </w:r>
      </w:hyperlink>
    </w:p>
    <w:p w14:paraId="53D0CFAE" w14:textId="0DAA3EF2"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47" w:history="1">
        <w:r w:rsidRPr="004B04C3">
          <w:rPr>
            <w:rStyle w:val="Hyperlink"/>
            <w:noProof/>
          </w:rPr>
          <w:t>Hình 3</w:t>
        </w:r>
        <w:r w:rsidRPr="004B04C3">
          <w:rPr>
            <w:rStyle w:val="Hyperlink"/>
            <w:noProof/>
          </w:rPr>
          <w:noBreakHyphen/>
          <w:t>13</w:t>
        </w:r>
        <w:r w:rsidRPr="004B04C3">
          <w:rPr>
            <w:rStyle w:val="Hyperlink"/>
            <w:noProof/>
            <w:lang w:val="vi-VN"/>
          </w:rPr>
          <w:t>: Giao diện tạo công nợ</w:t>
        </w:r>
        <w:r>
          <w:rPr>
            <w:noProof/>
            <w:webHidden/>
          </w:rPr>
          <w:tab/>
        </w:r>
        <w:r>
          <w:rPr>
            <w:noProof/>
            <w:webHidden/>
          </w:rPr>
          <w:fldChar w:fldCharType="begin"/>
        </w:r>
        <w:r>
          <w:rPr>
            <w:noProof/>
            <w:webHidden/>
          </w:rPr>
          <w:instrText xml:space="preserve"> PAGEREF _Toc224486147 \h </w:instrText>
        </w:r>
        <w:r>
          <w:rPr>
            <w:noProof/>
            <w:webHidden/>
          </w:rPr>
        </w:r>
        <w:r>
          <w:rPr>
            <w:noProof/>
            <w:webHidden/>
          </w:rPr>
          <w:fldChar w:fldCharType="separate"/>
        </w:r>
        <w:r>
          <w:rPr>
            <w:noProof/>
            <w:webHidden/>
          </w:rPr>
          <w:t>70</w:t>
        </w:r>
        <w:r>
          <w:rPr>
            <w:noProof/>
            <w:webHidden/>
          </w:rPr>
          <w:fldChar w:fldCharType="end"/>
        </w:r>
      </w:hyperlink>
    </w:p>
    <w:p w14:paraId="0CBC2E71" w14:textId="6E33C929"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48" w:history="1">
        <w:r w:rsidRPr="004B04C3">
          <w:rPr>
            <w:rStyle w:val="Hyperlink"/>
            <w:noProof/>
          </w:rPr>
          <w:t>Hình 3</w:t>
        </w:r>
        <w:r w:rsidRPr="004B04C3">
          <w:rPr>
            <w:rStyle w:val="Hyperlink"/>
            <w:noProof/>
          </w:rPr>
          <w:noBreakHyphen/>
          <w:t>14</w:t>
        </w:r>
        <w:r w:rsidRPr="004B04C3">
          <w:rPr>
            <w:rStyle w:val="Hyperlink"/>
            <w:noProof/>
            <w:lang w:val="vi-VN"/>
          </w:rPr>
          <w:t>: Hình ảnh email gửi khách thông báo công nợ</w:t>
        </w:r>
        <w:r>
          <w:rPr>
            <w:noProof/>
            <w:webHidden/>
          </w:rPr>
          <w:tab/>
        </w:r>
        <w:r>
          <w:rPr>
            <w:noProof/>
            <w:webHidden/>
          </w:rPr>
          <w:fldChar w:fldCharType="begin"/>
        </w:r>
        <w:r>
          <w:rPr>
            <w:noProof/>
            <w:webHidden/>
          </w:rPr>
          <w:instrText xml:space="preserve"> PAGEREF _Toc224486148 \h </w:instrText>
        </w:r>
        <w:r>
          <w:rPr>
            <w:noProof/>
            <w:webHidden/>
          </w:rPr>
        </w:r>
        <w:r>
          <w:rPr>
            <w:noProof/>
            <w:webHidden/>
          </w:rPr>
          <w:fldChar w:fldCharType="separate"/>
        </w:r>
        <w:r>
          <w:rPr>
            <w:noProof/>
            <w:webHidden/>
          </w:rPr>
          <w:t>70</w:t>
        </w:r>
        <w:r>
          <w:rPr>
            <w:noProof/>
            <w:webHidden/>
          </w:rPr>
          <w:fldChar w:fldCharType="end"/>
        </w:r>
      </w:hyperlink>
    </w:p>
    <w:p w14:paraId="4D469620" w14:textId="2A4E4B91" w:rsidR="00F77405" w:rsidRDefault="00791320" w:rsidP="00511681">
      <w:r>
        <w:fldChar w:fldCharType="end"/>
      </w:r>
    </w:p>
    <w:p w14:paraId="4DAA1CB3" w14:textId="77777777" w:rsidR="00F77405" w:rsidRDefault="00F77405">
      <w:pPr>
        <w:spacing w:before="0" w:line="240" w:lineRule="auto"/>
        <w:ind w:firstLine="0"/>
        <w:jc w:val="left"/>
      </w:pPr>
      <w:r>
        <w:br w:type="page"/>
      </w:r>
    </w:p>
    <w:p w14:paraId="159F0E8B" w14:textId="77777777" w:rsidR="00511681" w:rsidRDefault="00511681" w:rsidP="00511681"/>
    <w:p w14:paraId="27FA17DA" w14:textId="77777777" w:rsidR="00511681" w:rsidRPr="00511681" w:rsidRDefault="00511681" w:rsidP="00511681">
      <w:pPr>
        <w:pStyle w:val="Heading1"/>
        <w:numPr>
          <w:ilvl w:val="0"/>
          <w:numId w:val="0"/>
        </w:numPr>
      </w:pPr>
      <w:bookmarkStart w:id="4" w:name="_Toc224486047"/>
      <w:r>
        <w:t>DANH MỤC CÁC BẢNG BIỂU</w:t>
      </w:r>
      <w:bookmarkEnd w:id="4"/>
    </w:p>
    <w:p w14:paraId="062B0248" w14:textId="07C612B0" w:rsidR="000613AD" w:rsidRDefault="00791320">
      <w:pPr>
        <w:pStyle w:val="TableofFigures"/>
        <w:tabs>
          <w:tab w:val="right" w:leader="dot" w:pos="8778"/>
        </w:tabs>
        <w:rPr>
          <w:rFonts w:asciiTheme="minorHAnsi" w:eastAsiaTheme="minorEastAsia" w:hAnsiTheme="minorHAnsi" w:cstheme="minorBidi"/>
          <w:noProof/>
          <w:kern w:val="2"/>
          <w:sz w:val="24"/>
          <w14:ligatures w14:val="standardContextual"/>
        </w:rPr>
      </w:pPr>
      <w:r>
        <w:fldChar w:fldCharType="begin"/>
      </w:r>
      <w:r w:rsidR="00511681">
        <w:instrText xml:space="preserve"> TOC \h \z \c "Bảng" </w:instrText>
      </w:r>
      <w:r>
        <w:fldChar w:fldCharType="separate"/>
      </w:r>
      <w:hyperlink w:anchor="_Toc224486149" w:history="1">
        <w:r w:rsidR="000613AD" w:rsidRPr="00CB2065">
          <w:rPr>
            <w:rStyle w:val="Hyperlink"/>
            <w:noProof/>
          </w:rPr>
          <w:t>Bảng 2</w:t>
        </w:r>
        <w:r w:rsidR="000613AD" w:rsidRPr="00CB2065">
          <w:rPr>
            <w:rStyle w:val="Hyperlink"/>
            <w:noProof/>
          </w:rPr>
          <w:noBreakHyphen/>
          <w:t>1</w:t>
        </w:r>
        <w:r w:rsidR="000613AD" w:rsidRPr="00CB2065">
          <w:rPr>
            <w:rStyle w:val="Hyperlink"/>
            <w:noProof/>
            <w:lang w:val="vi-VN"/>
          </w:rPr>
          <w:t>: Bảng cơ sở dữ liệu của vai trò</w:t>
        </w:r>
        <w:r w:rsidR="000613AD">
          <w:rPr>
            <w:noProof/>
            <w:webHidden/>
          </w:rPr>
          <w:tab/>
        </w:r>
        <w:r w:rsidR="000613AD">
          <w:rPr>
            <w:noProof/>
            <w:webHidden/>
          </w:rPr>
          <w:fldChar w:fldCharType="begin"/>
        </w:r>
        <w:r w:rsidR="000613AD">
          <w:rPr>
            <w:noProof/>
            <w:webHidden/>
          </w:rPr>
          <w:instrText xml:space="preserve"> PAGEREF _Toc224486149 \h </w:instrText>
        </w:r>
        <w:r w:rsidR="000613AD">
          <w:rPr>
            <w:noProof/>
            <w:webHidden/>
          </w:rPr>
        </w:r>
        <w:r w:rsidR="000613AD">
          <w:rPr>
            <w:noProof/>
            <w:webHidden/>
          </w:rPr>
          <w:fldChar w:fldCharType="separate"/>
        </w:r>
        <w:r w:rsidR="000613AD">
          <w:rPr>
            <w:noProof/>
            <w:webHidden/>
          </w:rPr>
          <w:t>35</w:t>
        </w:r>
        <w:r w:rsidR="000613AD">
          <w:rPr>
            <w:noProof/>
            <w:webHidden/>
          </w:rPr>
          <w:fldChar w:fldCharType="end"/>
        </w:r>
      </w:hyperlink>
    </w:p>
    <w:p w14:paraId="3B0333E3" w14:textId="0805E7A9"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50" w:history="1">
        <w:r w:rsidRPr="00CB2065">
          <w:rPr>
            <w:rStyle w:val="Hyperlink"/>
            <w:noProof/>
          </w:rPr>
          <w:t>Bảng 2</w:t>
        </w:r>
        <w:r w:rsidRPr="00CB2065">
          <w:rPr>
            <w:rStyle w:val="Hyperlink"/>
            <w:noProof/>
          </w:rPr>
          <w:noBreakHyphen/>
          <w:t>2</w:t>
        </w:r>
        <w:r w:rsidRPr="00CB2065">
          <w:rPr>
            <w:rStyle w:val="Hyperlink"/>
            <w:noProof/>
            <w:lang w:val="vi-VN"/>
          </w:rPr>
          <w:t>:  Bảng cơ sở dữ liệu của người dùng</w:t>
        </w:r>
        <w:r>
          <w:rPr>
            <w:noProof/>
            <w:webHidden/>
          </w:rPr>
          <w:tab/>
        </w:r>
        <w:r>
          <w:rPr>
            <w:noProof/>
            <w:webHidden/>
          </w:rPr>
          <w:fldChar w:fldCharType="begin"/>
        </w:r>
        <w:r>
          <w:rPr>
            <w:noProof/>
            <w:webHidden/>
          </w:rPr>
          <w:instrText xml:space="preserve"> PAGEREF _Toc224486150 \h </w:instrText>
        </w:r>
        <w:r>
          <w:rPr>
            <w:noProof/>
            <w:webHidden/>
          </w:rPr>
        </w:r>
        <w:r>
          <w:rPr>
            <w:noProof/>
            <w:webHidden/>
          </w:rPr>
          <w:fldChar w:fldCharType="separate"/>
        </w:r>
        <w:r>
          <w:rPr>
            <w:noProof/>
            <w:webHidden/>
          </w:rPr>
          <w:t>35</w:t>
        </w:r>
        <w:r>
          <w:rPr>
            <w:noProof/>
            <w:webHidden/>
          </w:rPr>
          <w:fldChar w:fldCharType="end"/>
        </w:r>
      </w:hyperlink>
    </w:p>
    <w:p w14:paraId="04EA70FD" w14:textId="1C46BE40"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51" w:history="1">
        <w:r w:rsidRPr="00CB2065">
          <w:rPr>
            <w:rStyle w:val="Hyperlink"/>
            <w:noProof/>
          </w:rPr>
          <w:t>Bảng 2</w:t>
        </w:r>
        <w:r w:rsidRPr="00CB2065">
          <w:rPr>
            <w:rStyle w:val="Hyperlink"/>
            <w:noProof/>
          </w:rPr>
          <w:noBreakHyphen/>
          <w:t>3</w:t>
        </w:r>
        <w:r w:rsidRPr="00CB2065">
          <w:rPr>
            <w:rStyle w:val="Hyperlink"/>
            <w:noProof/>
            <w:lang w:val="vi-VN"/>
          </w:rPr>
          <w:t>: Bảng cơ sở dữ liệu khách hàng</w:t>
        </w:r>
        <w:r>
          <w:rPr>
            <w:noProof/>
            <w:webHidden/>
          </w:rPr>
          <w:tab/>
        </w:r>
        <w:r>
          <w:rPr>
            <w:noProof/>
            <w:webHidden/>
          </w:rPr>
          <w:fldChar w:fldCharType="begin"/>
        </w:r>
        <w:r>
          <w:rPr>
            <w:noProof/>
            <w:webHidden/>
          </w:rPr>
          <w:instrText xml:space="preserve"> PAGEREF _Toc224486151 \h </w:instrText>
        </w:r>
        <w:r>
          <w:rPr>
            <w:noProof/>
            <w:webHidden/>
          </w:rPr>
        </w:r>
        <w:r>
          <w:rPr>
            <w:noProof/>
            <w:webHidden/>
          </w:rPr>
          <w:fldChar w:fldCharType="separate"/>
        </w:r>
        <w:r>
          <w:rPr>
            <w:noProof/>
            <w:webHidden/>
          </w:rPr>
          <w:t>37</w:t>
        </w:r>
        <w:r>
          <w:rPr>
            <w:noProof/>
            <w:webHidden/>
          </w:rPr>
          <w:fldChar w:fldCharType="end"/>
        </w:r>
      </w:hyperlink>
    </w:p>
    <w:p w14:paraId="30FD42D2" w14:textId="71735CB7"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52" w:history="1">
        <w:r w:rsidRPr="00CB2065">
          <w:rPr>
            <w:rStyle w:val="Hyperlink"/>
            <w:noProof/>
          </w:rPr>
          <w:t>Bảng 2</w:t>
        </w:r>
        <w:r w:rsidRPr="00CB2065">
          <w:rPr>
            <w:rStyle w:val="Hyperlink"/>
            <w:noProof/>
          </w:rPr>
          <w:noBreakHyphen/>
          <w:t>4</w:t>
        </w:r>
        <w:r w:rsidRPr="00CB2065">
          <w:rPr>
            <w:rStyle w:val="Hyperlink"/>
            <w:noProof/>
            <w:lang w:val="vi-VN"/>
          </w:rPr>
          <w:t>: Bảng cơ sở dữ liệu lịch hẹn</w:t>
        </w:r>
        <w:r>
          <w:rPr>
            <w:noProof/>
            <w:webHidden/>
          </w:rPr>
          <w:tab/>
        </w:r>
        <w:r>
          <w:rPr>
            <w:noProof/>
            <w:webHidden/>
          </w:rPr>
          <w:fldChar w:fldCharType="begin"/>
        </w:r>
        <w:r>
          <w:rPr>
            <w:noProof/>
            <w:webHidden/>
          </w:rPr>
          <w:instrText xml:space="preserve"> PAGEREF _Toc224486152 \h </w:instrText>
        </w:r>
        <w:r>
          <w:rPr>
            <w:noProof/>
            <w:webHidden/>
          </w:rPr>
        </w:r>
        <w:r>
          <w:rPr>
            <w:noProof/>
            <w:webHidden/>
          </w:rPr>
          <w:fldChar w:fldCharType="separate"/>
        </w:r>
        <w:r>
          <w:rPr>
            <w:noProof/>
            <w:webHidden/>
          </w:rPr>
          <w:t>38</w:t>
        </w:r>
        <w:r>
          <w:rPr>
            <w:noProof/>
            <w:webHidden/>
          </w:rPr>
          <w:fldChar w:fldCharType="end"/>
        </w:r>
      </w:hyperlink>
    </w:p>
    <w:p w14:paraId="7EF952DE" w14:textId="56EE1654"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53" w:history="1">
        <w:r w:rsidRPr="00CB2065">
          <w:rPr>
            <w:rStyle w:val="Hyperlink"/>
            <w:noProof/>
          </w:rPr>
          <w:t>Bảng 2</w:t>
        </w:r>
        <w:r w:rsidRPr="00CB2065">
          <w:rPr>
            <w:rStyle w:val="Hyperlink"/>
            <w:noProof/>
          </w:rPr>
          <w:noBreakHyphen/>
          <w:t>5</w:t>
        </w:r>
        <w:r w:rsidRPr="00CB2065">
          <w:rPr>
            <w:rStyle w:val="Hyperlink"/>
            <w:noProof/>
            <w:lang w:val="vi-VN"/>
          </w:rPr>
          <w:t>: Bảng cơ sở dữ liệu hợp đồng</w:t>
        </w:r>
        <w:r>
          <w:rPr>
            <w:noProof/>
            <w:webHidden/>
          </w:rPr>
          <w:tab/>
        </w:r>
        <w:r>
          <w:rPr>
            <w:noProof/>
            <w:webHidden/>
          </w:rPr>
          <w:fldChar w:fldCharType="begin"/>
        </w:r>
        <w:r>
          <w:rPr>
            <w:noProof/>
            <w:webHidden/>
          </w:rPr>
          <w:instrText xml:space="preserve"> PAGEREF _Toc224486153 \h </w:instrText>
        </w:r>
        <w:r>
          <w:rPr>
            <w:noProof/>
            <w:webHidden/>
          </w:rPr>
        </w:r>
        <w:r>
          <w:rPr>
            <w:noProof/>
            <w:webHidden/>
          </w:rPr>
          <w:fldChar w:fldCharType="separate"/>
        </w:r>
        <w:r>
          <w:rPr>
            <w:noProof/>
            <w:webHidden/>
          </w:rPr>
          <w:t>39</w:t>
        </w:r>
        <w:r>
          <w:rPr>
            <w:noProof/>
            <w:webHidden/>
          </w:rPr>
          <w:fldChar w:fldCharType="end"/>
        </w:r>
      </w:hyperlink>
    </w:p>
    <w:p w14:paraId="3DED1405" w14:textId="2D924ECC"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54" w:history="1">
        <w:r w:rsidRPr="00CB2065">
          <w:rPr>
            <w:rStyle w:val="Hyperlink"/>
            <w:noProof/>
          </w:rPr>
          <w:t>Bảng 2</w:t>
        </w:r>
        <w:r w:rsidRPr="00CB2065">
          <w:rPr>
            <w:rStyle w:val="Hyperlink"/>
            <w:noProof/>
          </w:rPr>
          <w:noBreakHyphen/>
          <w:t>6</w:t>
        </w:r>
        <w:r w:rsidRPr="00CB2065">
          <w:rPr>
            <w:rStyle w:val="Hyperlink"/>
            <w:noProof/>
            <w:lang w:val="vi-VN"/>
          </w:rPr>
          <w:t>: Bảng cơ sở dữ liệu công nợ</w:t>
        </w:r>
        <w:r>
          <w:rPr>
            <w:noProof/>
            <w:webHidden/>
          </w:rPr>
          <w:tab/>
        </w:r>
        <w:r>
          <w:rPr>
            <w:noProof/>
            <w:webHidden/>
          </w:rPr>
          <w:fldChar w:fldCharType="begin"/>
        </w:r>
        <w:r>
          <w:rPr>
            <w:noProof/>
            <w:webHidden/>
          </w:rPr>
          <w:instrText xml:space="preserve"> PAGEREF _Toc224486154 \h </w:instrText>
        </w:r>
        <w:r>
          <w:rPr>
            <w:noProof/>
            <w:webHidden/>
          </w:rPr>
        </w:r>
        <w:r>
          <w:rPr>
            <w:noProof/>
            <w:webHidden/>
          </w:rPr>
          <w:fldChar w:fldCharType="separate"/>
        </w:r>
        <w:r>
          <w:rPr>
            <w:noProof/>
            <w:webHidden/>
          </w:rPr>
          <w:t>40</w:t>
        </w:r>
        <w:r>
          <w:rPr>
            <w:noProof/>
            <w:webHidden/>
          </w:rPr>
          <w:fldChar w:fldCharType="end"/>
        </w:r>
      </w:hyperlink>
    </w:p>
    <w:p w14:paraId="4B25E9F1" w14:textId="6812272C" w:rsidR="000613AD" w:rsidRDefault="000613AD">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24486155" w:history="1">
        <w:r w:rsidRPr="00CB2065">
          <w:rPr>
            <w:rStyle w:val="Hyperlink"/>
            <w:noProof/>
          </w:rPr>
          <w:t>Bảng 2</w:t>
        </w:r>
        <w:r w:rsidRPr="00CB2065">
          <w:rPr>
            <w:rStyle w:val="Hyperlink"/>
            <w:noProof/>
          </w:rPr>
          <w:noBreakHyphen/>
          <w:t>7</w:t>
        </w:r>
        <w:r w:rsidRPr="00CB2065">
          <w:rPr>
            <w:rStyle w:val="Hyperlink"/>
            <w:noProof/>
            <w:lang w:val="vi-VN"/>
          </w:rPr>
          <w:t>: Bảng cơ sở dữ liệu bình luận</w:t>
        </w:r>
        <w:r>
          <w:rPr>
            <w:noProof/>
            <w:webHidden/>
          </w:rPr>
          <w:tab/>
        </w:r>
        <w:r>
          <w:rPr>
            <w:noProof/>
            <w:webHidden/>
          </w:rPr>
          <w:fldChar w:fldCharType="begin"/>
        </w:r>
        <w:r>
          <w:rPr>
            <w:noProof/>
            <w:webHidden/>
          </w:rPr>
          <w:instrText xml:space="preserve"> PAGEREF _Toc224486155 \h </w:instrText>
        </w:r>
        <w:r>
          <w:rPr>
            <w:noProof/>
            <w:webHidden/>
          </w:rPr>
        </w:r>
        <w:r>
          <w:rPr>
            <w:noProof/>
            <w:webHidden/>
          </w:rPr>
          <w:fldChar w:fldCharType="separate"/>
        </w:r>
        <w:r>
          <w:rPr>
            <w:noProof/>
            <w:webHidden/>
          </w:rPr>
          <w:t>40</w:t>
        </w:r>
        <w:r>
          <w:rPr>
            <w:noProof/>
            <w:webHidden/>
          </w:rPr>
          <w:fldChar w:fldCharType="end"/>
        </w:r>
      </w:hyperlink>
    </w:p>
    <w:p w14:paraId="59A5557F" w14:textId="088CB27F" w:rsidR="00B43BD0" w:rsidRPr="0098737B" w:rsidRDefault="00791320" w:rsidP="0098737B">
      <w:pPr>
        <w:pStyle w:val="TOC1"/>
        <w:rPr>
          <w:sz w:val="28"/>
          <w:lang w:val="vi-VN"/>
        </w:rPr>
        <w:sectPr w:rsidR="00B43BD0" w:rsidRPr="0098737B" w:rsidSect="009165B5">
          <w:pgSz w:w="11907" w:h="16840" w:code="9"/>
          <w:pgMar w:top="1701" w:right="1134" w:bottom="1701" w:left="1985" w:header="709" w:footer="709" w:gutter="0"/>
          <w:cols w:space="708"/>
          <w:docGrid w:linePitch="360"/>
        </w:sectPr>
      </w:pPr>
      <w:r>
        <w:fldChar w:fldCharType="end"/>
      </w:r>
    </w:p>
    <w:p w14:paraId="7C9BC052" w14:textId="07CEB802" w:rsidR="002E6C36" w:rsidRPr="00A32C6F" w:rsidRDefault="002E6C36" w:rsidP="0098737B">
      <w:pPr>
        <w:pStyle w:val="Heading1"/>
        <w:numPr>
          <w:ilvl w:val="0"/>
          <w:numId w:val="0"/>
        </w:numPr>
      </w:pPr>
      <w:bookmarkStart w:id="5" w:name="_Ref262310598"/>
      <w:bookmarkStart w:id="6" w:name="_Ref262310605"/>
      <w:bookmarkStart w:id="7" w:name="_Toc224486048"/>
      <w:r w:rsidRPr="00A32C6F">
        <w:lastRenderedPageBreak/>
        <w:t>THÔNG TIN KẾT QUẢ NGHIÊN CỨU</w:t>
      </w:r>
      <w:bookmarkEnd w:id="5"/>
      <w:bookmarkEnd w:id="6"/>
      <w:bookmarkEnd w:id="7"/>
    </w:p>
    <w:p w14:paraId="7E2E045E" w14:textId="77777777" w:rsidR="00A65EB7" w:rsidRPr="001D0D77" w:rsidRDefault="00A65EB7" w:rsidP="00A65EB7">
      <w:pPr>
        <w:pStyle w:val="Like-Numbering"/>
      </w:pPr>
      <w:r>
        <w:t>1. Thông tin chung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2"/>
        <w:gridCol w:w="6856"/>
      </w:tblGrid>
      <w:tr w:rsidR="00B86E0A" w:rsidRPr="00B86E0A" w14:paraId="71E33E39" w14:textId="77777777" w:rsidTr="004131DE">
        <w:tc>
          <w:tcPr>
            <w:tcW w:w="1935" w:type="dxa"/>
          </w:tcPr>
          <w:p w14:paraId="466A90A5" w14:textId="687472EA" w:rsidR="00B86E0A" w:rsidRPr="00F066AA" w:rsidRDefault="00B86E0A" w:rsidP="004131DE">
            <w:pPr>
              <w:jc w:val="left"/>
              <w:rPr>
                <w:b/>
                <w:bCs/>
              </w:rPr>
            </w:pPr>
            <w:r w:rsidRPr="00F066AA">
              <w:rPr>
                <w:b/>
                <w:bCs/>
              </w:rPr>
              <w:t>Tên đề tài:</w:t>
            </w:r>
          </w:p>
        </w:tc>
        <w:tc>
          <w:tcPr>
            <w:tcW w:w="6967" w:type="dxa"/>
          </w:tcPr>
          <w:p w14:paraId="013BE595" w14:textId="64347FFA" w:rsidR="00B86E0A" w:rsidRPr="004131DE" w:rsidRDefault="00673B0A" w:rsidP="004131DE">
            <w:pPr>
              <w:spacing w:before="0" w:line="360" w:lineRule="auto"/>
              <w:ind w:firstLine="0"/>
              <w:jc w:val="left"/>
              <w:rPr>
                <w:sz w:val="28"/>
                <w:szCs w:val="28"/>
                <w:lang w:val="vi-VN"/>
              </w:rPr>
            </w:pPr>
            <w:r w:rsidRPr="004131DE">
              <w:t>Nghiên</w:t>
            </w:r>
            <w:r w:rsidRPr="004131DE">
              <w:rPr>
                <w:lang w:val="vi-VN"/>
              </w:rPr>
              <w:t xml:space="preserve"> cứu </w:t>
            </w:r>
            <w:r w:rsidR="00C801B9" w:rsidRPr="004131DE">
              <w:rPr>
                <w:sz w:val="28"/>
                <w:szCs w:val="28"/>
              </w:rPr>
              <w:t xml:space="preserve">và ứng dụng </w:t>
            </w:r>
            <w:r w:rsidR="008C58C4">
              <w:rPr>
                <w:sz w:val="28"/>
                <w:szCs w:val="28"/>
              </w:rPr>
              <w:t>AI</w:t>
            </w:r>
            <w:r w:rsidR="00C801B9" w:rsidRPr="004131DE">
              <w:rPr>
                <w:sz w:val="28"/>
                <w:szCs w:val="28"/>
              </w:rPr>
              <w:t xml:space="preserve"> trong hệ thống </w:t>
            </w:r>
            <w:r w:rsidR="004131DE">
              <w:rPr>
                <w:sz w:val="28"/>
                <w:szCs w:val="28"/>
              </w:rPr>
              <w:t>CRM</w:t>
            </w:r>
            <w:r w:rsidR="004131DE">
              <w:rPr>
                <w:sz w:val="28"/>
                <w:szCs w:val="28"/>
                <w:lang w:val="vi-VN"/>
              </w:rPr>
              <w:t xml:space="preserve"> </w:t>
            </w:r>
            <w:r w:rsidR="00C801B9" w:rsidRPr="004131DE">
              <w:rPr>
                <w:sz w:val="28"/>
                <w:szCs w:val="28"/>
              </w:rPr>
              <w:t>nội bộ để đánh giá khách hàng và tóm tắt cuộc hẹn</w:t>
            </w:r>
          </w:p>
        </w:tc>
      </w:tr>
      <w:tr w:rsidR="00B86E0A" w:rsidRPr="00B86E0A" w14:paraId="134C7EFD" w14:textId="77777777" w:rsidTr="00B86E0A">
        <w:tc>
          <w:tcPr>
            <w:tcW w:w="8902" w:type="dxa"/>
            <w:gridSpan w:val="2"/>
          </w:tcPr>
          <w:p w14:paraId="35D6FA48" w14:textId="3CCA4EC6" w:rsidR="00B86E0A" w:rsidRPr="004131DE" w:rsidRDefault="00B86E0A" w:rsidP="00B86E0A">
            <w:pPr>
              <w:rPr>
                <w:lang w:val="vi-VN"/>
              </w:rPr>
            </w:pPr>
            <w:r w:rsidRPr="00F066AA">
              <w:rPr>
                <w:b/>
                <w:bCs/>
              </w:rPr>
              <w:t>Sinh viên thực hiện:</w:t>
            </w:r>
            <w:r w:rsidRPr="00B86E0A">
              <w:t xml:space="preserve"> </w:t>
            </w:r>
            <w:r w:rsidR="004131DE">
              <w:t>Đỗ</w:t>
            </w:r>
            <w:r w:rsidR="004131DE">
              <w:rPr>
                <w:lang w:val="vi-VN"/>
              </w:rPr>
              <w:t xml:space="preserve"> Minh Anh</w:t>
            </w:r>
          </w:p>
        </w:tc>
      </w:tr>
      <w:tr w:rsidR="008977C5" w:rsidRPr="00B86E0A" w14:paraId="253D17F8" w14:textId="77777777" w:rsidTr="00B86E0A">
        <w:tc>
          <w:tcPr>
            <w:tcW w:w="8902" w:type="dxa"/>
            <w:gridSpan w:val="2"/>
          </w:tcPr>
          <w:p w14:paraId="78B079C9" w14:textId="4B75A4E3" w:rsidR="008977C5" w:rsidRPr="00B86E0A" w:rsidRDefault="008977C5" w:rsidP="0009200E">
            <w:r w:rsidRPr="00F066AA">
              <w:rPr>
                <w:b/>
                <w:bCs/>
              </w:rPr>
              <w:t>Mã s</w:t>
            </w:r>
            <w:r w:rsidR="0009200E" w:rsidRPr="00F066AA">
              <w:rPr>
                <w:b/>
                <w:bCs/>
              </w:rPr>
              <w:t>inh viên</w:t>
            </w:r>
            <w:r w:rsidRPr="00F066AA">
              <w:rPr>
                <w:b/>
                <w:bCs/>
              </w:rPr>
              <w:t>:</w:t>
            </w:r>
            <w:r>
              <w:t xml:space="preserve"> </w:t>
            </w:r>
            <w:r w:rsidR="004131DE">
              <w:t>2121051159</w:t>
            </w:r>
          </w:p>
        </w:tc>
      </w:tr>
      <w:tr w:rsidR="00B86E0A" w:rsidRPr="00B86E0A" w14:paraId="68021108" w14:textId="77777777" w:rsidTr="00B86E0A">
        <w:tc>
          <w:tcPr>
            <w:tcW w:w="8902" w:type="dxa"/>
            <w:gridSpan w:val="2"/>
          </w:tcPr>
          <w:p w14:paraId="33CD59FD" w14:textId="2E200B07" w:rsidR="00B86E0A" w:rsidRPr="00B86E0A" w:rsidRDefault="00B86E0A" w:rsidP="00B86E0A">
            <w:r w:rsidRPr="004E5DDC">
              <w:rPr>
                <w:b/>
                <w:bCs/>
              </w:rPr>
              <w:t>Lớp:</w:t>
            </w:r>
            <w:r w:rsidRPr="00B86E0A">
              <w:t xml:space="preserve"> </w:t>
            </w:r>
            <w:r w:rsidR="00F066AA">
              <w:t>DCCTCLC66A2</w:t>
            </w:r>
          </w:p>
        </w:tc>
      </w:tr>
      <w:tr w:rsidR="00B86E0A" w:rsidRPr="00B86E0A" w14:paraId="64AB20E2" w14:textId="77777777" w:rsidTr="00B86E0A">
        <w:tc>
          <w:tcPr>
            <w:tcW w:w="8902" w:type="dxa"/>
            <w:gridSpan w:val="2"/>
          </w:tcPr>
          <w:p w14:paraId="32543CBE" w14:textId="5182F568" w:rsidR="00B86E0A" w:rsidRPr="004E5DDC" w:rsidRDefault="00B86E0A" w:rsidP="00B86E0A">
            <w:pPr>
              <w:rPr>
                <w:lang w:val="vi-VN"/>
              </w:rPr>
            </w:pPr>
            <w:r w:rsidRPr="004E5DDC">
              <w:rPr>
                <w:b/>
                <w:bCs/>
              </w:rPr>
              <w:t>Hệ đào tạo:</w:t>
            </w:r>
            <w:r w:rsidRPr="00B86E0A">
              <w:t xml:space="preserve"> </w:t>
            </w:r>
            <w:r w:rsidR="004E5DDC">
              <w:t>Chính</w:t>
            </w:r>
            <w:r w:rsidR="004E5DDC">
              <w:rPr>
                <w:lang w:val="vi-VN"/>
              </w:rPr>
              <w:t xml:space="preserve"> quy</w:t>
            </w:r>
          </w:p>
        </w:tc>
      </w:tr>
      <w:tr w:rsidR="00B86E0A" w:rsidRPr="00B86E0A" w14:paraId="2F491C71" w14:textId="77777777" w:rsidTr="00B86E0A">
        <w:tc>
          <w:tcPr>
            <w:tcW w:w="8902" w:type="dxa"/>
            <w:gridSpan w:val="2"/>
          </w:tcPr>
          <w:p w14:paraId="14197278" w14:textId="2A29919F" w:rsidR="00B86E0A" w:rsidRPr="00B86E0A" w:rsidRDefault="00B86E0A" w:rsidP="00B86E0A">
            <w:r w:rsidRPr="004E5DDC">
              <w:rPr>
                <w:b/>
                <w:bCs/>
              </w:rPr>
              <w:t>Điện thoại:</w:t>
            </w:r>
            <w:r w:rsidRPr="00B86E0A">
              <w:t xml:space="preserve"> </w:t>
            </w:r>
            <w:r w:rsidR="004E5DDC">
              <w:t>0389522271</w:t>
            </w:r>
          </w:p>
        </w:tc>
      </w:tr>
      <w:tr w:rsidR="00B86E0A" w:rsidRPr="00B86E0A" w14:paraId="5E8A2316" w14:textId="77777777" w:rsidTr="00B86E0A">
        <w:tc>
          <w:tcPr>
            <w:tcW w:w="8902" w:type="dxa"/>
            <w:gridSpan w:val="2"/>
          </w:tcPr>
          <w:p w14:paraId="22D4F365" w14:textId="1148282B" w:rsidR="00B86E0A" w:rsidRPr="00320A78" w:rsidRDefault="00B86E0A" w:rsidP="00B86E0A">
            <w:pPr>
              <w:rPr>
                <w:lang w:val="vi-VN"/>
              </w:rPr>
            </w:pPr>
            <w:r w:rsidRPr="00320A78">
              <w:rPr>
                <w:b/>
                <w:bCs/>
              </w:rPr>
              <w:t>Email:</w:t>
            </w:r>
            <w:r w:rsidRPr="00B86E0A">
              <w:t xml:space="preserve"> </w:t>
            </w:r>
            <w:r w:rsidR="00320A78">
              <w:t>2121051159</w:t>
            </w:r>
            <w:r w:rsidR="00320A78">
              <w:rPr>
                <w:lang w:val="vi-VN"/>
              </w:rPr>
              <w:t>@student.humg.edu.vn</w:t>
            </w:r>
          </w:p>
        </w:tc>
      </w:tr>
      <w:tr w:rsidR="00B86E0A" w:rsidRPr="00B86E0A" w14:paraId="299DE000" w14:textId="77777777" w:rsidTr="00B86E0A">
        <w:tc>
          <w:tcPr>
            <w:tcW w:w="8902" w:type="dxa"/>
            <w:gridSpan w:val="2"/>
          </w:tcPr>
          <w:p w14:paraId="7470E213" w14:textId="0B8F3F52" w:rsidR="00B86E0A" w:rsidRPr="00B86E0A" w:rsidRDefault="00B86E0A" w:rsidP="00B86E0A">
            <w:r w:rsidRPr="00320A78">
              <w:rPr>
                <w:b/>
                <w:bCs/>
              </w:rPr>
              <w:t>Thời gian thực hiện:</w:t>
            </w:r>
            <w:r w:rsidRPr="00B86E0A">
              <w:t xml:space="preserve"> </w:t>
            </w:r>
            <w:r w:rsidR="00320A78">
              <w:t>2026</w:t>
            </w:r>
          </w:p>
        </w:tc>
      </w:tr>
    </w:tbl>
    <w:p w14:paraId="28A72576" w14:textId="77777777" w:rsidR="00A65EB7" w:rsidRPr="004563FE" w:rsidRDefault="00C075B5" w:rsidP="00C075B5">
      <w:pPr>
        <w:pStyle w:val="Like-Numbering"/>
      </w:pPr>
      <w:r>
        <w:t xml:space="preserve">2. </w:t>
      </w:r>
      <w:r w:rsidR="00A65EB7" w:rsidRPr="004563FE">
        <w:t>Mục tiêu</w:t>
      </w:r>
    </w:p>
    <w:p w14:paraId="39D8F4D3" w14:textId="77777777" w:rsidR="004F17A3" w:rsidRDefault="004F17A3" w:rsidP="00D51953">
      <w:pPr>
        <w:pStyle w:val="Like-Numbering"/>
        <w:ind w:firstLine="720"/>
        <w:jc w:val="both"/>
        <w:rPr>
          <w:b w:val="0"/>
          <w:szCs w:val="28"/>
          <w:lang w:val="vi-VN"/>
        </w:rPr>
      </w:pPr>
      <w:r w:rsidRPr="004F17A3">
        <w:rPr>
          <w:b w:val="0"/>
          <w:szCs w:val="28"/>
        </w:rPr>
        <w:t>Xây dựng và triển khai một hệ thống CRM nội bộ tích hợp AI trên nền tảng mã nguồn mở nhằm tự động hóa việc đánh giá mức độ tiềm năng khách hàng, tóm tắt nội dung cuộc hẹn, tạo hợp đồng và cập nhật công nợ; qua đó nâng cao hiệu quả quản lý khách hàng và giảm thiểu thao tác thủ công trong quy trình bán phần mềm.</w:t>
      </w:r>
    </w:p>
    <w:p w14:paraId="49214E7F" w14:textId="7ECDD7B3" w:rsidR="00A65EB7" w:rsidRPr="004563FE" w:rsidRDefault="00C075B5" w:rsidP="00C075B5">
      <w:pPr>
        <w:pStyle w:val="Like-Numbering"/>
      </w:pPr>
      <w:r>
        <w:t xml:space="preserve">3. </w:t>
      </w:r>
      <w:r w:rsidR="00A65EB7" w:rsidRPr="004563FE">
        <w:t>Nội dung chính</w:t>
      </w:r>
    </w:p>
    <w:p w14:paraId="7F9F37D7" w14:textId="3C0CAA6E" w:rsidR="00D51953" w:rsidRPr="00D51953" w:rsidRDefault="00D51953" w:rsidP="00D51953">
      <w:pPr>
        <w:pStyle w:val="Like-Numbering"/>
        <w:ind w:firstLine="567"/>
        <w:jc w:val="both"/>
        <w:rPr>
          <w:b w:val="0"/>
          <w:lang w:val="vi-VN"/>
        </w:rPr>
      </w:pPr>
      <w:r>
        <w:rPr>
          <w:b w:val="0"/>
        </w:rPr>
        <w:t>X</w:t>
      </w:r>
      <w:r w:rsidRPr="00D51953">
        <w:rPr>
          <w:b w:val="0"/>
        </w:rPr>
        <w:t xml:space="preserve">ây dựng một hệ thống CRM nội bộ trên nền tảng mã nguồn </w:t>
      </w:r>
      <w:r w:rsidR="008C58C4">
        <w:rPr>
          <w:b w:val="0"/>
        </w:rPr>
        <w:t>mở</w:t>
      </w:r>
      <w:r w:rsidR="008C58C4">
        <w:rPr>
          <w:b w:val="0"/>
          <w:lang w:val="vi-VN"/>
        </w:rPr>
        <w:t xml:space="preserve"> (Nocobase)</w:t>
      </w:r>
      <w:r w:rsidRPr="00D51953">
        <w:rPr>
          <w:b w:val="0"/>
        </w:rPr>
        <w:t xml:space="preserve"> với các </w:t>
      </w:r>
      <w:r>
        <w:rPr>
          <w:b w:val="0"/>
        </w:rPr>
        <w:t>module</w:t>
      </w:r>
      <w:r>
        <w:rPr>
          <w:b w:val="0"/>
          <w:lang w:val="vi-VN"/>
        </w:rPr>
        <w:t>:</w:t>
      </w:r>
      <w:r w:rsidRPr="00D51953">
        <w:rPr>
          <w:b w:val="0"/>
        </w:rPr>
        <w:t xml:space="preserve"> Khách hàng, Lịch hẹn, Hợp đồng và Công nợ. Ứng dụng AI để tự động chấm điểm khách hàng ngay khi tiếp nhận dữ liệu từ biểu </w:t>
      </w:r>
      <w:r>
        <w:rPr>
          <w:b w:val="0"/>
        </w:rPr>
        <w:t>mẫu</w:t>
      </w:r>
      <w:r>
        <w:rPr>
          <w:b w:val="0"/>
          <w:lang w:val="vi-VN"/>
        </w:rPr>
        <w:t xml:space="preserve"> và tóm tắt nội dung cuộc hẹn (speech to text). Tự </w:t>
      </w:r>
      <w:r w:rsidRPr="00D51953">
        <w:rPr>
          <w:b w:val="0"/>
        </w:rPr>
        <w:t xml:space="preserve">động hóa quy trình tạo hợp đồng và đồng bộ sang Google </w:t>
      </w:r>
      <w:r>
        <w:rPr>
          <w:b w:val="0"/>
        </w:rPr>
        <w:t>Docs</w:t>
      </w:r>
      <w:r>
        <w:rPr>
          <w:b w:val="0"/>
          <w:lang w:val="vi-VN"/>
        </w:rPr>
        <w:t xml:space="preserve">, </w:t>
      </w:r>
      <w:r w:rsidRPr="00D51953">
        <w:rPr>
          <w:b w:val="0"/>
        </w:rPr>
        <w:t xml:space="preserve">Tích hợp thanh toán QR để cập nhật trạng thái công nợ theo thời gian </w:t>
      </w:r>
      <w:r>
        <w:rPr>
          <w:b w:val="0"/>
        </w:rPr>
        <w:t>thực</w:t>
      </w:r>
      <w:r>
        <w:rPr>
          <w:b w:val="0"/>
          <w:lang w:val="vi-VN"/>
        </w:rPr>
        <w:t>.</w:t>
      </w:r>
    </w:p>
    <w:p w14:paraId="5A0E63A1" w14:textId="21E0FC54" w:rsidR="00A65EB7" w:rsidRDefault="00C075B5" w:rsidP="0065561D">
      <w:pPr>
        <w:pStyle w:val="Like-Numbering"/>
        <w:rPr>
          <w:lang w:val="vi-VN"/>
        </w:rPr>
      </w:pPr>
      <w:r>
        <w:t xml:space="preserve">4. </w:t>
      </w:r>
      <w:r w:rsidR="00A65EB7" w:rsidRPr="004563FE">
        <w:t>Kết quả chính đạt được</w:t>
      </w:r>
    </w:p>
    <w:p w14:paraId="5F46062A" w14:textId="7393CB67" w:rsidR="00CE7E13" w:rsidRPr="00D86CC9" w:rsidRDefault="00CE7E13" w:rsidP="00D86CC9">
      <w:pPr>
        <w:pStyle w:val="Like-Numbering"/>
        <w:ind w:firstLine="720"/>
        <w:jc w:val="both"/>
        <w:rPr>
          <w:lang w:val="vi-VN"/>
        </w:rPr>
      </w:pPr>
      <w:r w:rsidRPr="00CE7E13">
        <w:rPr>
          <w:b w:val="0"/>
          <w:bCs/>
        </w:rPr>
        <w:t xml:space="preserve">Đề tài đã triển khai thành công trên nền tảng mã nguồn mở </w:t>
      </w:r>
      <w:r w:rsidR="00091CA5" w:rsidRPr="00091CA5">
        <w:rPr>
          <w:b w:val="0"/>
          <w:bCs/>
        </w:rPr>
        <w:t>với đầy đủ các module chức năng</w:t>
      </w:r>
      <w:r w:rsidRPr="00CE7E13">
        <w:rPr>
          <w:b w:val="0"/>
          <w:bCs/>
        </w:rPr>
        <w:t xml:space="preserve">. </w:t>
      </w:r>
      <w:r w:rsidR="00E20FEB">
        <w:rPr>
          <w:b w:val="0"/>
          <w:bCs/>
        </w:rPr>
        <w:t>T</w:t>
      </w:r>
      <w:r w:rsidRPr="00CE7E13">
        <w:rPr>
          <w:b w:val="0"/>
          <w:bCs/>
        </w:rPr>
        <w:t>ự động chấm điểm</w:t>
      </w:r>
      <w:r w:rsidR="00E20FEB">
        <w:rPr>
          <w:b w:val="0"/>
          <w:bCs/>
          <w:lang w:val="vi-VN"/>
        </w:rPr>
        <w:t xml:space="preserve"> </w:t>
      </w:r>
      <w:r w:rsidR="000D55B4" w:rsidRPr="000D55B4">
        <w:rPr>
          <w:b w:val="0"/>
          <w:bCs/>
        </w:rPr>
        <w:t>khách hàng ngay khi tiếp nhận dữ liệu từ biểu mẫu</w:t>
      </w:r>
      <w:r w:rsidR="000D55B4">
        <w:rPr>
          <w:b w:val="0"/>
          <w:bCs/>
          <w:lang w:val="vi-VN"/>
        </w:rPr>
        <w:t>,</w:t>
      </w:r>
      <w:r w:rsidR="00E20FEB">
        <w:rPr>
          <w:b w:val="0"/>
          <w:bCs/>
          <w:lang w:val="vi-VN"/>
        </w:rPr>
        <w:t xml:space="preserve"> </w:t>
      </w:r>
      <w:r w:rsidRPr="00CE7E13">
        <w:rPr>
          <w:b w:val="0"/>
          <w:bCs/>
        </w:rPr>
        <w:t xml:space="preserve">tự động </w:t>
      </w:r>
      <w:r w:rsidR="00DD4659" w:rsidRPr="00DD4659">
        <w:rPr>
          <w:b w:val="0"/>
          <w:bCs/>
        </w:rPr>
        <w:t>chuyển đổi giọng nói thành văn bản và tóm tắt nội dung cuộc hẹn</w:t>
      </w:r>
      <w:r w:rsidRPr="00CE7E13">
        <w:rPr>
          <w:b w:val="0"/>
          <w:bCs/>
        </w:rPr>
        <w:t xml:space="preserve">. </w:t>
      </w:r>
      <w:r w:rsidR="00DD4659" w:rsidRPr="00DD4659">
        <w:rPr>
          <w:b w:val="0"/>
          <w:bCs/>
        </w:rPr>
        <w:t xml:space="preserve">Tự động hóa tạo hợp đồng và đồng bộ sang Google Docs, rút ngắn thời gian </w:t>
      </w:r>
      <w:r w:rsidR="00D86CC9">
        <w:rPr>
          <w:b w:val="0"/>
          <w:bCs/>
        </w:rPr>
        <w:t>thủ</w:t>
      </w:r>
      <w:r w:rsidR="00D86CC9">
        <w:rPr>
          <w:b w:val="0"/>
          <w:bCs/>
          <w:lang w:val="vi-VN"/>
        </w:rPr>
        <w:t xml:space="preserve"> công </w:t>
      </w:r>
      <w:r w:rsidR="00DD4659" w:rsidRPr="00DD4659">
        <w:rPr>
          <w:b w:val="0"/>
          <w:bCs/>
        </w:rPr>
        <w:t>soạn thảo.</w:t>
      </w:r>
      <w:r w:rsidR="00DD4659">
        <w:rPr>
          <w:b w:val="0"/>
          <w:bCs/>
          <w:lang w:val="vi-VN"/>
        </w:rPr>
        <w:t xml:space="preserve"> </w:t>
      </w:r>
      <w:r w:rsidR="00D86CC9" w:rsidRPr="00D86CC9">
        <w:rPr>
          <w:b w:val="0"/>
          <w:bCs/>
        </w:rPr>
        <w:t xml:space="preserve">Tích hợp thanh toán </w:t>
      </w:r>
      <w:r w:rsidR="00D86CC9">
        <w:rPr>
          <w:b w:val="0"/>
          <w:bCs/>
        </w:rPr>
        <w:t>qua</w:t>
      </w:r>
      <w:r w:rsidR="00D86CC9">
        <w:rPr>
          <w:b w:val="0"/>
          <w:bCs/>
          <w:lang w:val="vi-VN"/>
        </w:rPr>
        <w:t xml:space="preserve"> Sepay </w:t>
      </w:r>
      <w:r w:rsidR="00D86CC9" w:rsidRPr="00D86CC9">
        <w:rPr>
          <w:b w:val="0"/>
          <w:bCs/>
        </w:rPr>
        <w:t xml:space="preserve">để cập nhật trạng thái công nợ theo thời gian thực, đảm bảo </w:t>
      </w:r>
      <w:r w:rsidR="00D86CC9">
        <w:rPr>
          <w:b w:val="0"/>
          <w:bCs/>
        </w:rPr>
        <w:t>các</w:t>
      </w:r>
      <w:r w:rsidR="00D86CC9" w:rsidRPr="00D86CC9">
        <w:rPr>
          <w:b w:val="0"/>
          <w:bCs/>
        </w:rPr>
        <w:t xml:space="preserve"> giao dịch được ghi nhận và xử lý tự động trên hệ </w:t>
      </w:r>
      <w:r w:rsidR="00D86CC9">
        <w:rPr>
          <w:b w:val="0"/>
          <w:bCs/>
        </w:rPr>
        <w:t>thống</w:t>
      </w:r>
      <w:r w:rsidR="00D86CC9">
        <w:rPr>
          <w:b w:val="0"/>
          <w:bCs/>
          <w:lang w:val="vi-VN"/>
        </w:rPr>
        <w:t>.</w:t>
      </w:r>
    </w:p>
    <w:p w14:paraId="0B674E35" w14:textId="2A530E08" w:rsidR="001D0D77" w:rsidRPr="00CB4638" w:rsidRDefault="001D0D77" w:rsidP="00E43225">
      <w:pPr>
        <w:ind w:firstLine="0"/>
        <w:jc w:val="left"/>
        <w:rPr>
          <w:szCs w:val="28"/>
          <w:lang w:val="vi-VN"/>
        </w:rPr>
        <w:sectPr w:rsidR="001D0D77" w:rsidRPr="00CB4638" w:rsidSect="009165B5">
          <w:pgSz w:w="11907" w:h="16840" w:code="9"/>
          <w:pgMar w:top="1701" w:right="1134" w:bottom="1701" w:left="1985" w:header="709" w:footer="709" w:gutter="0"/>
          <w:cols w:space="708"/>
          <w:docGrid w:linePitch="360"/>
        </w:sectPr>
      </w:pPr>
    </w:p>
    <w:p w14:paraId="152FF7CF" w14:textId="77777777" w:rsidR="00E800F6" w:rsidRDefault="0077247B" w:rsidP="004B4BF6">
      <w:pPr>
        <w:pStyle w:val="Heading1"/>
        <w:numPr>
          <w:ilvl w:val="0"/>
          <w:numId w:val="0"/>
        </w:numPr>
      </w:pPr>
      <w:bookmarkStart w:id="8" w:name="_Ref262310752"/>
      <w:bookmarkStart w:id="9" w:name="_Toc224486049"/>
      <w:r w:rsidRPr="00597ACF">
        <w:lastRenderedPageBreak/>
        <w:t>MỞ</w:t>
      </w:r>
      <w:r>
        <w:t xml:space="preserve"> ĐẦU</w:t>
      </w:r>
      <w:bookmarkEnd w:id="1"/>
      <w:bookmarkEnd w:id="8"/>
      <w:bookmarkEnd w:id="9"/>
    </w:p>
    <w:p w14:paraId="46D0CEF7" w14:textId="69E881DD" w:rsidR="004B4BF6" w:rsidRDefault="00DD3F19" w:rsidP="001D730B">
      <w:pPr>
        <w:pStyle w:val="Like-Numbering"/>
      </w:pPr>
      <w:r>
        <w:t>1</w:t>
      </w:r>
      <w:r w:rsidR="001D730B">
        <w:t xml:space="preserve">. </w:t>
      </w:r>
      <w:r w:rsidR="00185D0D">
        <w:t>L</w:t>
      </w:r>
      <w:r w:rsidR="00185D0D" w:rsidRPr="00185D0D">
        <w:t>ý</w:t>
      </w:r>
      <w:r w:rsidR="00185D0D">
        <w:t xml:space="preserve"> do ch</w:t>
      </w:r>
      <w:r w:rsidR="00185D0D" w:rsidRPr="00185D0D">
        <w:t>ọn</w:t>
      </w:r>
      <w:r w:rsidR="00243BE7" w:rsidRPr="00243BE7">
        <w:t xml:space="preserve"> đề tài</w:t>
      </w:r>
    </w:p>
    <w:p w14:paraId="02C68030" w14:textId="3D6BDCE4" w:rsidR="00A36D23" w:rsidRPr="00A36D23" w:rsidRDefault="00104C85" w:rsidP="00A36D23">
      <w:pPr>
        <w:rPr>
          <w:lang w:val="vi-VN"/>
        </w:rPr>
      </w:pPr>
      <w:r>
        <w:t xml:space="preserve">Trong bối cảnh chuyển đổi số đang diễn ra mạnh mẽ, việc ứng dụng công nghệ thông tin vào quản lý và vận hành doanh nghiệp không còn là xu hướng mà đã trở thành yêu cầu tất yếu. Đặc biệt, đối với các doanh nghiệp hoạt động trong lĩnh vực kinh doanh phần mềm, quy trình quản lý khách hàng (CRM – Customer Relationship Management) đóng vai trò trung tâm trong việc duy trì doanh thu, tối ưu hiệu suất làm việc của đội ngũ kinh doanh và nâng cao trải nghiệm khách hàng. </w:t>
      </w:r>
      <w:r w:rsidR="00A36D23">
        <w:t>Tuy nhiên, nhiều doanh nghiệp vẫn quản lý khách hàng theo phương thức thủ công, thiếu đồng bộ và phụ thuộc vào kinh nghiệm cá nhân, dẫn đến sai sót và khó kiểm soát hiệu quả hoạt động.</w:t>
      </w:r>
    </w:p>
    <w:p w14:paraId="16B1CA38" w14:textId="77777777" w:rsidR="00380659" w:rsidRDefault="00A36D23" w:rsidP="00A36D23">
      <w:pPr>
        <w:rPr>
          <w:lang w:val="vi-VN"/>
        </w:rPr>
      </w:pPr>
      <w:r>
        <w:t>Trong quá trình làm việc tại Công ty Cổ phần Luklak</w:t>
      </w:r>
      <w:r w:rsidR="00380659">
        <w:rPr>
          <w:lang w:val="vi-VN"/>
        </w:rPr>
        <w:t xml:space="preserve"> </w:t>
      </w:r>
      <w:r w:rsidR="00380659" w:rsidRPr="00380659">
        <w:t>– đơn vị hoạt động trong lĩnh vực cung cấp và triển khai phần mềm</w:t>
      </w:r>
      <w:r>
        <w:t>, em nhận thấy việc quản lý khách hàng, lịch hẹn, hợp đồng và công nợ còn tốn nhiều thời gian và dễ phát sinh sai sót do thao tác thủ công. Việc đánh giá tiềm năng khách hàng chủ yếu dựa trên cảm tính, còn nội dung cuộc hẹn và hợp đồng chưa được tự động hóa hiệu quả. Điều này cho thấy sự cần thiết của một hệ thống CRM nội bộ tích hợp AI nhằm nâng cao tính chính xác, giảm tải công việc hành chính và hỗ trợ ra quyết định nhanh chóng.</w:t>
      </w:r>
    </w:p>
    <w:p w14:paraId="109B8ABC" w14:textId="616FBCFB" w:rsidR="00104C85" w:rsidRDefault="00104C85" w:rsidP="00A36D23">
      <w:r>
        <w:t>Bên cạnh đó, sự phát triển mạnh mẽ của trí tuệ nhân tạo (AI), đặc biệt trong các lĩnh vực xử lý ngôn ngữ tự nhiên (NLP) và nhận dạng giọng nói (Speech-to-Text), mở ra cơ hội tích hợp các công nghệ thông minh vào hệ thống CRM truyền thống. Việc ứng dụng AI để chấm điểm khách hàng, tóm tắt nội dung cuộc hẹn và hỗ trợ phân tích dữ liệu không chỉ nâng cao độ chính xác trong đánh giá tiềm năng mà còn giúp doanh nghiệp tối ưu quy trình bán hàng dựa trên dữ liệu thay vì cảm tính.</w:t>
      </w:r>
    </w:p>
    <w:p w14:paraId="1637837C" w14:textId="1B0BFCEE" w:rsidR="000C71B4" w:rsidRDefault="00104C85" w:rsidP="00104C85">
      <w:pPr>
        <w:rPr>
          <w:lang w:val="vi-VN"/>
        </w:rPr>
      </w:pPr>
      <w:r>
        <w:t>Từ</w:t>
      </w:r>
      <w:r>
        <w:rPr>
          <w:lang w:val="vi-VN"/>
        </w:rPr>
        <w:t xml:space="preserve"> những điều trên, </w:t>
      </w:r>
      <w:r>
        <w:t>đề tài “Nghiên cứu và ứng dụng AI trong hệ thống CRM nội bộ để đánh giá khách hàng và tóm tắt cuộc hẹn” được lựa chọn thực hiện. Đề tài không chỉ có ý nghĩa học thuật trong việc nghiên cứu mô hình tích hợp AI vào hệ thống quản lý, mà còn mang giá trị thực tiễn cao khi có thể triển khai trực tiếp trong môi trường doanh nghiệp, góp phần nâng cao hiệu quả hoạt động kinh doanh phần mềm và hỗ trợ đội ngũ sale làm việc chuyên nghiệp, hiệu quả hơn.</w:t>
      </w:r>
      <w:r w:rsidR="000C71B4">
        <w:t>.</w:t>
      </w:r>
    </w:p>
    <w:p w14:paraId="7F407701" w14:textId="77777777" w:rsidR="0030464C" w:rsidRPr="0030464C" w:rsidRDefault="0030464C" w:rsidP="00104C85">
      <w:pPr>
        <w:rPr>
          <w:lang w:val="vi-VN"/>
        </w:rPr>
      </w:pPr>
    </w:p>
    <w:p w14:paraId="6B818895" w14:textId="604FC564" w:rsidR="0080385D" w:rsidRDefault="00DD3F19" w:rsidP="0080385D">
      <w:pPr>
        <w:pStyle w:val="NumberingStyle"/>
        <w:numPr>
          <w:ilvl w:val="0"/>
          <w:numId w:val="0"/>
        </w:numPr>
      </w:pPr>
      <w:r>
        <w:lastRenderedPageBreak/>
        <w:t>2</w:t>
      </w:r>
      <w:r w:rsidR="0080385D">
        <w:t>. B</w:t>
      </w:r>
      <w:r w:rsidR="0080385D" w:rsidRPr="0080385D">
        <w:t>ố</w:t>
      </w:r>
      <w:r w:rsidR="0080385D">
        <w:t xml:space="preserve"> c</w:t>
      </w:r>
      <w:r w:rsidR="0080385D" w:rsidRPr="0080385D">
        <w:t>ục</w:t>
      </w:r>
      <w:r w:rsidR="0080385D">
        <w:t xml:space="preserve"> c</w:t>
      </w:r>
      <w:r w:rsidR="0080385D" w:rsidRPr="0080385D">
        <w:t>ủa</w:t>
      </w:r>
      <w:r w:rsidR="0080385D">
        <w:t xml:space="preserve"> </w:t>
      </w:r>
      <w:r w:rsidR="0080385D" w:rsidRPr="0080385D">
        <w:t>đồ</w:t>
      </w:r>
      <w:r w:rsidR="0080385D">
        <w:t xml:space="preserve"> </w:t>
      </w:r>
      <w:r w:rsidR="0080385D" w:rsidRPr="0080385D">
        <w:t>án</w:t>
      </w:r>
    </w:p>
    <w:p w14:paraId="63619EA8" w14:textId="0D40C831" w:rsidR="000008A9" w:rsidRDefault="000008A9" w:rsidP="000008A9">
      <w:pPr>
        <w:pStyle w:val="ListParagraph"/>
        <w:numPr>
          <w:ilvl w:val="0"/>
          <w:numId w:val="36"/>
        </w:numPr>
      </w:pPr>
      <w:r w:rsidRPr="00025527">
        <w:rPr>
          <w:b/>
          <w:bCs/>
        </w:rPr>
        <w:t xml:space="preserve">Mở </w:t>
      </w:r>
      <w:r w:rsidR="00EA743E" w:rsidRPr="00025527">
        <w:rPr>
          <w:b/>
          <w:bCs/>
        </w:rPr>
        <w:t>đầu</w:t>
      </w:r>
      <w:r w:rsidR="00EA743E" w:rsidRPr="00025527">
        <w:rPr>
          <w:b/>
          <w:bCs/>
          <w:lang w:val="vi-VN"/>
        </w:rPr>
        <w:t>:</w:t>
      </w:r>
      <w:r w:rsidR="00EA743E">
        <w:rPr>
          <w:lang w:val="vi-VN"/>
        </w:rPr>
        <w:t xml:space="preserve"> </w:t>
      </w:r>
      <w:r w:rsidR="00EA743E" w:rsidRPr="00C805E8">
        <w:t>Giới thiệu tính cấp thiết của đề tài, lý do chọn đề tài, đối tượng và phạm vi nghiên cứu của</w:t>
      </w:r>
      <w:r w:rsidR="00EA743E">
        <w:rPr>
          <w:lang w:val="vi-VN"/>
        </w:rPr>
        <w:t xml:space="preserve"> đề tài.</w:t>
      </w:r>
    </w:p>
    <w:p w14:paraId="0B8D5D8D" w14:textId="306C6C98" w:rsidR="00DE6F55" w:rsidRPr="00DE6F55" w:rsidRDefault="000008A9" w:rsidP="009B0687">
      <w:pPr>
        <w:pStyle w:val="ListParagraph"/>
        <w:numPr>
          <w:ilvl w:val="0"/>
          <w:numId w:val="36"/>
        </w:numPr>
      </w:pPr>
      <w:r w:rsidRPr="00025527">
        <w:rPr>
          <w:b/>
          <w:bCs/>
        </w:rPr>
        <w:t>Chương 1:</w:t>
      </w:r>
      <w:r>
        <w:t xml:space="preserve"> </w:t>
      </w:r>
      <w:r w:rsidR="00DE6F55" w:rsidRPr="00DE6F55">
        <w:t>Trình bày tổng quan về hệ thống CRM và vai trò trong doanh nghiệp. Giới thiệu</w:t>
      </w:r>
      <w:r w:rsidR="00DE7FDC">
        <w:rPr>
          <w:lang w:val="vi-VN"/>
        </w:rPr>
        <w:t xml:space="preserve"> mã nguồn mở nocobase, </w:t>
      </w:r>
      <w:r w:rsidR="00DE6F55" w:rsidRPr="00DE6F55">
        <w:t xml:space="preserve">nền tảng và công nghệ sử dụng như n8n (tự động hóa workflow), công nghệ Speech-to-Text, SePay, môi trường triển khai Docker và các công nghệ liên quan. Làm rõ cơ sở kỹ thuật phục vụ xây dựng hệ thống. </w:t>
      </w:r>
    </w:p>
    <w:p w14:paraId="1D1E3FC8" w14:textId="7B376F71" w:rsidR="009B0687" w:rsidRPr="000008A9" w:rsidRDefault="009B0687" w:rsidP="009B0687">
      <w:pPr>
        <w:pStyle w:val="ListParagraph"/>
        <w:numPr>
          <w:ilvl w:val="0"/>
          <w:numId w:val="36"/>
        </w:numPr>
      </w:pPr>
      <w:r w:rsidRPr="00025527">
        <w:rPr>
          <w:b/>
          <w:bCs/>
        </w:rPr>
        <w:t>Chương 2:</w:t>
      </w:r>
      <w:r>
        <w:t xml:space="preserve"> </w:t>
      </w:r>
      <w:r w:rsidR="0017188C" w:rsidRPr="0017188C">
        <w:t>Phân tích bài toán thực tế tại doanh nghiệp và xác định yêu cầu chức năng, phi chức năng. Thiết kế kiến trúc tổng thể, cơ sở dữ liệu và các module: Khách hàng, Lịch hẹn, Hợp đồng, Công nợ. Triển khai tích hợp AI để chấm điểm khách hàng, xử lý Speech-to-Text, tự động tạo hợp đồng và cập nhật công nợ theo thời gian thực.</w:t>
      </w:r>
    </w:p>
    <w:p w14:paraId="51482BA7" w14:textId="52A220DB" w:rsidR="002224AA" w:rsidRPr="002224AA" w:rsidRDefault="009B0687" w:rsidP="009B0687">
      <w:pPr>
        <w:pStyle w:val="ListParagraph"/>
        <w:numPr>
          <w:ilvl w:val="0"/>
          <w:numId w:val="36"/>
        </w:numPr>
      </w:pPr>
      <w:r w:rsidRPr="00905B3A">
        <w:rPr>
          <w:b/>
          <w:bCs/>
        </w:rPr>
        <w:t>Chương 3:</w:t>
      </w:r>
      <w:r>
        <w:t xml:space="preserve"> </w:t>
      </w:r>
      <w:r w:rsidR="00EC4754" w:rsidRPr="00EC4754">
        <w:t xml:space="preserve">Trình bày giao diện, các chức năng chính và quy trình tự động hóa đã xây dựng. </w:t>
      </w:r>
    </w:p>
    <w:p w14:paraId="05846D2D" w14:textId="0B7B7838" w:rsidR="009B0687" w:rsidRPr="000008A9" w:rsidRDefault="009B0687" w:rsidP="009B0687">
      <w:pPr>
        <w:pStyle w:val="ListParagraph"/>
        <w:numPr>
          <w:ilvl w:val="0"/>
          <w:numId w:val="36"/>
        </w:numPr>
      </w:pPr>
      <w:r w:rsidRPr="00905B3A">
        <w:rPr>
          <w:b/>
          <w:bCs/>
        </w:rPr>
        <w:t xml:space="preserve">Kết </w:t>
      </w:r>
      <w:r w:rsidR="00025527" w:rsidRPr="00905B3A">
        <w:rPr>
          <w:b/>
          <w:bCs/>
        </w:rPr>
        <w:t>luận</w:t>
      </w:r>
      <w:r w:rsidR="00025527" w:rsidRPr="00905B3A">
        <w:rPr>
          <w:b/>
          <w:bCs/>
          <w:lang w:val="vi-VN"/>
        </w:rPr>
        <w:t>:</w:t>
      </w:r>
      <w:r w:rsidR="00025527">
        <w:rPr>
          <w:lang w:val="vi-VN"/>
        </w:rPr>
        <w:t xml:space="preserve"> </w:t>
      </w:r>
      <w:r w:rsidR="00025527" w:rsidRPr="00C805E8">
        <w:t>Tổng kết những kết quả mà đề tài đã đạt được, chỉ ra những hạn chế còn tồn tại và đề xuất hướng phát triển ứng dụng trong tương lai</w:t>
      </w:r>
    </w:p>
    <w:p w14:paraId="445D141D" w14:textId="77777777" w:rsidR="009B0687" w:rsidRPr="000008A9" w:rsidRDefault="009B0687" w:rsidP="009B0687">
      <w:pPr>
        <w:pStyle w:val="ListParagraph"/>
        <w:ind w:left="1287" w:firstLine="0"/>
      </w:pPr>
    </w:p>
    <w:p w14:paraId="41D9824A" w14:textId="77777777" w:rsidR="00CD2AA9" w:rsidRDefault="00CD2AA9" w:rsidP="00CD2AA9">
      <w:pPr>
        <w:ind w:firstLine="0"/>
      </w:pPr>
    </w:p>
    <w:p w14:paraId="50681DFC" w14:textId="77777777" w:rsidR="009B0687" w:rsidRDefault="009B0687" w:rsidP="00CD2AA9">
      <w:pPr>
        <w:ind w:firstLine="0"/>
      </w:pPr>
    </w:p>
    <w:p w14:paraId="455322DD" w14:textId="77777777" w:rsidR="003510E3" w:rsidRDefault="003510E3">
      <w:pPr>
        <w:sectPr w:rsidR="003510E3" w:rsidSect="009165B5">
          <w:pgSz w:w="11907" w:h="16840" w:code="9"/>
          <w:pgMar w:top="1701" w:right="1134" w:bottom="1701" w:left="1985" w:header="709" w:footer="709" w:gutter="0"/>
          <w:cols w:space="708"/>
          <w:docGrid w:linePitch="360"/>
        </w:sectPr>
      </w:pPr>
    </w:p>
    <w:p w14:paraId="216D5BB8" w14:textId="3F555670" w:rsidR="003510E3" w:rsidRDefault="003C3716" w:rsidP="00597ACF">
      <w:pPr>
        <w:pStyle w:val="Heading1"/>
      </w:pPr>
      <w:r>
        <w:lastRenderedPageBreak/>
        <w:br/>
      </w:r>
      <w:bookmarkStart w:id="10" w:name="_Toc224486050"/>
      <w:r w:rsidRPr="003C3716">
        <w:t>CƠ SỞ LÝ THUYẾT VÀ CÔNG NGHỆ SỬ DỤNG</w:t>
      </w:r>
      <w:bookmarkEnd w:id="10"/>
    </w:p>
    <w:p w14:paraId="7B6456BD" w14:textId="3D3745AC" w:rsidR="003510E3" w:rsidRDefault="00DD7ADE" w:rsidP="00A16910">
      <w:pPr>
        <w:pStyle w:val="Heading2"/>
        <w:rPr>
          <w:lang w:val="vi-VN"/>
        </w:rPr>
      </w:pPr>
      <w:bookmarkStart w:id="11" w:name="_Toc224486051"/>
      <w:r w:rsidRPr="00DD7ADE">
        <w:t>Tổng quan về hệ thống CRM</w:t>
      </w:r>
      <w:bookmarkEnd w:id="11"/>
    </w:p>
    <w:p w14:paraId="56309946" w14:textId="6CE63B9C" w:rsidR="00E44A75" w:rsidRPr="00FA4770" w:rsidRDefault="00E44A75" w:rsidP="00FA4770">
      <w:pPr>
        <w:pStyle w:val="Heading3"/>
      </w:pPr>
      <w:bookmarkStart w:id="12" w:name="_Toc224486052"/>
      <w:r w:rsidRPr="00E44A75">
        <w:t>Khái niệm CRM</w:t>
      </w:r>
      <w:bookmarkEnd w:id="12"/>
    </w:p>
    <w:p w14:paraId="1713ED70" w14:textId="77777777" w:rsidR="00FA4770" w:rsidRDefault="00FA4770" w:rsidP="00E36664">
      <w:pPr>
        <w:rPr>
          <w:bCs/>
          <w:lang w:val="vi-VN"/>
        </w:rPr>
      </w:pPr>
      <w:r w:rsidRPr="00FA4770">
        <w:rPr>
          <w:bCs/>
        </w:rPr>
        <w:t>CRM (Customer Relationship Management) là hệ thống quản lý quan hệ khách hàng, cho phép doanh nghiệp thu thập, lưu trữ, quản lý và phân tích toàn bộ dữ liệu liên quan đến khách hàng trong suốt vòng đời tương tác.</w:t>
      </w:r>
    </w:p>
    <w:p w14:paraId="4320615E" w14:textId="73B0E6F9" w:rsidR="008075D8" w:rsidRPr="008075D8" w:rsidRDefault="008075D8" w:rsidP="008075D8">
      <w:pPr>
        <w:pStyle w:val="Heading3"/>
      </w:pPr>
      <w:bookmarkStart w:id="13" w:name="_Toc224486053"/>
      <w:r w:rsidRPr="008075D8">
        <w:t>Vai trò của CRM trong doanh nghiệp kinh doanh phần mềm</w:t>
      </w:r>
      <w:bookmarkEnd w:id="13"/>
    </w:p>
    <w:p w14:paraId="4C441FF3" w14:textId="77777777" w:rsidR="008075D8" w:rsidRPr="008075D8" w:rsidRDefault="008075D8" w:rsidP="001B1097">
      <w:r w:rsidRPr="008075D8">
        <w:t>Đối với doanh nghiệp cung cấp phần mềm, quy trình bán hàng thường kéo dài và có tính tư vấn cao. Một khách hàng tiềm năng có thể trải qua nhiều giai đoạn trước khi ký hợp đồng, bao gồm:</w:t>
      </w:r>
    </w:p>
    <w:p w14:paraId="7DFC2DFA" w14:textId="77777777" w:rsidR="00D53D4A" w:rsidRPr="00D53D4A" w:rsidRDefault="00D53D4A" w:rsidP="00D53D4A">
      <w:pPr>
        <w:pStyle w:val="ListParagraph"/>
        <w:numPr>
          <w:ilvl w:val="0"/>
          <w:numId w:val="66"/>
        </w:numPr>
        <w:ind w:left="993"/>
      </w:pPr>
      <w:r w:rsidRPr="00D53D4A">
        <w:rPr>
          <w:b/>
          <w:bCs/>
        </w:rPr>
        <w:t>Tiếp nhận thông tin từ biểu mẫu đăng ký</w:t>
      </w:r>
      <w:r>
        <w:t>: Khách hàng để lại thông tin thông qua website, email marketing hoặc các chiến dịch quảng cáo.</w:t>
      </w:r>
    </w:p>
    <w:p w14:paraId="3FE67C76" w14:textId="77777777" w:rsidR="00D53D4A" w:rsidRPr="00D53D4A" w:rsidRDefault="00D53D4A" w:rsidP="00D53D4A">
      <w:pPr>
        <w:pStyle w:val="ListParagraph"/>
        <w:numPr>
          <w:ilvl w:val="0"/>
          <w:numId w:val="66"/>
        </w:numPr>
        <w:ind w:left="993"/>
      </w:pPr>
      <w:r w:rsidRPr="00D53D4A">
        <w:rPr>
          <w:b/>
          <w:bCs/>
        </w:rPr>
        <w:t>Tư vấn và xác định nhu cầu</w:t>
      </w:r>
      <w:r>
        <w:t>: Nhân viên kinh doanh liên hệ với khách hàng để tìm hiểu nhu cầu, quy mô doanh nghiệp và các vấn đề mà khách hàng đang gặp phải.</w:t>
      </w:r>
    </w:p>
    <w:p w14:paraId="32BCC32D" w14:textId="77777777" w:rsidR="00D53D4A" w:rsidRPr="00D53D4A" w:rsidRDefault="00D53D4A" w:rsidP="00D53D4A">
      <w:pPr>
        <w:pStyle w:val="ListParagraph"/>
        <w:numPr>
          <w:ilvl w:val="0"/>
          <w:numId w:val="66"/>
        </w:numPr>
        <w:ind w:left="993"/>
      </w:pPr>
      <w:r w:rsidRPr="00D53D4A">
        <w:rPr>
          <w:b/>
          <w:bCs/>
        </w:rPr>
        <w:t>Demo sản phẩm hoặc tổ chức cuộc họp trực tuyến</w:t>
      </w:r>
      <w:r>
        <w:t>: Doanh nghiệp giới thiệu các chức năng của phần mềm và trao đổi chi tiết về giải pháp.</w:t>
      </w:r>
    </w:p>
    <w:p w14:paraId="4359D4BF" w14:textId="77777777" w:rsidR="00D53D4A" w:rsidRPr="00D53D4A" w:rsidRDefault="00D53D4A" w:rsidP="00D53D4A">
      <w:pPr>
        <w:pStyle w:val="ListParagraph"/>
        <w:numPr>
          <w:ilvl w:val="0"/>
          <w:numId w:val="66"/>
        </w:numPr>
        <w:ind w:left="993"/>
      </w:pPr>
      <w:r w:rsidRPr="00D53D4A">
        <w:rPr>
          <w:b/>
          <w:bCs/>
        </w:rPr>
        <w:t>Gửi báo giá và soạn thảo hợp đồng</w:t>
      </w:r>
      <w:r>
        <w:t>: Sau khi thống nhất yêu cầu, doanh nghiệp tiến hành lập báo giá và chuẩn bị hợp đồng triển khai.</w:t>
      </w:r>
    </w:p>
    <w:p w14:paraId="1CD9AE97" w14:textId="77777777" w:rsidR="00D31F41" w:rsidRPr="00D31F41" w:rsidRDefault="00D53D4A" w:rsidP="00D53D4A">
      <w:pPr>
        <w:pStyle w:val="ListParagraph"/>
        <w:numPr>
          <w:ilvl w:val="0"/>
          <w:numId w:val="66"/>
        </w:numPr>
        <w:ind w:left="993"/>
      </w:pPr>
      <w:r w:rsidRPr="00D53D4A">
        <w:rPr>
          <w:b/>
          <w:bCs/>
        </w:rPr>
        <w:t>Theo dõi thanh toán và xử lý công nợ</w:t>
      </w:r>
      <w:r>
        <w:t>: Sau khi ký kết hợp đồng, doanh nghiệp cần theo dõi quá trình thanh toán và quản lý công nợ của khách hàng.</w:t>
      </w:r>
    </w:p>
    <w:p w14:paraId="2AFD16CD" w14:textId="2DD5CF8B" w:rsidR="00D31F41" w:rsidRPr="00D31F41" w:rsidRDefault="00D31F41" w:rsidP="00D31F41">
      <w:pPr>
        <w:ind w:firstLine="491"/>
        <w:rPr>
          <w:lang w:val="vi-VN"/>
        </w:rPr>
      </w:pPr>
      <w:r w:rsidRPr="00D31F41">
        <w:rPr>
          <w:lang w:val="vi-VN"/>
        </w:rPr>
        <w:t>Nếu các bước trên được thực hiện một cách rời rạc hoặc phụ thuộc nhiều vào phương pháp thủ công như ghi chép cá nhân hoặc sử dụng bảng tính riêng lẻ, doanh nghiệp có thể gặp phải nhiều khó khăn trong quá trình quản lý. Một số vấn đề thường gặp bao gồm:</w:t>
      </w:r>
    </w:p>
    <w:p w14:paraId="039D308D" w14:textId="77777777" w:rsidR="00D31F41" w:rsidRDefault="00D31F41" w:rsidP="00D31F41">
      <w:pPr>
        <w:pStyle w:val="ListParagraph"/>
        <w:numPr>
          <w:ilvl w:val="0"/>
          <w:numId w:val="68"/>
        </w:numPr>
        <w:ind w:left="993"/>
        <w:rPr>
          <w:lang w:val="vi-VN"/>
        </w:rPr>
      </w:pPr>
      <w:r w:rsidRPr="00D31F41">
        <w:rPr>
          <w:lang w:val="vi-VN"/>
        </w:rPr>
        <w:t xml:space="preserve">Dữ liệu khách hàng không đồng bộ giữa các bộ phận trong doanh </w:t>
      </w:r>
      <w:r>
        <w:rPr>
          <w:lang w:val="vi-VN"/>
        </w:rPr>
        <w:t>nghiệp.</w:t>
      </w:r>
    </w:p>
    <w:p w14:paraId="73011660" w14:textId="77777777" w:rsidR="00D31F41" w:rsidRDefault="00D31F41" w:rsidP="00D31F41">
      <w:pPr>
        <w:pStyle w:val="ListParagraph"/>
        <w:numPr>
          <w:ilvl w:val="0"/>
          <w:numId w:val="68"/>
        </w:numPr>
        <w:ind w:left="993"/>
        <w:rPr>
          <w:lang w:val="vi-VN"/>
        </w:rPr>
      </w:pPr>
      <w:r w:rsidRPr="00D31F41">
        <w:rPr>
          <w:lang w:val="vi-VN"/>
        </w:rPr>
        <w:t>Khó theo dõi tiến độ xử lý khách hàng, dẫn đến việc bỏ sót cơ hội bán hàng.</w:t>
      </w:r>
    </w:p>
    <w:p w14:paraId="772A553D" w14:textId="77777777" w:rsidR="00D31F41" w:rsidRDefault="00D31F41" w:rsidP="00D31F41">
      <w:pPr>
        <w:pStyle w:val="ListParagraph"/>
        <w:numPr>
          <w:ilvl w:val="0"/>
          <w:numId w:val="68"/>
        </w:numPr>
        <w:ind w:left="993"/>
        <w:rPr>
          <w:lang w:val="vi-VN"/>
        </w:rPr>
      </w:pPr>
      <w:r w:rsidRPr="00D31F41">
        <w:rPr>
          <w:lang w:val="vi-VN"/>
        </w:rPr>
        <w:t>Thất lạc hoặc thiếu thông tin quan trọng trong quá trình trao đổi với khách hàng.</w:t>
      </w:r>
    </w:p>
    <w:p w14:paraId="1C8A7117" w14:textId="77777777" w:rsidR="00C13D71" w:rsidRDefault="00D31F41" w:rsidP="00D31F41">
      <w:pPr>
        <w:pStyle w:val="ListParagraph"/>
        <w:numPr>
          <w:ilvl w:val="0"/>
          <w:numId w:val="68"/>
        </w:numPr>
        <w:ind w:left="993"/>
        <w:rPr>
          <w:lang w:val="vi-VN"/>
        </w:rPr>
      </w:pPr>
      <w:r w:rsidRPr="00D31F41">
        <w:rPr>
          <w:lang w:val="vi-VN"/>
        </w:rPr>
        <w:lastRenderedPageBreak/>
        <w:t>Sai sót trong quá trình soạn thảo hợp đồng hoặc quản lý công nợ.</w:t>
      </w:r>
    </w:p>
    <w:p w14:paraId="2A31E0F5" w14:textId="3FED79EA" w:rsidR="00D85E25" w:rsidRPr="00C13D71" w:rsidRDefault="00C13D71" w:rsidP="00C13D71">
      <w:pPr>
        <w:ind w:firstLine="0"/>
        <w:rPr>
          <w:lang w:val="vi-VN"/>
        </w:rPr>
      </w:pPr>
      <w:r>
        <w:rPr>
          <w:lang w:val="vi-VN"/>
        </w:rPr>
        <w:t xml:space="preserve">=&gt; </w:t>
      </w:r>
      <w:r w:rsidR="00D85E25" w:rsidRPr="00C13D71">
        <w:rPr>
          <w:lang w:val="vi-VN"/>
        </w:rPr>
        <w:t>Do đó, CRM đóng vai trò là hệ thống trung tâm, giúp kết nối toàn bộ quy trình bán hàng thành một chuỗi thống nhất và minh bạch.</w:t>
      </w:r>
    </w:p>
    <w:p w14:paraId="71DAB3E6" w14:textId="77777777" w:rsidR="002F3526" w:rsidRPr="00D85E25" w:rsidRDefault="002F3526" w:rsidP="00D85E25">
      <w:pPr>
        <w:ind w:firstLine="491"/>
        <w:rPr>
          <w:lang w:val="vi-VN"/>
        </w:rPr>
      </w:pPr>
    </w:p>
    <w:p w14:paraId="2DE0DBC2" w14:textId="3F8FA7AC" w:rsidR="00843A31" w:rsidRDefault="00843A31" w:rsidP="00843A31">
      <w:pPr>
        <w:pStyle w:val="Heading2"/>
      </w:pPr>
      <w:bookmarkStart w:id="14" w:name="_Toc224486054"/>
      <w:r>
        <w:t>Trí tuệ nhân tạo trong hệ thống CRM</w:t>
      </w:r>
      <w:bookmarkEnd w:id="14"/>
    </w:p>
    <w:p w14:paraId="265B5C72" w14:textId="588CFA78" w:rsidR="00843A31" w:rsidRDefault="00843A31" w:rsidP="00843A31">
      <w:pPr>
        <w:pStyle w:val="Heading3"/>
      </w:pPr>
      <w:bookmarkStart w:id="15" w:name="_Toc224486055"/>
      <w:r>
        <w:t xml:space="preserve">Khái niệm </w:t>
      </w:r>
      <w:r w:rsidR="002F3526">
        <w:t>t</w:t>
      </w:r>
      <w:r>
        <w:t>rí tuệ nhân tạo</w:t>
      </w:r>
      <w:bookmarkEnd w:id="15"/>
    </w:p>
    <w:p w14:paraId="6C77243F" w14:textId="77777777" w:rsidR="00CD3085" w:rsidRDefault="004F5B01" w:rsidP="00CD3085">
      <w:pPr>
        <w:rPr>
          <w:lang w:val="vi-VN"/>
        </w:rPr>
      </w:pPr>
      <w:r>
        <w:t>Trí tuệ nhân tạo (Artificial Intelligence – AI) là một lĩnh vực của khoa học máy tính nghiên cứu và phát triển các hệ thống có khả năng mô phỏng những hoạt động trí tuệ của con người như học tập, suy luận, nhận dạng, phân tích dữ liệu và đưa ra quyết định. Thông qua các thuật toán và mô hình học máy, hệ thống AI có thể xử lý khối lượng lớn dữ liệu, phát hiện các quy luật tiềm ẩn và hỗ trợ con người trong quá trình ra quyết định.</w:t>
      </w:r>
    </w:p>
    <w:p w14:paraId="6DCBC0C3" w14:textId="09534A43" w:rsidR="00CD3085" w:rsidRPr="00CD3085" w:rsidRDefault="004F5B01" w:rsidP="00CD3085">
      <w:pPr>
        <w:rPr>
          <w:lang w:val="vi-VN"/>
        </w:rPr>
      </w:pPr>
      <w:r>
        <w:t>Trong những năm gần đây, AI đã được ứng dụng rộng rãi trong nhiều lĩnh vực như thương mại điện tử, tài chính, y tế, giáo dục và đặc biệt là trong các hệ thống quản trị quan hệ khách hàng (CRM). Việc tích hợp AI vào CRM giúp doanh nghiệp khai thác dữ liệu khách hàng hiệu quả hơn, từ đó nâng cao chất lượng chăm sóc khách hàng và tối ưu hóa quy trình bán hàng.</w:t>
      </w:r>
      <w:r w:rsidR="00CD3085" w:rsidRPr="00CD3085">
        <w:t xml:space="preserve"> </w:t>
      </w:r>
      <w:r w:rsidR="00CD3085">
        <w:t>AI bao gồm nhiều nhánh quan trọng, trong đó có thể kể đến:</w:t>
      </w:r>
    </w:p>
    <w:p w14:paraId="1B98861F" w14:textId="11522E4B" w:rsidR="00CD3085" w:rsidRPr="00CD3085" w:rsidRDefault="00CD3085" w:rsidP="00CD3085">
      <w:pPr>
        <w:pStyle w:val="ListParagraph"/>
        <w:numPr>
          <w:ilvl w:val="0"/>
          <w:numId w:val="61"/>
        </w:numPr>
        <w:ind w:left="993"/>
      </w:pPr>
      <w:r w:rsidRPr="00CD3085">
        <w:rPr>
          <w:b/>
          <w:bCs/>
        </w:rPr>
        <w:t xml:space="preserve">Machine Learning (Học máy): </w:t>
      </w:r>
      <w:r>
        <w:t>Cho phép hệ thống học từ dữ liệu lịch sử để đưa ra dự đoán hoặc phân loại. Ví dụ: dự đoán khả năng mua hàng của khách hàng.</w:t>
      </w:r>
    </w:p>
    <w:p w14:paraId="43C22BFF" w14:textId="6C70F2E9" w:rsidR="00CD3085" w:rsidRPr="00CD3085" w:rsidRDefault="00CD3085" w:rsidP="00CD3085">
      <w:pPr>
        <w:pStyle w:val="ListParagraph"/>
        <w:numPr>
          <w:ilvl w:val="0"/>
          <w:numId w:val="61"/>
        </w:numPr>
        <w:ind w:left="993"/>
      </w:pPr>
      <w:r w:rsidRPr="00CD3085">
        <w:rPr>
          <w:b/>
          <w:bCs/>
        </w:rPr>
        <w:t>Deep Learning (Học sâu):</w:t>
      </w:r>
      <w:r>
        <w:t xml:space="preserve"> Là một nhánh của Machine Learning sử dụng các mạng nơ-ron nhân tạo nhiều tầng để xử lý các bài toán phức tạp như nhận dạng hình ảnh, giọng nói.</w:t>
      </w:r>
    </w:p>
    <w:p w14:paraId="31A95F3A" w14:textId="7B088C87" w:rsidR="00CD3085" w:rsidRPr="00CD3085" w:rsidRDefault="00CD3085" w:rsidP="00CD3085">
      <w:pPr>
        <w:pStyle w:val="ListParagraph"/>
        <w:numPr>
          <w:ilvl w:val="0"/>
          <w:numId w:val="61"/>
        </w:numPr>
        <w:ind w:left="993"/>
      </w:pPr>
      <w:r w:rsidRPr="00CD3085">
        <w:rPr>
          <w:b/>
          <w:bCs/>
        </w:rPr>
        <w:t>Xử lý ngôn ngữ tự nhiên (Natural Language Processing – NLP</w:t>
      </w:r>
      <w:r>
        <w:t>): Cho phép máy tính hiểu và xử lý ngôn ngữ của con người dưới dạng văn bản hoặc giọng nói.</w:t>
      </w:r>
    </w:p>
    <w:p w14:paraId="49B71314" w14:textId="77777777" w:rsidR="00CD3085" w:rsidRDefault="00CD3085" w:rsidP="00CD3085">
      <w:pPr>
        <w:pStyle w:val="ListParagraph"/>
        <w:numPr>
          <w:ilvl w:val="0"/>
          <w:numId w:val="61"/>
        </w:numPr>
        <w:ind w:left="993"/>
      </w:pPr>
      <w:r w:rsidRPr="00CD3085">
        <w:rPr>
          <w:b/>
          <w:bCs/>
        </w:rPr>
        <w:t>Nhận dạng giọng nói (Speech Recognition):</w:t>
      </w:r>
      <w:r>
        <w:t xml:space="preserve"> Công nghệ chuyển đổi tín hiệu âm thanh thành văn bản.</w:t>
      </w:r>
    </w:p>
    <w:p w14:paraId="02A50846" w14:textId="77777777" w:rsidR="00CD3085" w:rsidRDefault="00CD3085" w:rsidP="00CD3085">
      <w:r>
        <w:t>Trong phạm vi của đề tài này, công nghệ AI được ứng dụng chủ yếu trong hai bài toán chính của hệ thống CRM nội bộ:</w:t>
      </w:r>
    </w:p>
    <w:p w14:paraId="48597562" w14:textId="77777777" w:rsidR="00CD3085" w:rsidRDefault="00CD3085" w:rsidP="00CD3085">
      <w:pPr>
        <w:pStyle w:val="ListParagraph"/>
        <w:numPr>
          <w:ilvl w:val="0"/>
          <w:numId w:val="62"/>
        </w:numPr>
        <w:ind w:left="993"/>
      </w:pPr>
      <w:r>
        <w:lastRenderedPageBreak/>
        <w:t>Tự động chấm điểm và phân loại khách hàng tiềm năng (Lead Scoring) dựa trên dữ liệu thu thập từ biểu mẫu và thông tin doanh nghiệp.</w:t>
      </w:r>
    </w:p>
    <w:p w14:paraId="2269D0A6" w14:textId="6CF9FE55" w:rsidR="00CD3085" w:rsidRPr="00662EAE" w:rsidRDefault="00CD3085" w:rsidP="00662EAE">
      <w:pPr>
        <w:pStyle w:val="ListParagraph"/>
        <w:numPr>
          <w:ilvl w:val="0"/>
          <w:numId w:val="62"/>
        </w:numPr>
        <w:ind w:left="993"/>
      </w:pPr>
      <w:r>
        <w:t>Chuyển đổi giọng nói thành văn bản và tóm tắt nội dung cuộc hẹn, giúp lưu trữ và quản lý thông tin trao đổi với khách hàng một cách hiệu quả.</w:t>
      </w:r>
    </w:p>
    <w:p w14:paraId="23908060" w14:textId="3B588D1F" w:rsidR="00843A31" w:rsidRPr="005C304E" w:rsidRDefault="00843A31" w:rsidP="005C304E">
      <w:pPr>
        <w:pStyle w:val="Heading3"/>
      </w:pPr>
      <w:bookmarkStart w:id="16" w:name="_Toc224486056"/>
      <w:r>
        <w:t>Ứng dụng AI trong chấm điểm khách hàng (Lead Scoring)</w:t>
      </w:r>
      <w:bookmarkEnd w:id="16"/>
    </w:p>
    <w:p w14:paraId="4263A0AE" w14:textId="6E738CBD" w:rsidR="002D1491" w:rsidRPr="006C09DE" w:rsidRDefault="002D1491" w:rsidP="006C09DE">
      <w:pPr>
        <w:rPr>
          <w:lang w:val="vi-VN"/>
        </w:rPr>
      </w:pPr>
      <w:r>
        <w:t>Lead Scoring là phương pháp đánh giá mức độ tiềm năng của khách hàng dựa trên các tiêu chí định lượng. Trong các hệ thống CRM truyền thống, việc xác định khách hàng tiềm năng thường phụ thuộc nhiều vào kinh nghiệm và cảm nhận cá nhân của nhân viên kinh doanh. Điều này có thể dẫn đến sự thiếu nhất quán trong việc đánh giá khách hàng và khó tối ưu hóa quy trình bán hàng.</w:t>
      </w:r>
    </w:p>
    <w:p w14:paraId="4EDBA4D2" w14:textId="7FAD5352" w:rsidR="002D1491" w:rsidRPr="006C09DE" w:rsidRDefault="002D1491" w:rsidP="006C09DE">
      <w:pPr>
        <w:rPr>
          <w:lang w:val="vi-VN"/>
        </w:rPr>
      </w:pPr>
      <w:r>
        <w:t xml:space="preserve">Trong hệ thống CRM được xây dựng trong đề tài, quá trình chấm điểm khách hàng được tự động hóa thông qua việc sử dụng các tiêu chí cụ thể nhằm phản ánh mức độ phù hợp và khả năng triển khai giải pháp phần mềm của khách hàng. Một số tiêu chí chính được sử dụng trong quá trình đánh giá bao gồm: </w:t>
      </w:r>
      <w:r w:rsidRPr="006C09DE">
        <w:rPr>
          <w:b/>
          <w:bCs/>
          <w:i/>
          <w:iCs/>
        </w:rPr>
        <w:t>quy mô doanh nghiệp, ngân sách dự kiến, thời gian triển khai, số lượng người dùng (user), độ phức tạp của quy trình nghiệp vụ và trình độ công nghệ của nhân sự tại doanh nghiệp khách hàng</w:t>
      </w:r>
      <w:r>
        <w:t>.</w:t>
      </w:r>
    </w:p>
    <w:p w14:paraId="00324263" w14:textId="269D104B" w:rsidR="002D1491" w:rsidRPr="00B03CC2" w:rsidRDefault="002D1491" w:rsidP="00B03CC2">
      <w:pPr>
        <w:rPr>
          <w:lang w:val="vi-VN"/>
        </w:rPr>
      </w:pPr>
      <w:r>
        <w:t>Mỗi tiêu chí sẽ được gán một trọng số nhất định tùy theo mức độ ảnh hưởng đến khả năng triển khai dự án. Khi dữ liệu khách hàng được nhập vào hệ thống, thuật toán sẽ tự động tính toán tổng điểm dựa trên các trọng số đã được thiết lập trước. Kết quả chấm điểm sẽ giúp hệ thống phân loại khách hàng thành các nhóm mức độ tiềm năng khác nhau như sau:</w:t>
      </w:r>
    </w:p>
    <w:p w14:paraId="0A623AB4" w14:textId="0EEDA08B" w:rsidR="002D1491" w:rsidRPr="00B03CC2" w:rsidRDefault="002D1491" w:rsidP="00B03CC2">
      <w:pPr>
        <w:pStyle w:val="ListParagraph"/>
        <w:numPr>
          <w:ilvl w:val="0"/>
          <w:numId w:val="63"/>
        </w:numPr>
        <w:ind w:left="993"/>
        <w:rPr>
          <w:lang w:val="vi-VN"/>
        </w:rPr>
      </w:pPr>
      <w:r w:rsidRPr="00B03CC2">
        <w:rPr>
          <w:b/>
          <w:bCs/>
        </w:rPr>
        <w:t>Tổng điểm &lt; 50:</w:t>
      </w:r>
      <w:r>
        <w:t xml:space="preserve"> Khách hàng được phân loại là Lead thấp, khả năng chuyển đổi thành hợp đồng thấp.</w:t>
      </w:r>
    </w:p>
    <w:p w14:paraId="4D1CC750" w14:textId="472DF1CB" w:rsidR="002D1491" w:rsidRPr="00B03CC2" w:rsidRDefault="002D1491" w:rsidP="00B03CC2">
      <w:pPr>
        <w:pStyle w:val="ListParagraph"/>
        <w:numPr>
          <w:ilvl w:val="0"/>
          <w:numId w:val="63"/>
        </w:numPr>
        <w:ind w:left="993"/>
        <w:rPr>
          <w:lang w:val="vi-VN"/>
        </w:rPr>
      </w:pPr>
      <w:r w:rsidRPr="00B03CC2">
        <w:rPr>
          <w:b/>
          <w:bCs/>
        </w:rPr>
        <w:t>Tổng điểm từ 50 đến 80:</w:t>
      </w:r>
      <w:r>
        <w:t xml:space="preserve"> Khách hàng được phân loại là Lead tiềm năng, cần tiếp tục tư vấn và theo dõi thêm.</w:t>
      </w:r>
    </w:p>
    <w:p w14:paraId="672EA492" w14:textId="695EA14F" w:rsidR="002D1491" w:rsidRPr="00B03CC2" w:rsidRDefault="002D1491" w:rsidP="00B03CC2">
      <w:pPr>
        <w:pStyle w:val="ListParagraph"/>
        <w:numPr>
          <w:ilvl w:val="0"/>
          <w:numId w:val="63"/>
        </w:numPr>
        <w:ind w:left="993"/>
      </w:pPr>
      <w:r w:rsidRPr="00B03CC2">
        <w:rPr>
          <w:b/>
          <w:bCs/>
        </w:rPr>
        <w:t>Tổng điểm &gt; 80:</w:t>
      </w:r>
      <w:r>
        <w:t xml:space="preserve"> Khách hàng được phân loại là Lead rất tiềm năng, cần được ưu tiên tiếp cận và chăm sóc.</w:t>
      </w:r>
    </w:p>
    <w:p w14:paraId="1DEE6615" w14:textId="3EFA6559" w:rsidR="00843A31" w:rsidRPr="00B51742" w:rsidRDefault="002D1491" w:rsidP="002D1491">
      <w:pPr>
        <w:rPr>
          <w:lang w:val="vi-VN"/>
        </w:rPr>
      </w:pPr>
      <w:r>
        <w:t xml:space="preserve">Việc áp dụng cơ chế chấm điểm tự động giúp đảm bảo 100% khách hàng được đánh giá ngay khi </w:t>
      </w:r>
      <w:r w:rsidR="00B03CC2">
        <w:t>có</w:t>
      </w:r>
      <w:r w:rsidR="00B03CC2">
        <w:rPr>
          <w:lang w:val="vi-VN"/>
        </w:rPr>
        <w:t xml:space="preserve"> dữ liệu</w:t>
      </w:r>
      <w:r>
        <w:t xml:space="preserve">. Đồng thời, phương pháp này giúp giảm sự phụ thuộc vào kinh nghiệm cá nhân của nhân viên kinh doanh, tăng tính nhất quán trong quá </w:t>
      </w:r>
      <w:r>
        <w:lastRenderedPageBreak/>
        <w:t>trình đánh giá khách hàng và hỗ trợ doanh nghiệp ưu tiên xử lý các khách hàng có khả năng chuyển đổi cao.</w:t>
      </w:r>
      <w:r w:rsidR="00843A31">
        <w:t>.</w:t>
      </w:r>
    </w:p>
    <w:p w14:paraId="5DCEEAB3" w14:textId="34089A39" w:rsidR="00843A31" w:rsidRDefault="00843A31" w:rsidP="00B51742">
      <w:pPr>
        <w:pStyle w:val="Heading3"/>
      </w:pPr>
      <w:bookmarkStart w:id="17" w:name="_Toc224486057"/>
      <w:r>
        <w:t>Công nghệ Speech-to-Text trong CRM</w:t>
      </w:r>
      <w:bookmarkEnd w:id="17"/>
    </w:p>
    <w:p w14:paraId="2168E405" w14:textId="12D57FD8" w:rsidR="00CC4B98" w:rsidRPr="00E63D58" w:rsidRDefault="00CC4B98" w:rsidP="00E63D58">
      <w:pPr>
        <w:rPr>
          <w:lang w:val="vi-VN"/>
        </w:rPr>
      </w:pPr>
      <w:r>
        <w:t>Trong quá trình bán phần mềm, các cuộc họp tư vấn, demo sản phẩm hoặc trao đổi yêu cầu với khách hàng thường được thực hiện thông qua các nền tảng họp trực tuyến. Nội dung của các cuộc họp này thường chứa nhiều thông tin quan trọng như yêu cầu chức năng, ngân sách dự kiến, thời gian triển khai và các vấn đề mà khách hàng đang gặp phải.</w:t>
      </w:r>
    </w:p>
    <w:p w14:paraId="35DB787F" w14:textId="594806F9" w:rsidR="00CC4B98" w:rsidRPr="00CC4B98" w:rsidRDefault="00CC4B98" w:rsidP="00CC4B98">
      <w:pPr>
        <w:rPr>
          <w:lang w:val="vi-VN"/>
        </w:rPr>
      </w:pPr>
      <w:r>
        <w:t>Tuy nhiên, trong nhiều doanh nghiệp, nội dung cuộc họp thường được ghi chép thủ công bởi nhân viên tham gia cuộc họp. Phương pháp này tồn tại một số hạn chế như:</w:t>
      </w:r>
    </w:p>
    <w:p w14:paraId="317052D3" w14:textId="77777777" w:rsidR="00CC4B98" w:rsidRPr="00CC4B98" w:rsidRDefault="00CC4B98" w:rsidP="00CC4B98">
      <w:pPr>
        <w:pStyle w:val="ListParagraph"/>
        <w:numPr>
          <w:ilvl w:val="0"/>
          <w:numId w:val="64"/>
        </w:numPr>
        <w:ind w:left="993" w:hanging="284"/>
      </w:pPr>
      <w:r>
        <w:t>Tốn nhiều thời gian ghi chép</w:t>
      </w:r>
    </w:p>
    <w:p w14:paraId="6C941814" w14:textId="77777777" w:rsidR="00CC4B98" w:rsidRPr="00CC4B98" w:rsidRDefault="00CC4B98" w:rsidP="00CC4B98">
      <w:pPr>
        <w:pStyle w:val="ListParagraph"/>
        <w:numPr>
          <w:ilvl w:val="0"/>
          <w:numId w:val="64"/>
        </w:numPr>
        <w:ind w:left="993" w:hanging="284"/>
      </w:pPr>
      <w:r>
        <w:t>Dễ bỏ sót thông tin quan trọng</w:t>
      </w:r>
    </w:p>
    <w:p w14:paraId="56B689E6" w14:textId="77777777" w:rsidR="00CC4B98" w:rsidRPr="00CC4B98" w:rsidRDefault="00CC4B98" w:rsidP="00CC4B98">
      <w:pPr>
        <w:pStyle w:val="ListParagraph"/>
        <w:numPr>
          <w:ilvl w:val="0"/>
          <w:numId w:val="64"/>
        </w:numPr>
        <w:ind w:left="993" w:hanging="284"/>
      </w:pPr>
      <w:r>
        <w:t>Khó lưu trữ và tìm kiếm lại nội dung</w:t>
      </w:r>
    </w:p>
    <w:p w14:paraId="31CCC5BB" w14:textId="488405E1" w:rsidR="00CC4B98" w:rsidRPr="00CC4B98" w:rsidRDefault="00CC4B98" w:rsidP="00CC4B98">
      <w:pPr>
        <w:pStyle w:val="ListParagraph"/>
        <w:numPr>
          <w:ilvl w:val="0"/>
          <w:numId w:val="64"/>
        </w:numPr>
        <w:ind w:left="993" w:hanging="284"/>
      </w:pPr>
      <w:r>
        <w:t>Phụ thuộc vào khả năng ghi chép của từng cá nhân</w:t>
      </w:r>
    </w:p>
    <w:p w14:paraId="7FC0DCFE" w14:textId="18DEE9FA" w:rsidR="00CC4B98" w:rsidRPr="00CC4B98" w:rsidRDefault="00CC4B98" w:rsidP="00CC4B98">
      <w:pPr>
        <w:rPr>
          <w:lang w:val="vi-VN"/>
        </w:rPr>
      </w:pPr>
      <w:r>
        <w:t>Để giải quyết vấn đề này, hệ thống CRM trong đề tài sử dụng công nghệ Speech-to-Text để tự động chuyển đổi nội dung giọng nói trong cuộc họp thành văn bản.</w:t>
      </w:r>
      <w:r>
        <w:rPr>
          <w:lang w:val="vi-VN"/>
        </w:rPr>
        <w:t xml:space="preserve"> </w:t>
      </w:r>
      <w:r>
        <w:t>Công nghệ Speech-to-Text hoạt động bằng cách phân tích tín hiệu âm thanh và sử dụng các mô hình trí tuệ nhân tạo để nhận dạng từ ngữ, sau đó chuyển đổi thành văn bản tương ứng. Sau khi quá trình chuyển đổi hoàn tất, dữ liệu văn bản có thể được lưu trữ trong hệ thống CRM và tiếp tục xử lý bằng các thuật toán AI khác.</w:t>
      </w:r>
    </w:p>
    <w:p w14:paraId="24EB059E" w14:textId="77777777" w:rsidR="00CC4B98" w:rsidRDefault="00CC4B98" w:rsidP="00CC4B98">
      <w:r>
        <w:t>Trong hệ thống được xây dựng, sau khi nội dung cuộc họp được chuyển thành văn bản, hệ thống sẽ tiếp tục sử dụng các kỹ thuật xử lý ngôn ngữ tự nhiên để:</w:t>
      </w:r>
    </w:p>
    <w:p w14:paraId="2129BAB5" w14:textId="77777777" w:rsidR="00CC4B98" w:rsidRPr="00CC4B98" w:rsidRDefault="00CC4B98" w:rsidP="00CC4B98">
      <w:pPr>
        <w:pStyle w:val="ListParagraph"/>
        <w:numPr>
          <w:ilvl w:val="0"/>
          <w:numId w:val="65"/>
        </w:numPr>
        <w:ind w:left="851" w:hanging="284"/>
      </w:pPr>
      <w:r>
        <w:t>Tóm tắt nội dung chính của cuộc họp</w:t>
      </w:r>
    </w:p>
    <w:p w14:paraId="01281A9B" w14:textId="77777777" w:rsidR="00CC4B98" w:rsidRPr="00CC4B98" w:rsidRDefault="00CC4B98" w:rsidP="00CC4B98">
      <w:pPr>
        <w:pStyle w:val="ListParagraph"/>
        <w:numPr>
          <w:ilvl w:val="0"/>
          <w:numId w:val="65"/>
        </w:numPr>
        <w:ind w:left="851" w:hanging="284"/>
      </w:pPr>
      <w:r>
        <w:t>Trích xuất các yêu cầu quan trọng từ khách hàng</w:t>
      </w:r>
    </w:p>
    <w:p w14:paraId="493A85F8" w14:textId="66E43F54" w:rsidR="00CC4B98" w:rsidRPr="00CC4B98" w:rsidRDefault="00CC4B98" w:rsidP="00CC4B98">
      <w:pPr>
        <w:pStyle w:val="ListParagraph"/>
        <w:numPr>
          <w:ilvl w:val="0"/>
          <w:numId w:val="65"/>
        </w:numPr>
        <w:ind w:left="851" w:hanging="284"/>
      </w:pPr>
      <w:r>
        <w:t>Lưu trữ nội dung vào module Lịch hẹn trong CRM</w:t>
      </w:r>
    </w:p>
    <w:p w14:paraId="00716A18" w14:textId="77777777" w:rsidR="001150BE" w:rsidRDefault="00CC4B98" w:rsidP="001150BE">
      <w:pPr>
        <w:rPr>
          <w:lang w:val="vi-VN"/>
        </w:rPr>
      </w:pPr>
      <w:r>
        <w:t xml:space="preserve">Nhờ đó, toàn bộ quá trình trao đổi với khách hàng được ghi lại một cách đầy đủ và có hệ thống. Nhân viên kinh doanh có thể dễ dàng tra cứu lại nội dung các cuộc họp trước đây khi cần, đồng thời giúp các bộ phận khác trong doanh nghiệp nắm bắt được yêu cầu của khách hàng một cách nhanh </w:t>
      </w:r>
      <w:r w:rsidR="00FD2092">
        <w:t>chóng</w:t>
      </w:r>
      <w:r w:rsidR="00FD2092">
        <w:rPr>
          <w:lang w:val="vi-VN"/>
        </w:rPr>
        <w:t xml:space="preserve">. </w:t>
      </w:r>
      <w:r>
        <w:t xml:space="preserve">Việc áp dụng công nghệ Speech-to-Text không chỉ giúp giảm thời gian ghi chép thủ công, mà còn góp phần </w:t>
      </w:r>
      <w:r>
        <w:lastRenderedPageBreak/>
        <w:t>chuẩn hóa việc lưu trữ thông tin và nâng cao hiệu quả quản lý dữ liệu khách hàng trong hệ thống CRM.</w:t>
      </w:r>
    </w:p>
    <w:p w14:paraId="17D7CE0E" w14:textId="77777777" w:rsidR="009A10A4" w:rsidRPr="009A10A4" w:rsidRDefault="009A10A4" w:rsidP="001150BE">
      <w:pPr>
        <w:rPr>
          <w:lang w:val="vi-VN"/>
        </w:rPr>
      </w:pPr>
    </w:p>
    <w:p w14:paraId="0121C4F6" w14:textId="77777777" w:rsidR="009A10A4" w:rsidRDefault="009A10A4" w:rsidP="009A10A4">
      <w:pPr>
        <w:pStyle w:val="Heading2"/>
        <w:rPr>
          <w:lang w:val="vi-VN"/>
        </w:rPr>
      </w:pPr>
      <w:bookmarkStart w:id="18" w:name="_Toc224486058"/>
      <w:r w:rsidRPr="009A10A4">
        <w:rPr>
          <w:lang w:val="vi-VN"/>
        </w:rPr>
        <w:t>Nền tảng và công nghệ sử dụng</w:t>
      </w:r>
      <w:bookmarkEnd w:id="18"/>
    </w:p>
    <w:p w14:paraId="52C660FA" w14:textId="77777777" w:rsidR="00590A2D" w:rsidRDefault="00590A2D" w:rsidP="00590A2D">
      <w:pPr>
        <w:pStyle w:val="Like-Numbering"/>
        <w:ind w:firstLine="576"/>
        <w:jc w:val="both"/>
        <w:rPr>
          <w:bCs/>
          <w:lang w:val="vi-VN"/>
        </w:rPr>
      </w:pPr>
      <w:r w:rsidRPr="00590A2D">
        <w:rPr>
          <w:b w:val="0"/>
        </w:rPr>
        <w:t xml:space="preserve">Để xây dựng hệ thống CRM nội bộ tích hợp trí tuệ nhân tạo và tự động hóa quy trình bán phần mềm, đề tài sử dụng nhiều nền tảng và công nghệ khác nhau. Việc kết hợp các công nghệ mã nguồn mở giúp hệ thống có khả năng mở rộng, dễ triển khai và giảm chi phí phát triển. Các công nghệ chính được sử dụng trong đề tài bao gồm: </w:t>
      </w:r>
      <w:r w:rsidRPr="00590A2D">
        <w:rPr>
          <w:bCs/>
        </w:rPr>
        <w:t>NocoBase, n8n, Cloudflare, Google Drive, Google Docs, FastAPI, SePay, Docker và Google Colab.</w:t>
      </w:r>
    </w:p>
    <w:p w14:paraId="232D238F" w14:textId="31C89195" w:rsidR="002A3ED0" w:rsidRDefault="002A3ED0" w:rsidP="002A3ED0">
      <w:pPr>
        <w:pStyle w:val="Heading3"/>
        <w:rPr>
          <w:lang w:val="vi-VN"/>
        </w:rPr>
      </w:pPr>
      <w:bookmarkStart w:id="19" w:name="_Toc224486059"/>
      <w:r>
        <w:t>Nocobase</w:t>
      </w:r>
      <w:bookmarkEnd w:id="19"/>
    </w:p>
    <w:p w14:paraId="31C8B84A" w14:textId="77777777" w:rsidR="00D137F9" w:rsidRDefault="00D137F9" w:rsidP="00D137F9">
      <w:pPr>
        <w:keepNext/>
        <w:ind w:firstLine="0"/>
        <w:jc w:val="center"/>
      </w:pPr>
      <w:r>
        <w:rPr>
          <w:noProof/>
        </w:rPr>
        <w:drawing>
          <wp:inline distT="0" distB="0" distL="0" distR="0" wp14:anchorId="7842637E" wp14:editId="73061D95">
            <wp:extent cx="5471160" cy="2735580"/>
            <wp:effectExtent l="0" t="0" r="0" b="7620"/>
            <wp:docPr id="125814514" name="Picture 2" descr="Blog - Noco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log - NocoBas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1160" cy="2735580"/>
                    </a:xfrm>
                    <a:prstGeom prst="rect">
                      <a:avLst/>
                    </a:prstGeom>
                    <a:noFill/>
                    <a:ln>
                      <a:noFill/>
                    </a:ln>
                  </pic:spPr>
                </pic:pic>
              </a:graphicData>
            </a:graphic>
          </wp:inline>
        </w:drawing>
      </w:r>
    </w:p>
    <w:p w14:paraId="17CC65C3" w14:textId="6E0D1CB8" w:rsidR="00D137F9" w:rsidRPr="00D137F9" w:rsidRDefault="00D137F9" w:rsidP="00D137F9">
      <w:pPr>
        <w:pStyle w:val="Caption"/>
        <w:rPr>
          <w:lang w:val="vi-VN"/>
        </w:rPr>
      </w:pPr>
      <w:bookmarkStart w:id="20" w:name="_Toc224486113"/>
      <w:r>
        <w:t xml:space="preserve">Hình </w:t>
      </w:r>
      <w:fldSimple w:instr=" STYLEREF 1 \s ">
        <w:r w:rsidR="00C66BCA">
          <w:rPr>
            <w:noProof/>
          </w:rPr>
          <w:t>1</w:t>
        </w:r>
      </w:fldSimple>
      <w:r w:rsidR="00C66BCA">
        <w:noBreakHyphen/>
      </w:r>
      <w:fldSimple w:instr=" SEQ Hình \* ARABIC \s 1 ">
        <w:r w:rsidR="00C66BCA">
          <w:rPr>
            <w:noProof/>
          </w:rPr>
          <w:t>1</w:t>
        </w:r>
      </w:fldSimple>
      <w:r>
        <w:rPr>
          <w:lang w:val="vi-VN"/>
        </w:rPr>
        <w:t xml:space="preserve">: </w:t>
      </w:r>
      <w:r w:rsidR="001B2FD8">
        <w:rPr>
          <w:lang w:val="vi-VN"/>
        </w:rPr>
        <w:t>Nocobase platform</w:t>
      </w:r>
      <w:bookmarkEnd w:id="20"/>
    </w:p>
    <w:p w14:paraId="071E4B84" w14:textId="77777777" w:rsidR="002A3ED0" w:rsidRPr="002A3ED0" w:rsidRDefault="002A3ED0" w:rsidP="002A3ED0">
      <w:pPr>
        <w:pStyle w:val="Like-Numbering"/>
        <w:rPr>
          <w:bCs/>
          <w:lang w:val="vi-VN"/>
        </w:rPr>
      </w:pPr>
    </w:p>
    <w:p w14:paraId="457D31D0" w14:textId="77777777" w:rsidR="009218D7" w:rsidRDefault="004421AA" w:rsidP="009218D7">
      <w:pPr>
        <w:pStyle w:val="Like-Numbering"/>
        <w:ind w:firstLine="567"/>
        <w:jc w:val="both"/>
        <w:rPr>
          <w:b w:val="0"/>
          <w:lang w:val="vi-VN"/>
        </w:rPr>
      </w:pPr>
      <w:r w:rsidRPr="004421AA">
        <w:rPr>
          <w:b w:val="0"/>
          <w:lang w:val="vi-VN"/>
        </w:rPr>
        <w:t>NocoBase là một nền tảng mã nguồn mở được thiết kế nhằm hỗ trợ xây dựng các hệ thống quản lý dữ liệu và ứng dụng nghiệp vụ theo mô hình No-Code/Low-Code. Thay vì phải phát triển toàn bộ hệ thống bằng cách viết mã từ đầu, NocoBase cung cấp một môi trường phát triển trực quan, cho phép người dùng thiết kế cơ sở dữ liệu, giao diện và quy trình nghiệp vụ thông qua các thao tác cấu hình. Nhờ đó, quá trình xây dựng các hệ thống quản trị nội bộ có thể được thực hiện nhanh chóng, linh hoạt và tiết kiệm chi phí phát triển.</w:t>
      </w:r>
    </w:p>
    <w:p w14:paraId="6E6C52DE" w14:textId="77777777" w:rsidR="009218D7" w:rsidRDefault="004421AA" w:rsidP="009218D7">
      <w:pPr>
        <w:pStyle w:val="Like-Numbering"/>
        <w:ind w:firstLine="567"/>
        <w:jc w:val="both"/>
        <w:rPr>
          <w:b w:val="0"/>
          <w:lang w:val="vi-VN"/>
        </w:rPr>
      </w:pPr>
      <w:r w:rsidRPr="004421AA">
        <w:rPr>
          <w:b w:val="0"/>
          <w:lang w:val="vi-VN"/>
        </w:rPr>
        <w:lastRenderedPageBreak/>
        <w:t>Một trong những đặc điểm quan trọng của NocoBase là kiến trúc dựa trên collection. Collection có thể hiểu là các bảng dữ liệu trong cơ sở dữ liệu, trong đó mỗi collection đại diện cho một loại đối tượng trong hệ thống, chẳng hạn như khách hàng, hợp đồng hoặc lịch hẹn. Các collection này có thể được liên kết với nhau thông qua các mối quan hệ dữ liệu như one-to-many hoặc many-to-many, giúp hình thành nên một cấu trúc dữ liệu hoàn chỉnh cho toàn bộ hệ thống.</w:t>
      </w:r>
    </w:p>
    <w:p w14:paraId="7C3AAA4D" w14:textId="77777777" w:rsidR="000065ED" w:rsidRDefault="004421AA" w:rsidP="000065ED">
      <w:pPr>
        <w:pStyle w:val="Like-Numbering"/>
        <w:ind w:firstLine="567"/>
        <w:jc w:val="both"/>
        <w:rPr>
          <w:b w:val="0"/>
          <w:lang w:val="vi-VN"/>
        </w:rPr>
      </w:pPr>
      <w:r w:rsidRPr="004421AA">
        <w:rPr>
          <w:b w:val="0"/>
          <w:lang w:val="vi-VN"/>
        </w:rPr>
        <w:t>Ngoài việc quản lý dữ liệu, NocoBase còn cung cấp hệ thống block giao diện (UI Blocks) cho phép người dùng thiết kế các trang quản lý dữ liệu một cách trực quan. Người phát triển có thể dễ dàng tạo các bảng danh sách, biểu mẫu nhập liệu, dashboard thống kê hoặc các trang quản trị mà không cần xây dựng giao diện từ đầu.</w:t>
      </w:r>
      <w:r w:rsidR="000065ED">
        <w:rPr>
          <w:b w:val="0"/>
          <w:lang w:val="vi-VN"/>
        </w:rPr>
        <w:t xml:space="preserve"> </w:t>
      </w:r>
    </w:p>
    <w:p w14:paraId="0A03BA7F" w14:textId="422E1078" w:rsidR="004421AA" w:rsidRPr="004421AA" w:rsidRDefault="004421AA" w:rsidP="000065ED">
      <w:pPr>
        <w:pStyle w:val="Like-Numbering"/>
        <w:ind w:firstLine="567"/>
        <w:jc w:val="both"/>
        <w:rPr>
          <w:b w:val="0"/>
          <w:lang w:val="vi-VN"/>
        </w:rPr>
      </w:pPr>
      <w:r w:rsidRPr="004421AA">
        <w:rPr>
          <w:b w:val="0"/>
          <w:lang w:val="vi-VN"/>
        </w:rPr>
        <w:t>NocoBase còn tích hợp sẵn workflow automation, cho phép xây dựng các quy trình tự động hóa trong hệ thống. Workflow có thể được thiết lập dựa trên các trigger như tạo bản ghi mới, cập nhật dữ liệu hoặc nhận webhook từ hệ thống bên ngoài. Sau khi được kích hoạt, workflow có thể thực hiện nhiều hành động như gửi thông báo, cập nhật dữ liệu, gọi API hoặc kích hoạt các quy trình khác. Nhờ cơ chế này, các quy trình nghiệp vụ trong CRM có thể được tự động hóa, giúp giảm thao tác thủ công và tăng hiệu quả làm việc.</w:t>
      </w:r>
    </w:p>
    <w:p w14:paraId="3E7EA272" w14:textId="77777777" w:rsidR="000E4D6E" w:rsidRDefault="004421AA" w:rsidP="000E4D6E">
      <w:pPr>
        <w:pStyle w:val="Like-Numbering"/>
        <w:ind w:firstLine="567"/>
        <w:jc w:val="both"/>
        <w:rPr>
          <w:b w:val="0"/>
          <w:lang w:val="vi-VN"/>
        </w:rPr>
      </w:pPr>
      <w:r w:rsidRPr="004421AA">
        <w:rPr>
          <w:b w:val="0"/>
          <w:lang w:val="vi-VN"/>
        </w:rPr>
        <w:t>Một tính năng quan trọng khác của NocoBase là hệ thống phân quyền và quản lý người dùng. Nền tảng cho phép thiết lập nhiều vai trò khác nhau như quản trị viên, nhân viên kinh doanh hoặc nhân viên hỗ trợ khách hàng. Mỗi vai trò có thể được cấu hình quyền truy cập khác nhau đối với các module, dữ liệu hoặc chức năng trong hệ thống. Điều này giúp đảm bảo tính bảo mật và kiểm soát dữ liệu trong môi trường doanh nghiệp.</w:t>
      </w:r>
    </w:p>
    <w:p w14:paraId="1EA08F6E" w14:textId="51E0F75E" w:rsidR="004421AA" w:rsidRPr="004421AA" w:rsidRDefault="004421AA" w:rsidP="000E4D6E">
      <w:pPr>
        <w:pStyle w:val="Like-Numbering"/>
        <w:ind w:firstLine="567"/>
        <w:jc w:val="both"/>
        <w:rPr>
          <w:b w:val="0"/>
          <w:lang w:val="vi-VN"/>
        </w:rPr>
      </w:pPr>
      <w:r w:rsidRPr="004421AA">
        <w:rPr>
          <w:b w:val="0"/>
          <w:lang w:val="vi-VN"/>
        </w:rPr>
        <w:t>Ngoài ra, NocoBase còn hỗ trợ tích hợp API và mở rộng hệ thống thông qua plugin. Nhờ khả năng này, hệ thống CRM có thể dễ dàng kết nối với các dịch vụ bên ngoài như hệ thống thanh toán, công cụ tự động hóa hoặc các dịch vụ trí tuệ nhân tạo. Đây là yếu tố quan trọng giúp hệ thống CRM có thể mở rộng và tích hợp với nhiều nền tảng khác nhau trong quá trình vận hành.</w:t>
      </w:r>
    </w:p>
    <w:p w14:paraId="1293DA7F" w14:textId="575D7642" w:rsidR="004421AA" w:rsidRPr="004421AA" w:rsidRDefault="004421AA" w:rsidP="000E4D6E">
      <w:pPr>
        <w:pStyle w:val="Like-Numbering"/>
        <w:ind w:firstLine="567"/>
        <w:jc w:val="both"/>
        <w:rPr>
          <w:b w:val="0"/>
          <w:lang w:val="vi-VN"/>
        </w:rPr>
      </w:pPr>
      <w:r w:rsidRPr="004421AA">
        <w:rPr>
          <w:b w:val="0"/>
          <w:lang w:val="vi-VN"/>
        </w:rPr>
        <w:t>Trong phạm vi của đề tài CRM 2.0 ứng dụng trí tuệ nhân tạo, NocoBase được sử dụng làm nền tảng trung tâm để xâ</w:t>
      </w:r>
      <w:r w:rsidR="00C05E27">
        <w:rPr>
          <w:b w:val="0"/>
          <w:lang w:val="vi-VN"/>
        </w:rPr>
        <w:t xml:space="preserve"> </w:t>
      </w:r>
      <w:r w:rsidRPr="004421AA">
        <w:rPr>
          <w:b w:val="0"/>
          <w:lang w:val="vi-VN"/>
        </w:rPr>
        <w:t>y dựng hệ thống CRM nội bộ. Cụ thể, NocoBase được sử dụng cho các mục đích sau:</w:t>
      </w:r>
    </w:p>
    <w:p w14:paraId="4D3200F2" w14:textId="77777777" w:rsidR="004421AA" w:rsidRPr="004421AA" w:rsidRDefault="004421AA" w:rsidP="009218D7">
      <w:pPr>
        <w:pStyle w:val="Like-Numbering"/>
        <w:jc w:val="both"/>
        <w:rPr>
          <w:b w:val="0"/>
          <w:lang w:val="vi-VN"/>
        </w:rPr>
      </w:pPr>
    </w:p>
    <w:p w14:paraId="07326C4F" w14:textId="77777777" w:rsidR="00C05E27" w:rsidRDefault="004421AA" w:rsidP="009218D7">
      <w:pPr>
        <w:pStyle w:val="Like-Numbering"/>
        <w:numPr>
          <w:ilvl w:val="0"/>
          <w:numId w:val="70"/>
        </w:numPr>
        <w:ind w:left="993"/>
        <w:jc w:val="both"/>
        <w:rPr>
          <w:b w:val="0"/>
          <w:lang w:val="vi-VN"/>
        </w:rPr>
      </w:pPr>
      <w:r w:rsidRPr="004421AA">
        <w:rPr>
          <w:b w:val="0"/>
          <w:lang w:val="vi-VN"/>
        </w:rPr>
        <w:lastRenderedPageBreak/>
        <w:t>Xây dựng các module quản lý chính của CRM như Khách hàng, Lịch hẹn, Hợp đồng và Công nợ. Các module này được thiết kế dưới dạng các collection dữ liệu liên kết với nhau nhằm quản lý toàn bộ thông tin liên quan đến quá trình bán hàng và chăm sóc khách hàng.</w:t>
      </w:r>
    </w:p>
    <w:p w14:paraId="12C018AF" w14:textId="77777777" w:rsidR="00C05E27" w:rsidRDefault="004421AA" w:rsidP="009218D7">
      <w:pPr>
        <w:pStyle w:val="Like-Numbering"/>
        <w:numPr>
          <w:ilvl w:val="0"/>
          <w:numId w:val="70"/>
        </w:numPr>
        <w:ind w:left="993"/>
        <w:jc w:val="both"/>
        <w:rPr>
          <w:b w:val="0"/>
          <w:lang w:val="vi-VN"/>
        </w:rPr>
      </w:pPr>
      <w:r w:rsidRPr="00C05E27">
        <w:rPr>
          <w:b w:val="0"/>
          <w:lang w:val="vi-VN"/>
        </w:rPr>
        <w:t>Thiết lập các workflow tự động hóa trong hệ thống, ví dụ như tự động cập nhật trạng thái khách hàng, tạo thông báo cho nhân viên sale hoặc đồng bộ dữ liệu với các hệ thống bên ngoài.</w:t>
      </w:r>
    </w:p>
    <w:p w14:paraId="33003E11" w14:textId="77777777" w:rsidR="00C05E27" w:rsidRDefault="004421AA" w:rsidP="009218D7">
      <w:pPr>
        <w:pStyle w:val="Like-Numbering"/>
        <w:numPr>
          <w:ilvl w:val="0"/>
          <w:numId w:val="70"/>
        </w:numPr>
        <w:ind w:left="993"/>
        <w:jc w:val="both"/>
        <w:rPr>
          <w:b w:val="0"/>
          <w:lang w:val="vi-VN"/>
        </w:rPr>
      </w:pPr>
      <w:r w:rsidRPr="00C05E27">
        <w:rPr>
          <w:b w:val="0"/>
          <w:lang w:val="vi-VN"/>
        </w:rPr>
        <w:t>Quản lý người dùng và phân quyền truy cập, đảm bảo mỗi bộ phận trong doanh nghiệp chỉ có thể truy cập vào các chức năng và dữ liệu phù hợp với vai trò của mình.</w:t>
      </w:r>
    </w:p>
    <w:p w14:paraId="0897A4FF" w14:textId="0082BFAF" w:rsidR="004421AA" w:rsidRPr="00C05E27" w:rsidRDefault="004421AA" w:rsidP="009218D7">
      <w:pPr>
        <w:pStyle w:val="Like-Numbering"/>
        <w:numPr>
          <w:ilvl w:val="0"/>
          <w:numId w:val="70"/>
        </w:numPr>
        <w:ind w:left="993"/>
        <w:jc w:val="both"/>
        <w:rPr>
          <w:b w:val="0"/>
          <w:lang w:val="vi-VN"/>
        </w:rPr>
      </w:pPr>
      <w:r w:rsidRPr="00C05E27">
        <w:rPr>
          <w:b w:val="0"/>
          <w:lang w:val="vi-VN"/>
        </w:rPr>
        <w:t>Kết nối với các dịch vụ bên ngoài thông qua API, đặc biệt là các hệ thống tự động hóa workflow và các dịch vụ trí tuệ nhân tạo được sử dụng trong đề tài.</w:t>
      </w:r>
    </w:p>
    <w:p w14:paraId="0DBC80B8" w14:textId="5FA8FA9E" w:rsidR="002A3ED0" w:rsidRDefault="00C05E27" w:rsidP="009218D7">
      <w:pPr>
        <w:pStyle w:val="Like-Numbering"/>
        <w:jc w:val="both"/>
        <w:rPr>
          <w:b w:val="0"/>
          <w:lang w:val="vi-VN"/>
        </w:rPr>
      </w:pPr>
      <w:r>
        <w:rPr>
          <w:b w:val="0"/>
          <w:lang w:val="vi-VN"/>
        </w:rPr>
        <w:t xml:space="preserve">=&gt; </w:t>
      </w:r>
      <w:r w:rsidR="004421AA" w:rsidRPr="004421AA">
        <w:rPr>
          <w:b w:val="0"/>
          <w:lang w:val="vi-VN"/>
        </w:rPr>
        <w:t>Nhờ sử dụng NocoBase làm nền tảng phát triển, hệ thống CRM trong đề tài có thể được xây dựng nhanh chóng, dễ dàng mở rộng và linh hoạt tích hợp với các công nghệ khác như tự động hóa workflow, xử lý dữ liệu AI và các dịch vụ đám mây. Điều này phù hợp với định hướng của mô hình CRM 2.0, trong đó hệ thống quản lý khách hàng không chỉ lưu trữ dữ liệu mà còn hỗ trợ phân tích, tự động hóa và tối ưu hóa quy trình kinh doanh của doanh nghiệp.</w:t>
      </w:r>
      <w:r w:rsidR="002A3ED0" w:rsidRPr="008C5AD9">
        <w:rPr>
          <w:b w:val="0"/>
          <w:lang w:val="vi-VN"/>
        </w:rPr>
        <w:t>.</w:t>
      </w:r>
    </w:p>
    <w:p w14:paraId="10FF2FAA" w14:textId="0E26E087" w:rsidR="00C05E27" w:rsidRDefault="00DD466D" w:rsidP="00C05E27">
      <w:pPr>
        <w:pStyle w:val="Heading3"/>
        <w:rPr>
          <w:lang w:val="vi-VN"/>
        </w:rPr>
      </w:pPr>
      <w:bookmarkStart w:id="21" w:name="_Toc224486060"/>
      <w:r>
        <w:lastRenderedPageBreak/>
        <w:t>Docker</w:t>
      </w:r>
      <w:bookmarkEnd w:id="21"/>
    </w:p>
    <w:p w14:paraId="47801747" w14:textId="77777777" w:rsidR="00134E01" w:rsidRDefault="00DD466D" w:rsidP="00134E01">
      <w:pPr>
        <w:keepNext/>
        <w:ind w:firstLine="0"/>
        <w:jc w:val="center"/>
      </w:pPr>
      <w:r w:rsidRPr="00DD466D">
        <w:rPr>
          <w:noProof/>
          <w:lang w:val="vi-VN"/>
        </w:rPr>
        <w:drawing>
          <wp:inline distT="0" distB="0" distL="0" distR="0" wp14:anchorId="6EE36CF9" wp14:editId="3F828731">
            <wp:extent cx="5517183" cy="3080657"/>
            <wp:effectExtent l="0" t="0" r="7620" b="5715"/>
            <wp:docPr id="70409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97117" name=""/>
                    <pic:cNvPicPr/>
                  </pic:nvPicPr>
                  <pic:blipFill>
                    <a:blip r:embed="rId13"/>
                    <a:stretch>
                      <a:fillRect/>
                    </a:stretch>
                  </pic:blipFill>
                  <pic:spPr>
                    <a:xfrm>
                      <a:off x="0" y="0"/>
                      <a:ext cx="5616034" cy="3135853"/>
                    </a:xfrm>
                    <a:prstGeom prst="rect">
                      <a:avLst/>
                    </a:prstGeom>
                  </pic:spPr>
                </pic:pic>
              </a:graphicData>
            </a:graphic>
          </wp:inline>
        </w:drawing>
      </w:r>
    </w:p>
    <w:p w14:paraId="4BD21926" w14:textId="67601E35" w:rsidR="00DD466D" w:rsidRDefault="00134E01" w:rsidP="00134E01">
      <w:pPr>
        <w:pStyle w:val="Caption"/>
        <w:rPr>
          <w:lang w:val="vi-VN"/>
        </w:rPr>
      </w:pPr>
      <w:bookmarkStart w:id="22" w:name="_Toc224486114"/>
      <w:r>
        <w:t xml:space="preserve">Hình </w:t>
      </w:r>
      <w:fldSimple w:instr=" STYLEREF 1 \s ">
        <w:r w:rsidR="00C66BCA">
          <w:rPr>
            <w:noProof/>
          </w:rPr>
          <w:t>1</w:t>
        </w:r>
      </w:fldSimple>
      <w:r w:rsidR="00C66BCA">
        <w:noBreakHyphen/>
      </w:r>
      <w:fldSimple w:instr=" SEQ Hình \* ARABIC \s 1 ">
        <w:r w:rsidR="00C66BCA">
          <w:rPr>
            <w:noProof/>
          </w:rPr>
          <w:t>2</w:t>
        </w:r>
      </w:fldSimple>
      <w:r>
        <w:rPr>
          <w:lang w:val="vi-VN"/>
        </w:rPr>
        <w:t>: Giao diện docker</w:t>
      </w:r>
      <w:bookmarkEnd w:id="22"/>
    </w:p>
    <w:p w14:paraId="413799B2" w14:textId="77777777" w:rsidR="00134E01" w:rsidRDefault="00134E01" w:rsidP="00A0780D">
      <w:pPr>
        <w:ind w:firstLine="0"/>
        <w:rPr>
          <w:lang w:val="vi-VN"/>
        </w:rPr>
      </w:pPr>
    </w:p>
    <w:p w14:paraId="0CB620FD" w14:textId="77777777" w:rsidR="00C2736C" w:rsidRDefault="00A0780D" w:rsidP="00C2736C">
      <w:pPr>
        <w:rPr>
          <w:lang w:val="vi-VN"/>
        </w:rPr>
      </w:pPr>
      <w:r w:rsidRPr="00A0780D">
        <w:rPr>
          <w:lang w:val="vi-VN"/>
        </w:rPr>
        <w:t>Docker là một nền tảng mã nguồn mở được sử dụng để đóng gói, phân phối và triển khai ứng dụng dưới dạng container. Container có thể hiểu là một môi trường chạy ứng dụng đã được đóng gói sẵn bao gồm toàn bộ các thành phần cần thiết như mã nguồn, thư viện, cấu hình và các phụ thuộc hệ thống. Nhờ cơ chế này, ứng dụng có thể chạy ổn định trên nhiều môi trường khác nhau mà không gặp phải các vấn đề liên quan đến sự khác biệt về hệ điều hành hoặc cấu hình máy chủ.</w:t>
      </w:r>
    </w:p>
    <w:p w14:paraId="61111BCF" w14:textId="77777777" w:rsidR="00CD6979" w:rsidRDefault="00A0780D" w:rsidP="00CD6979">
      <w:pPr>
        <w:rPr>
          <w:lang w:val="vi-VN"/>
        </w:rPr>
      </w:pPr>
      <w:r w:rsidRPr="00A0780D">
        <w:rPr>
          <w:lang w:val="vi-VN"/>
        </w:rPr>
        <w:t>Trong phương pháp phát triển phần mềm truyền thống, khi triển khai một hệ thống lên máy chủ, lập trình viên thường phải cài đặt thủ công nhiều thành phần như runtime, thư viện, database hoặc các dịch vụ liên quan. Quá trình này dễ xảy ra lỗi do sự khác biệt giữa môi trường phát triển và môi trường triển khai. Docker giải quyết vấn đề này bằng cách cho phép đóng gói toàn bộ ứng dụng cùng với môi trường chạy của nó vào một container duy nhất. Container này có thể được triển khai và chạy giống nhau trên bất kỳ máy chủ nào có cài Docker.</w:t>
      </w:r>
    </w:p>
    <w:p w14:paraId="3299673F" w14:textId="77777777" w:rsidR="00CD6979" w:rsidRDefault="00A0780D" w:rsidP="00CD6979">
      <w:pPr>
        <w:rPr>
          <w:lang w:val="vi-VN"/>
        </w:rPr>
      </w:pPr>
      <w:r w:rsidRPr="00A0780D">
        <w:rPr>
          <w:lang w:val="vi-VN"/>
        </w:rPr>
        <w:t xml:space="preserve">Một ưu điểm quan trọng khác của Docker là khả năng quản lý nhiều container cùng lúc thông qua Docker Compose. Docker Compose cho phép định nghĩa toàn bộ hệ thống trong một file cấu hình, trong đó mô tả các dịch vụ cần chạy, cách chúng kết nối với nhau, các cổng mạng sử dụng và các thư mục lưu trữ dữ liệu. </w:t>
      </w:r>
    </w:p>
    <w:p w14:paraId="17D5EF62" w14:textId="421AA46B" w:rsidR="00A0780D" w:rsidRPr="00A0780D" w:rsidRDefault="00A0780D" w:rsidP="00CD6979">
      <w:pPr>
        <w:rPr>
          <w:lang w:val="vi-VN"/>
        </w:rPr>
      </w:pPr>
      <w:r w:rsidRPr="00A0780D">
        <w:rPr>
          <w:lang w:val="vi-VN"/>
        </w:rPr>
        <w:lastRenderedPageBreak/>
        <w:t>Trong phạm vi đề tài, Docker được sử dụng như một công cụ chính để triển khai và quản lý các dịch vụ của hệ thống. Cụ thể, Docker được sử dụng cho các mục đích sau:</w:t>
      </w:r>
    </w:p>
    <w:p w14:paraId="36697B98" w14:textId="77777777" w:rsidR="00E3233D" w:rsidRDefault="00CD6979" w:rsidP="00E3233D">
      <w:pPr>
        <w:pStyle w:val="ListParagraph"/>
        <w:numPr>
          <w:ilvl w:val="0"/>
          <w:numId w:val="71"/>
        </w:numPr>
        <w:rPr>
          <w:lang w:val="vi-VN"/>
        </w:rPr>
      </w:pPr>
      <w:r w:rsidRPr="00231FA3">
        <w:rPr>
          <w:b/>
          <w:bCs/>
          <w:lang w:val="vi-VN"/>
        </w:rPr>
        <w:t xml:space="preserve">Đóng </w:t>
      </w:r>
      <w:r w:rsidR="00A0780D" w:rsidRPr="00231FA3">
        <w:rPr>
          <w:b/>
          <w:bCs/>
          <w:lang w:val="vi-VN"/>
        </w:rPr>
        <w:t xml:space="preserve">gói các dịch vụ của hệ </w:t>
      </w:r>
      <w:r w:rsidRPr="00231FA3">
        <w:rPr>
          <w:b/>
          <w:bCs/>
          <w:lang w:val="vi-VN"/>
        </w:rPr>
        <w:t>thống:</w:t>
      </w:r>
      <w:r>
        <w:rPr>
          <w:lang w:val="vi-VN"/>
        </w:rPr>
        <w:t xml:space="preserve"> </w:t>
      </w:r>
      <w:r w:rsidR="00A0780D" w:rsidRPr="00CD6979">
        <w:rPr>
          <w:lang w:val="vi-VN"/>
        </w:rPr>
        <w:t>Các thành phần chính của hệ thống như nền tảng CRM và hệ thống tự động hóa workflow được đóng gói thành các container riêng biệt. Việc đóng gói này giúp các dịch vụ có thể chạy độc lập với nhau nhưng vẫn có thể kết nối thông qua mạng nội bộ của Docker. Điều này giúp hệ thống dễ dàng mở rộng và bảo trì khi cần nâng cấp hoặc thay đổi cấu hình.</w:t>
      </w:r>
    </w:p>
    <w:p w14:paraId="7EE8DE16" w14:textId="77777777" w:rsidR="00E3233D" w:rsidRPr="00E3233D" w:rsidRDefault="00E3233D" w:rsidP="00E3233D">
      <w:pPr>
        <w:pStyle w:val="ListParagraph"/>
        <w:numPr>
          <w:ilvl w:val="0"/>
          <w:numId w:val="71"/>
        </w:numPr>
        <w:rPr>
          <w:b/>
          <w:bCs/>
          <w:lang w:val="vi-VN"/>
        </w:rPr>
      </w:pPr>
      <w:r w:rsidRPr="00E3233D">
        <w:rPr>
          <w:b/>
          <w:bCs/>
          <w:lang w:val="vi-VN"/>
        </w:rPr>
        <w:t>T</w:t>
      </w:r>
      <w:r w:rsidR="00A0780D" w:rsidRPr="00E3233D">
        <w:rPr>
          <w:b/>
          <w:bCs/>
          <w:lang w:val="vi-VN"/>
        </w:rPr>
        <w:t xml:space="preserve">riển khai hệ thống trên máy chủ (VPS) một cách nhanh </w:t>
      </w:r>
      <w:r>
        <w:rPr>
          <w:b/>
          <w:bCs/>
          <w:lang w:val="vi-VN"/>
        </w:rPr>
        <w:t xml:space="preserve">chóng: </w:t>
      </w:r>
      <w:r w:rsidR="00A0780D" w:rsidRPr="00E3233D">
        <w:rPr>
          <w:lang w:val="vi-VN"/>
        </w:rPr>
        <w:t>Thay vì phải cài đặt thủ công từng thành phần trên máy chủ, Docker cho phép triển khai toàn bộ hệ thống chỉ bằng cách chạy các file cấu hình Docker Compose. Quá trình này giúp tiết kiệm thời gian triển khai và giảm nguy cơ xảy ra lỗi cấu hình.</w:t>
      </w:r>
    </w:p>
    <w:p w14:paraId="38CC0A71" w14:textId="77777777" w:rsidR="00E3233D" w:rsidRPr="00E3233D" w:rsidRDefault="00E3233D" w:rsidP="00E3233D">
      <w:pPr>
        <w:pStyle w:val="ListParagraph"/>
        <w:numPr>
          <w:ilvl w:val="0"/>
          <w:numId w:val="71"/>
        </w:numPr>
        <w:rPr>
          <w:b/>
          <w:bCs/>
          <w:lang w:val="vi-VN"/>
        </w:rPr>
      </w:pPr>
      <w:r w:rsidRPr="00E3233D">
        <w:rPr>
          <w:b/>
          <w:bCs/>
          <w:lang w:val="vi-VN"/>
        </w:rPr>
        <w:t>Đ</w:t>
      </w:r>
      <w:r w:rsidR="00A0780D" w:rsidRPr="00E3233D">
        <w:rPr>
          <w:b/>
          <w:bCs/>
          <w:lang w:val="vi-VN"/>
        </w:rPr>
        <w:t xml:space="preserve">ảm bảo môi trường chạy ứng dụng đồng </w:t>
      </w:r>
      <w:r>
        <w:rPr>
          <w:b/>
          <w:bCs/>
          <w:lang w:val="vi-VN"/>
        </w:rPr>
        <w:t xml:space="preserve">nhất: </w:t>
      </w:r>
      <w:r w:rsidR="00A0780D" w:rsidRPr="00E3233D">
        <w:rPr>
          <w:lang w:val="vi-VN"/>
        </w:rPr>
        <w:t>Một trong những vấn đề phổ biến khi phát triển phần mềm là sự khác biệt giữa môi trường phát triển và môi trường triển khai. Docker giúp đảm bảo rằng ứng dụng sẽ chạy giống nhau trên máy tính của lập trình viên, trên máy chủ thử nghiệm và trên máy chủ chính thức.</w:t>
      </w:r>
    </w:p>
    <w:p w14:paraId="6430C837" w14:textId="77777777" w:rsidR="00E3233D" w:rsidRPr="00E3233D" w:rsidRDefault="00E3233D" w:rsidP="00E3233D">
      <w:pPr>
        <w:pStyle w:val="ListParagraph"/>
        <w:numPr>
          <w:ilvl w:val="0"/>
          <w:numId w:val="71"/>
        </w:numPr>
        <w:rPr>
          <w:b/>
          <w:bCs/>
          <w:lang w:val="vi-VN"/>
        </w:rPr>
      </w:pPr>
      <w:r w:rsidRPr="00E3233D">
        <w:rPr>
          <w:b/>
          <w:bCs/>
          <w:lang w:val="vi-VN"/>
        </w:rPr>
        <w:t xml:space="preserve">Tách </w:t>
      </w:r>
      <w:r w:rsidR="00A0780D" w:rsidRPr="00E3233D">
        <w:rPr>
          <w:b/>
          <w:bCs/>
          <w:lang w:val="vi-VN"/>
        </w:rPr>
        <w:t xml:space="preserve">biệt các dịch vụ để tăng tính ổn định của hệ </w:t>
      </w:r>
      <w:r>
        <w:rPr>
          <w:b/>
          <w:bCs/>
          <w:lang w:val="vi-VN"/>
        </w:rPr>
        <w:t xml:space="preserve">thống: </w:t>
      </w:r>
      <w:r w:rsidR="00A0780D" w:rsidRPr="00E3233D">
        <w:rPr>
          <w:lang w:val="vi-VN"/>
        </w:rPr>
        <w:t>Trong hệ thống của đề tài, các dịch vụ được triển khai thành nhiều container riêng biệt. Việc tách các dịch vụ này giúp tránh trường hợp một dịch vụ gặp lỗi sẽ ảnh hưởng đến toàn bộ hệ thống. Ví dụ, nếu một container gặp sự cố hoặc bị quá tải, các container khác vẫn có thể hoạt động bình thường.</w:t>
      </w:r>
    </w:p>
    <w:p w14:paraId="74F345C2" w14:textId="508AEA1A" w:rsidR="00A0780D" w:rsidRPr="00E3233D" w:rsidRDefault="00E3233D" w:rsidP="00E3233D">
      <w:pPr>
        <w:pStyle w:val="ListParagraph"/>
        <w:numPr>
          <w:ilvl w:val="0"/>
          <w:numId w:val="71"/>
        </w:numPr>
        <w:rPr>
          <w:b/>
          <w:bCs/>
          <w:lang w:val="vi-VN"/>
        </w:rPr>
      </w:pPr>
      <w:r>
        <w:rPr>
          <w:b/>
          <w:bCs/>
          <w:lang w:val="vi-VN"/>
        </w:rPr>
        <w:t xml:space="preserve">Sử </w:t>
      </w:r>
      <w:r w:rsidR="00A0780D" w:rsidRPr="00E3233D">
        <w:rPr>
          <w:b/>
          <w:bCs/>
          <w:lang w:val="vi-VN"/>
        </w:rPr>
        <w:t xml:space="preserve">dụng cơ chế volume để lưu trữ dữ </w:t>
      </w:r>
      <w:r>
        <w:rPr>
          <w:b/>
          <w:bCs/>
          <w:lang w:val="vi-VN"/>
        </w:rPr>
        <w:t xml:space="preserve">liệu: </w:t>
      </w:r>
      <w:r w:rsidR="00A0780D" w:rsidRPr="00E3233D">
        <w:rPr>
          <w:lang w:val="vi-VN"/>
        </w:rPr>
        <w:t>Docker cung cấp cơ chế volume cho phép lưu trữ dữ liệu bên ngoài container. Điều này có nghĩa là dữ liệu sẽ không bị mất khi container được khởi động lại hoặc khi hệ thống được cập nhật. Các volume thường được sử dụng để lưu trữ dữ liệu cơ sở dữ liệu, file tài liệu hoặc các dữ liệu cấu hình của hệ thống.</w:t>
      </w:r>
    </w:p>
    <w:p w14:paraId="62366E56" w14:textId="72C161E1" w:rsidR="00B51BCF" w:rsidRDefault="00E3233D" w:rsidP="00E3233D">
      <w:pPr>
        <w:ind w:firstLine="0"/>
        <w:rPr>
          <w:lang w:val="vi-VN"/>
        </w:rPr>
      </w:pPr>
      <w:r>
        <w:rPr>
          <w:lang w:val="vi-VN"/>
        </w:rPr>
        <w:t xml:space="preserve">=&gt; </w:t>
      </w:r>
      <w:r w:rsidR="00A0780D" w:rsidRPr="00A0780D">
        <w:rPr>
          <w:lang w:val="vi-VN"/>
        </w:rPr>
        <w:t xml:space="preserve">Ngoài ra, khi triển khai Docker, hệ thống sẽ sinh ra nhiều thư mục và file cấu hình liên quan đến container và volume. Các file này chủ yếu dùng để lưu trữ dữ liệu và cấu hình của hệ thống, không liên quan trực tiếp đến việc phát triển mã nguồn. Nhờ </w:t>
      </w:r>
      <w:r w:rsidR="00A0780D" w:rsidRPr="00A0780D">
        <w:rPr>
          <w:lang w:val="vi-VN"/>
        </w:rPr>
        <w:lastRenderedPageBreak/>
        <w:t>cơ chế này, dữ liệu của hệ thống CRM như thông tin khách hàng, hợp đồng hoặc lịch hẹn luôn được lưu trữ an toàn ngay cả khi container bị dừng hoặc khởi động lại.</w:t>
      </w:r>
    </w:p>
    <w:p w14:paraId="35B032BF" w14:textId="77777777" w:rsidR="00B51BCF" w:rsidRDefault="00B51BCF" w:rsidP="00B51BCF">
      <w:pPr>
        <w:pStyle w:val="Heading3"/>
        <w:rPr>
          <w:rStyle w:val="Strong"/>
          <w:b/>
          <w:bCs/>
          <w:lang w:val="vi-VN"/>
        </w:rPr>
      </w:pPr>
      <w:bookmarkStart w:id="23" w:name="_Toc224486061"/>
      <w:r>
        <w:rPr>
          <w:rStyle w:val="Strong"/>
          <w:b/>
          <w:bCs/>
        </w:rPr>
        <w:t>Cloudflare</w:t>
      </w:r>
      <w:bookmarkEnd w:id="23"/>
    </w:p>
    <w:p w14:paraId="18B1F34D" w14:textId="77777777" w:rsidR="00CE3DCB" w:rsidRDefault="00CE3DCB" w:rsidP="00CE3DCB">
      <w:pPr>
        <w:keepNext/>
        <w:ind w:firstLine="0"/>
        <w:jc w:val="center"/>
      </w:pPr>
      <w:r w:rsidRPr="00CE3DCB">
        <w:rPr>
          <w:noProof/>
          <w:lang w:val="vi-VN"/>
        </w:rPr>
        <w:drawing>
          <wp:inline distT="0" distB="0" distL="0" distR="0" wp14:anchorId="5CFCA694" wp14:editId="32A647C0">
            <wp:extent cx="5384381" cy="2442210"/>
            <wp:effectExtent l="0" t="0" r="6985" b="0"/>
            <wp:docPr id="101230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00025" name=""/>
                    <pic:cNvPicPr/>
                  </pic:nvPicPr>
                  <pic:blipFill>
                    <a:blip r:embed="rId14"/>
                    <a:stretch>
                      <a:fillRect/>
                    </a:stretch>
                  </pic:blipFill>
                  <pic:spPr>
                    <a:xfrm>
                      <a:off x="0" y="0"/>
                      <a:ext cx="5390048" cy="2444781"/>
                    </a:xfrm>
                    <a:prstGeom prst="rect">
                      <a:avLst/>
                    </a:prstGeom>
                  </pic:spPr>
                </pic:pic>
              </a:graphicData>
            </a:graphic>
          </wp:inline>
        </w:drawing>
      </w:r>
    </w:p>
    <w:p w14:paraId="2B3AE5B4" w14:textId="6FF5F1EF" w:rsidR="00CE3DCB" w:rsidRPr="00CE3DCB" w:rsidRDefault="00CE3DCB" w:rsidP="00CE3DCB">
      <w:pPr>
        <w:pStyle w:val="Caption"/>
        <w:rPr>
          <w:lang w:val="vi-VN"/>
        </w:rPr>
      </w:pPr>
      <w:bookmarkStart w:id="24" w:name="_Toc224486115"/>
      <w:r>
        <w:t xml:space="preserve">Hình </w:t>
      </w:r>
      <w:fldSimple w:instr=" STYLEREF 1 \s ">
        <w:r w:rsidR="00C66BCA">
          <w:rPr>
            <w:noProof/>
          </w:rPr>
          <w:t>1</w:t>
        </w:r>
      </w:fldSimple>
      <w:r w:rsidR="00C66BCA">
        <w:noBreakHyphen/>
      </w:r>
      <w:fldSimple w:instr=" SEQ Hình \* ARABIC \s 1 ">
        <w:r w:rsidR="00C66BCA">
          <w:rPr>
            <w:noProof/>
          </w:rPr>
          <w:t>3</w:t>
        </w:r>
      </w:fldSimple>
      <w:r>
        <w:rPr>
          <w:lang w:val="vi-VN"/>
        </w:rPr>
        <w:t xml:space="preserve">: </w:t>
      </w:r>
      <w:r w:rsidR="00AD6045">
        <w:rPr>
          <w:lang w:val="vi-VN"/>
        </w:rPr>
        <w:t>Cloudflare</w:t>
      </w:r>
      <w:bookmarkEnd w:id="24"/>
    </w:p>
    <w:p w14:paraId="28D2282F" w14:textId="77777777" w:rsidR="005659CA" w:rsidRDefault="00B51BCF" w:rsidP="005659CA">
      <w:pPr>
        <w:pStyle w:val="Like-Numbering"/>
        <w:ind w:firstLine="567"/>
        <w:jc w:val="both"/>
        <w:rPr>
          <w:b w:val="0"/>
          <w:bCs/>
          <w:lang w:val="vi-VN"/>
        </w:rPr>
      </w:pPr>
      <w:r w:rsidRPr="00B51BCF">
        <w:rPr>
          <w:b w:val="0"/>
          <w:bCs/>
          <w:lang w:val="vi-VN"/>
        </w:rPr>
        <w:t>Cloudflare là một dịch vụ cung cấp hạ tầng mạng và bảo mật cho các hệ thống website và ứng dụng web. Dịch vụ này hoạt động như một lớp trung gian giữa người dùng truy cập Internet và máy chủ của hệ thống. Khi người dùng truy cập vào website, yêu cầu sẽ được gửi đến hệ thống máy chủ của Cloudflare trước, sau đó Cloudflare mới chuyển tiếp yêu cầu đó đến máy chủ thực của ứng dụng. Cơ chế này giúp tăng cường khả năng bảo mật, tối ưu hiệu suất truy cập và bảo vệ hệ thống khỏi các cuộc tấn công mạng.</w:t>
      </w:r>
    </w:p>
    <w:p w14:paraId="3B75DCCC" w14:textId="703E7086" w:rsidR="00B51BCF" w:rsidRPr="005659CA" w:rsidRDefault="00B51BCF" w:rsidP="005659CA">
      <w:pPr>
        <w:pStyle w:val="Like-Numbering"/>
        <w:ind w:firstLine="567"/>
        <w:jc w:val="both"/>
        <w:rPr>
          <w:b w:val="0"/>
          <w:bCs/>
          <w:lang w:val="vi-VN"/>
        </w:rPr>
      </w:pPr>
      <w:r w:rsidRPr="005659CA">
        <w:rPr>
          <w:b w:val="0"/>
          <w:bCs/>
          <w:lang w:val="vi-VN"/>
        </w:rPr>
        <w:t>Trong phạm vi đề tài, Cloudflare được sử dụng với một số mục đích chính như sau</w:t>
      </w:r>
    </w:p>
    <w:p w14:paraId="33A45879" w14:textId="07CCB8DD" w:rsidR="00B51BCF" w:rsidRPr="00B51BCF" w:rsidRDefault="00AD6045" w:rsidP="005659CA">
      <w:pPr>
        <w:pStyle w:val="ListParagraph"/>
        <w:numPr>
          <w:ilvl w:val="0"/>
          <w:numId w:val="71"/>
        </w:numPr>
        <w:rPr>
          <w:lang w:val="vi-VN"/>
        </w:rPr>
      </w:pPr>
      <w:r w:rsidRPr="00AD6045">
        <w:rPr>
          <w:b/>
          <w:bCs/>
          <w:lang w:val="vi-VN"/>
        </w:rPr>
        <w:t xml:space="preserve">Quản </w:t>
      </w:r>
      <w:r w:rsidR="00B51BCF" w:rsidRPr="00AD6045">
        <w:rPr>
          <w:b/>
          <w:bCs/>
          <w:lang w:val="vi-VN"/>
        </w:rPr>
        <w:t xml:space="preserve">lý tên miền và DNS cho hệ </w:t>
      </w:r>
      <w:r w:rsidRPr="00AD6045">
        <w:rPr>
          <w:b/>
          <w:bCs/>
          <w:lang w:val="vi-VN"/>
        </w:rPr>
        <w:t>thống:</w:t>
      </w:r>
      <w:r>
        <w:rPr>
          <w:lang w:val="vi-VN"/>
        </w:rPr>
        <w:t xml:space="preserve"> </w:t>
      </w:r>
      <w:r w:rsidR="00B51BCF" w:rsidRPr="00B51BCF">
        <w:rPr>
          <w:lang w:val="vi-VN"/>
        </w:rPr>
        <w:t xml:space="preserve">Tên miền của hệ thống được đăng ký từ nhà cung cấp tên </w:t>
      </w:r>
      <w:r>
        <w:rPr>
          <w:lang w:val="vi-VN"/>
        </w:rPr>
        <w:t>miền (</w:t>
      </w:r>
      <w:r w:rsidR="000B6A8D">
        <w:rPr>
          <w:lang w:val="vi-VN"/>
        </w:rPr>
        <w:t>tenten.</w:t>
      </w:r>
      <w:r>
        <w:rPr>
          <w:lang w:val="vi-VN"/>
        </w:rPr>
        <w:t>vn)</w:t>
      </w:r>
      <w:r w:rsidR="00B51BCF" w:rsidRPr="00B51BCF">
        <w:rPr>
          <w:lang w:val="vi-VN"/>
        </w:rPr>
        <w:t xml:space="preserve">, sau đó cấu hình chuyển đổi Name Server sang Cloudflare để quản lý. </w:t>
      </w:r>
    </w:p>
    <w:p w14:paraId="42E2F60B" w14:textId="5AB8D3F6" w:rsidR="00B51BCF" w:rsidRPr="00B51BCF" w:rsidRDefault="00AD6045" w:rsidP="005659CA">
      <w:pPr>
        <w:pStyle w:val="ListParagraph"/>
        <w:numPr>
          <w:ilvl w:val="0"/>
          <w:numId w:val="71"/>
        </w:numPr>
        <w:rPr>
          <w:lang w:val="vi-VN"/>
        </w:rPr>
      </w:pPr>
      <w:r w:rsidRPr="00AD6045">
        <w:rPr>
          <w:b/>
          <w:bCs/>
          <w:lang w:val="vi-VN"/>
        </w:rPr>
        <w:t xml:space="preserve">Cung </w:t>
      </w:r>
      <w:r w:rsidR="00B51BCF" w:rsidRPr="00AD6045">
        <w:rPr>
          <w:b/>
          <w:bCs/>
          <w:lang w:val="vi-VN"/>
        </w:rPr>
        <w:t xml:space="preserve">cấp chứng chỉ SSL miễn phí để sử dụng giao thức </w:t>
      </w:r>
      <w:r w:rsidRPr="00AD6045">
        <w:rPr>
          <w:b/>
          <w:bCs/>
          <w:lang w:val="vi-VN"/>
        </w:rPr>
        <w:t>HTTPS:</w:t>
      </w:r>
      <w:r>
        <w:rPr>
          <w:lang w:val="vi-VN"/>
        </w:rPr>
        <w:t xml:space="preserve"> </w:t>
      </w:r>
      <w:r w:rsidR="00B51BCF" w:rsidRPr="00B51BCF">
        <w:rPr>
          <w:lang w:val="vi-VN"/>
        </w:rPr>
        <w:t>Việc sử dụng HTTPS giúp mã hóa dữ liệu truyền giữa người dùng và máy chủ, từ đó bảo vệ các thông tin quan trọng như dữ liệu khách hàng, hợp đồng và công nợ khỏi nguy cơ bị đánh cắp hoặc nghe lén trên mạng.</w:t>
      </w:r>
    </w:p>
    <w:p w14:paraId="1805E6E7" w14:textId="0245FF2E" w:rsidR="00B51BCF" w:rsidRPr="00B51BCF" w:rsidRDefault="000B7835" w:rsidP="005659CA">
      <w:pPr>
        <w:pStyle w:val="ListParagraph"/>
        <w:numPr>
          <w:ilvl w:val="0"/>
          <w:numId w:val="71"/>
        </w:numPr>
        <w:rPr>
          <w:lang w:val="vi-VN"/>
        </w:rPr>
      </w:pPr>
      <w:r w:rsidRPr="000B7835">
        <w:rPr>
          <w:b/>
          <w:bCs/>
          <w:lang w:val="vi-VN"/>
        </w:rPr>
        <w:t>S</w:t>
      </w:r>
      <w:r w:rsidR="00B51BCF" w:rsidRPr="000B7835">
        <w:rPr>
          <w:b/>
          <w:bCs/>
          <w:lang w:val="vi-VN"/>
        </w:rPr>
        <w:t xml:space="preserve">ử dụng cơ chế Reverse Proxy để bảo vệ máy </w:t>
      </w:r>
      <w:r w:rsidRPr="000B7835">
        <w:rPr>
          <w:b/>
          <w:bCs/>
          <w:lang w:val="vi-VN"/>
        </w:rPr>
        <w:t>chủ:</w:t>
      </w:r>
      <w:r>
        <w:rPr>
          <w:lang w:val="vi-VN"/>
        </w:rPr>
        <w:t xml:space="preserve"> </w:t>
      </w:r>
      <w:r w:rsidR="00B51BCF" w:rsidRPr="00B51BCF">
        <w:rPr>
          <w:lang w:val="vi-VN"/>
        </w:rPr>
        <w:t xml:space="preserve">Cloudflare hoạt động như một lớp Reverse Proxy đứng giữa người dùng và máy chủ ứng dụng. Khi người dùng truy cập vào hệ thống, yêu cầu sẽ đi qua hệ thống mạng của </w:t>
      </w:r>
      <w:r w:rsidR="00B51BCF" w:rsidRPr="00B51BCF">
        <w:rPr>
          <w:lang w:val="vi-VN"/>
        </w:rPr>
        <w:lastRenderedPageBreak/>
        <w:t>Cloudflare trước khi được chuyển đến máy chủ thật. Nhờ cơ chế này, địa chỉ IP thật của máy chủ được ẩn đi, giúp giảm nguy cơ bị tấn công trực tiếp từ Internet. Ngoài ra, Cloudflare còn có khả năng phát hiện và chặn các truy cập bất thường hoặc các cuộc tấn công DDoS nhằm vào hệ thống.</w:t>
      </w:r>
    </w:p>
    <w:p w14:paraId="59A04FEA" w14:textId="77777777" w:rsidR="00C83E62" w:rsidRDefault="00997529" w:rsidP="00B51BCF">
      <w:pPr>
        <w:pStyle w:val="ListParagraph"/>
        <w:numPr>
          <w:ilvl w:val="0"/>
          <w:numId w:val="71"/>
        </w:numPr>
        <w:rPr>
          <w:lang w:val="vi-VN"/>
        </w:rPr>
      </w:pPr>
      <w:r>
        <w:rPr>
          <w:lang w:val="vi-VN"/>
        </w:rPr>
        <w:t>T</w:t>
      </w:r>
      <w:r w:rsidR="00B51BCF" w:rsidRPr="005659CA">
        <w:rPr>
          <w:lang w:val="vi-VN"/>
        </w:rPr>
        <w:t xml:space="preserve">ối ưu tốc độ truy cập thông qua hệ thống </w:t>
      </w:r>
      <w:r>
        <w:rPr>
          <w:lang w:val="vi-VN"/>
        </w:rPr>
        <w:t xml:space="preserve">CDN: </w:t>
      </w:r>
      <w:r w:rsidR="00B51BCF" w:rsidRPr="00B51BCF">
        <w:rPr>
          <w:lang w:val="vi-VN"/>
        </w:rPr>
        <w:t>Cloudflare sở hữu hệ thống máy chủ phân tán trên nhiều khu vực địa lý trên thế giới. Khi người dùng truy cập vào hệ thống, Cloudflare sẽ xử lý yêu cầu thông qua máy chủ gần vị trí của người dùng nhất. Nhờ đó, thời gian phản hồi của hệ thống được cải thiện và tốc độ truy cập trở nên nhanh hơn, đặc biệt đối với các hệ thống có nhiều người dùng truy cập từ các khu vực khác nhau.</w:t>
      </w:r>
    </w:p>
    <w:p w14:paraId="5728C4AB" w14:textId="006263EE" w:rsidR="00B51BCF" w:rsidRDefault="00B51BCF" w:rsidP="00B51BCF">
      <w:pPr>
        <w:pStyle w:val="ListParagraph"/>
        <w:numPr>
          <w:ilvl w:val="0"/>
          <w:numId w:val="71"/>
        </w:numPr>
        <w:rPr>
          <w:lang w:val="vi-VN"/>
        </w:rPr>
      </w:pPr>
      <w:r w:rsidRPr="00C83E62">
        <w:rPr>
          <w:lang w:val="vi-VN"/>
        </w:rPr>
        <w:t xml:space="preserve">Ngoài các chức năng trên, Cloudflare còn được sử dụng để </w:t>
      </w:r>
      <w:r w:rsidRPr="00C83E62">
        <w:rPr>
          <w:b/>
          <w:bCs/>
          <w:lang w:val="vi-VN"/>
        </w:rPr>
        <w:t>public các dịch vụ chạy trong hệ thống Docker ra Internet</w:t>
      </w:r>
      <w:r w:rsidRPr="00C83E62">
        <w:rPr>
          <w:lang w:val="vi-VN"/>
        </w:rPr>
        <w:t xml:space="preserve"> thông qua việc cấu hình các subdomain. Nhờ đó, các dịch vụ như nền tảng CRM hoặc hệ thống tự động hóa workflow có thể được truy cập từ bên ngoài mà không cần mở trực tiếp các cổng mạng của máy chủ.</w:t>
      </w:r>
    </w:p>
    <w:p w14:paraId="460EC506" w14:textId="50023328" w:rsidR="00C83E62" w:rsidRPr="00F5499A" w:rsidRDefault="009E3365" w:rsidP="00F5499A">
      <w:pPr>
        <w:pStyle w:val="Heading3"/>
        <w:rPr>
          <w:lang w:val="vi-VN"/>
        </w:rPr>
      </w:pPr>
      <w:bookmarkStart w:id="25" w:name="_Toc224486062"/>
      <w:r>
        <w:rPr>
          <w:rStyle w:val="Strong"/>
          <w:b/>
          <w:bCs/>
        </w:rPr>
        <w:t>N8N</w:t>
      </w:r>
      <w:bookmarkEnd w:id="25"/>
    </w:p>
    <w:p w14:paraId="76918D5C" w14:textId="1D72CED7" w:rsidR="00F5499A" w:rsidRDefault="00E34ADF" w:rsidP="00F5499A">
      <w:pPr>
        <w:keepNext/>
        <w:ind w:firstLine="0"/>
        <w:jc w:val="center"/>
      </w:pPr>
      <w:r>
        <w:rPr>
          <w:noProof/>
        </w:rPr>
        <w:drawing>
          <wp:inline distT="0" distB="0" distL="0" distR="0" wp14:anchorId="0C79603E" wp14:editId="2BB55B06">
            <wp:extent cx="5338374" cy="3095625"/>
            <wp:effectExtent l="0" t="0" r="0" b="0"/>
            <wp:docPr id="953048801" name="Picture 4" descr="n8n - n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8n - np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4620" cy="3099247"/>
                    </a:xfrm>
                    <a:prstGeom prst="rect">
                      <a:avLst/>
                    </a:prstGeom>
                    <a:noFill/>
                    <a:ln>
                      <a:noFill/>
                    </a:ln>
                  </pic:spPr>
                </pic:pic>
              </a:graphicData>
            </a:graphic>
          </wp:inline>
        </w:drawing>
      </w:r>
    </w:p>
    <w:p w14:paraId="7D802C72" w14:textId="4B708829" w:rsidR="00F5499A" w:rsidRPr="00F5499A" w:rsidRDefault="00F5499A" w:rsidP="00F5499A">
      <w:pPr>
        <w:pStyle w:val="Caption"/>
        <w:rPr>
          <w:lang w:val="vi-VN"/>
        </w:rPr>
      </w:pPr>
      <w:bookmarkStart w:id="26" w:name="_Toc224486116"/>
      <w:r>
        <w:t xml:space="preserve">Hình </w:t>
      </w:r>
      <w:fldSimple w:instr=" STYLEREF 1 \s ">
        <w:r w:rsidR="00C66BCA">
          <w:rPr>
            <w:noProof/>
          </w:rPr>
          <w:t>1</w:t>
        </w:r>
      </w:fldSimple>
      <w:r w:rsidR="00C66BCA">
        <w:noBreakHyphen/>
      </w:r>
      <w:fldSimple w:instr=" SEQ Hình \* ARABIC \s 1 ">
        <w:r w:rsidR="00C66BCA">
          <w:rPr>
            <w:noProof/>
          </w:rPr>
          <w:t>4</w:t>
        </w:r>
      </w:fldSimple>
      <w:r>
        <w:rPr>
          <w:lang w:val="vi-VN"/>
        </w:rPr>
        <w:t>: Giao diện n8n</w:t>
      </w:r>
      <w:bookmarkEnd w:id="26"/>
    </w:p>
    <w:p w14:paraId="3CB85259" w14:textId="77777777" w:rsidR="00EC5CBD" w:rsidRDefault="00EC5CBD" w:rsidP="00EC5CBD">
      <w:pPr>
        <w:rPr>
          <w:lang w:val="vi-VN"/>
        </w:rPr>
      </w:pPr>
      <w:r w:rsidRPr="00EC5CBD">
        <w:t xml:space="preserve">n8n là một nền tảng tự động hóa workflow mã nguồn mở, cho phép kết nối và tự động hóa các quy trình giữa nhiều hệ thống và dịch vụ khác nhau. Công cụ này hoạt động dựa trên mô hình workflow trực quan, trong đó người dùng có thể thiết kế </w:t>
      </w:r>
      <w:r w:rsidRPr="00EC5CBD">
        <w:lastRenderedPageBreak/>
        <w:t>các luồng xử lý dữ liệu thông qua giao diện kéo thả mà không cần phải lập trình phức tạp.</w:t>
      </w:r>
    </w:p>
    <w:p w14:paraId="14D54287" w14:textId="77777777" w:rsidR="00EC5CBD" w:rsidRDefault="00EC5CBD" w:rsidP="00EC5CBD">
      <w:pPr>
        <w:rPr>
          <w:lang w:val="vi-VN"/>
        </w:rPr>
      </w:pPr>
      <w:r w:rsidRPr="00EC5CBD">
        <w:t xml:space="preserve">Trong n8n, mỗi workflow được cấu thành từ nhiều node khác nhau. Mỗi node đại diện cho một hành động cụ thể như nhận dữ liệu từ webhook, gọi API, xử lý dữ liệu, gửi email hoặc lưu trữ file. Các node này được kết nối với nhau để tạo thành một chuỗi xử lý tự </w:t>
      </w:r>
      <w:r>
        <w:t>động</w:t>
      </w:r>
      <w:r>
        <w:rPr>
          <w:lang w:val="vi-VN"/>
        </w:rPr>
        <w:t xml:space="preserve">. </w:t>
      </w:r>
      <w:r w:rsidRPr="00EC5CBD">
        <w:t>Một ưu điểm quan trọng của n8n là khả năng tích hợp với rất nhiều dịch vụ phổ biến thông qua API hoặc webhook. Ví dụ, n8n có thể kết nối với Google Drive, Gmail, Slack, cơ sở dữ liệu hoặc các hệ thống CRM. Bên cạnh đó, n8n cũng cho phép xây dựng các workflow tùy chỉnh để xử lý dữ liệu theo nhu cầu cụ thể của từng hệ thống.</w:t>
      </w:r>
    </w:p>
    <w:p w14:paraId="04CCBD0A" w14:textId="0339C274" w:rsidR="00EC5CBD" w:rsidRPr="00EC5CBD" w:rsidRDefault="00EC5CBD" w:rsidP="00EC5CBD">
      <w:r w:rsidRPr="00EC5CBD">
        <w:t xml:space="preserve">Trong phạm vi đề tài, n8n đóng vai trò như </w:t>
      </w:r>
      <w:r w:rsidRPr="00EC5CBD">
        <w:rPr>
          <w:b/>
          <w:bCs/>
        </w:rPr>
        <w:t>trung tâm điều phối các quy trình tự động hóa</w:t>
      </w:r>
      <w:r w:rsidRPr="00EC5CBD">
        <w:t xml:space="preserve"> giữa các dịch vụ của hệ thống. Cụ thể, n8n được sử dụng trong hệ thống với một số chức năng chính như sau.</w:t>
      </w:r>
    </w:p>
    <w:p w14:paraId="3D7CCF85" w14:textId="6AB20978" w:rsidR="00EC5CBD" w:rsidRPr="002B4057" w:rsidRDefault="00F533B8" w:rsidP="00EC5CBD">
      <w:pPr>
        <w:pStyle w:val="ListParagraph"/>
        <w:numPr>
          <w:ilvl w:val="0"/>
          <w:numId w:val="72"/>
        </w:numPr>
      </w:pPr>
      <w:r w:rsidRPr="00F533B8">
        <w:rPr>
          <w:b/>
          <w:bCs/>
        </w:rPr>
        <w:t>Đánh</w:t>
      </w:r>
      <w:r w:rsidRPr="00F533B8">
        <w:rPr>
          <w:b/>
          <w:bCs/>
          <w:lang w:val="vi-VN"/>
        </w:rPr>
        <w:t xml:space="preserve"> giá mức độ tiềm năng của khách hàng</w:t>
      </w:r>
      <w:r w:rsidR="00EC5CBD" w:rsidRPr="00F533B8">
        <w:rPr>
          <w:b/>
          <w:bCs/>
          <w:lang w:val="vi-VN"/>
        </w:rPr>
        <w:t xml:space="preserve">: </w:t>
      </w:r>
      <w:r w:rsidRPr="00F533B8">
        <w:rPr>
          <w:lang w:val="vi-VN"/>
        </w:rPr>
        <w:t>Khi khách hàng điền form đăng ký, dữ liệu sẽ kích hoạt workflow trong n8n. Tại đây, hệ thống sử dụng mô hình AI để phân tích thông tin và đánh giá mức độ tiềm năng của khách hàng dựa trên các tiêu chí được cung cấp. Kết quả xử lý bao gồm điểm tiềm năng và một số nhận xét tổng quan sẽ được gửi về hệ thống CRM trên NocoBase để lưu trữ và hỗ trợ nhân viên sale trong quá trình chăm sóc khách hàng.</w:t>
      </w:r>
      <w:r w:rsidRPr="00F533B8">
        <w:t xml:space="preserve"> </w:t>
      </w:r>
    </w:p>
    <w:p w14:paraId="4EF9A9E9" w14:textId="77777777" w:rsidR="00DA6845" w:rsidRPr="00DA6845" w:rsidRDefault="002B4057" w:rsidP="00DA6845">
      <w:pPr>
        <w:pStyle w:val="ListParagraph"/>
        <w:numPr>
          <w:ilvl w:val="0"/>
          <w:numId w:val="72"/>
        </w:numPr>
      </w:pPr>
      <w:r w:rsidRPr="001A2E82">
        <w:rPr>
          <w:b/>
          <w:bCs/>
          <w:lang w:val="vi-VN"/>
        </w:rPr>
        <w:t xml:space="preserve">Tạo </w:t>
      </w:r>
      <w:r w:rsidR="00C6704E" w:rsidRPr="001A2E82">
        <w:rPr>
          <w:b/>
          <w:bCs/>
          <w:lang w:val="vi-VN"/>
        </w:rPr>
        <w:t xml:space="preserve">lịch hẹn trên google </w:t>
      </w:r>
      <w:r w:rsidR="00B91534" w:rsidRPr="001A2E82">
        <w:rPr>
          <w:b/>
          <w:bCs/>
          <w:lang w:val="vi-VN"/>
        </w:rPr>
        <w:t>calendar</w:t>
      </w:r>
      <w:r w:rsidR="001A2E82" w:rsidRPr="001A2E82">
        <w:rPr>
          <w:b/>
          <w:bCs/>
          <w:lang w:val="vi-VN"/>
        </w:rPr>
        <w:t xml:space="preserve"> và</w:t>
      </w:r>
      <w:r w:rsidR="00B91534" w:rsidRPr="001A2E82">
        <w:rPr>
          <w:b/>
          <w:bCs/>
          <w:lang w:val="vi-VN"/>
        </w:rPr>
        <w:t xml:space="preserve"> gửi email: </w:t>
      </w:r>
      <w:r w:rsidR="00B91534" w:rsidRPr="00B91534">
        <w:t xml:space="preserve">Khi có yêu cầu đặt lịch, hệ thống sẽ gọi API của Google Calendar để tạo sự kiện meeting </w:t>
      </w:r>
      <w:r w:rsidR="001A2E82">
        <w:rPr>
          <w:lang w:val="vi-VN"/>
        </w:rPr>
        <w:t>, gửi các thông tin cho khách hàng về cuộc hẹn đó và trả lại link meeting vào nocobase để sale tiện theo dõi</w:t>
      </w:r>
    </w:p>
    <w:p w14:paraId="4B433492" w14:textId="77777777" w:rsidR="00DA6845" w:rsidRPr="00DA6845" w:rsidRDefault="007E70C5" w:rsidP="00DA6845">
      <w:pPr>
        <w:pStyle w:val="ListParagraph"/>
        <w:numPr>
          <w:ilvl w:val="0"/>
          <w:numId w:val="72"/>
        </w:numPr>
      </w:pPr>
      <w:r w:rsidRPr="00DA6845">
        <w:rPr>
          <w:b/>
          <w:bCs/>
        </w:rPr>
        <w:t>Tóm</w:t>
      </w:r>
      <w:r w:rsidRPr="00DA6845">
        <w:rPr>
          <w:b/>
          <w:bCs/>
          <w:lang w:val="vi-VN"/>
        </w:rPr>
        <w:t xml:space="preserve"> tắt cuộc họp: </w:t>
      </w:r>
      <w:r w:rsidR="00DA6845" w:rsidRPr="00DA6845">
        <w:rPr>
          <w:lang w:val="vi-VN"/>
        </w:rPr>
        <w:t>Sau khi cuộc họp kết thúc, file ghi âm (record) sẽ được lưu vào Google Drive. Khi có file mới, n8n sẽ kích hoạt workflow và gửi file này đến hệ thống AI chạy trên Google Colab để xử lý. Tại đây, mô hình Speech-to-Text sẽ chuyển đổi nội dung giọng nói thành văn bản, sau đó AI tiếp tục phân tích và tóm tắt các nội dung chính của cuộc họp. Kết quả tóm tắt sẽ được trả về thông qua webhook của n8n và tự động cập nhật vào hệ thống CRM trên NocoBase</w:t>
      </w:r>
      <w:r w:rsidR="00DA6845" w:rsidRPr="00DA6845">
        <w:rPr>
          <w:b/>
          <w:bCs/>
          <w:lang w:val="vi-VN"/>
        </w:rPr>
        <w:t xml:space="preserve"> </w:t>
      </w:r>
    </w:p>
    <w:p w14:paraId="2C0B43D2" w14:textId="77777777" w:rsidR="004E2FF6" w:rsidRPr="004E2FF6" w:rsidRDefault="00DA6845" w:rsidP="004E2FF6">
      <w:pPr>
        <w:pStyle w:val="ListParagraph"/>
        <w:numPr>
          <w:ilvl w:val="0"/>
          <w:numId w:val="72"/>
        </w:numPr>
      </w:pPr>
      <w:r w:rsidRPr="00AF03EC">
        <w:rPr>
          <w:b/>
          <w:bCs/>
        </w:rPr>
        <w:t>In</w:t>
      </w:r>
      <w:r w:rsidRPr="00AF03EC">
        <w:rPr>
          <w:b/>
          <w:bCs/>
          <w:lang w:val="vi-VN"/>
        </w:rPr>
        <w:t xml:space="preserve"> </w:t>
      </w:r>
      <w:r w:rsidR="00AF03EC" w:rsidRPr="00AF03EC">
        <w:rPr>
          <w:b/>
          <w:bCs/>
          <w:lang w:val="vi-VN"/>
        </w:rPr>
        <w:t>hợp đồng ra google docs:</w:t>
      </w:r>
      <w:r w:rsidR="00AF03EC">
        <w:rPr>
          <w:lang w:val="vi-VN"/>
        </w:rPr>
        <w:t xml:space="preserve"> </w:t>
      </w:r>
      <w:r w:rsidR="004E2FF6" w:rsidRPr="004E2FF6">
        <w:t xml:space="preserve">Khi một hợp đồng được tạo trong CRM và người dùng nhấn nút In hợp đồng, hệ thống sẽ kích hoạt workflow trên n8n. </w:t>
      </w:r>
      <w:r w:rsidR="004E2FF6" w:rsidRPr="004E2FF6">
        <w:lastRenderedPageBreak/>
        <w:t>Workflow này sẽ lấy dữ liệu hợp đồng từ NocoBase, sau đó tạo một tài liệu mới dựa trên mẫu hợp đồng trong Google Docs. Các biến như tên khách hàng, giá trị hợp đồng, ngày ký… sẽ được tự động điền vào đúng vị trí trong mẫu và cuối cùng file được lưu trữ trên Google Drive để quản lý và chia sẻ.</w:t>
      </w:r>
    </w:p>
    <w:p w14:paraId="2692C629" w14:textId="7F4DD48E" w:rsidR="00EC5CBD" w:rsidRPr="009E3365" w:rsidRDefault="004E2FF6" w:rsidP="004E2FF6">
      <w:pPr>
        <w:pStyle w:val="ListParagraph"/>
        <w:numPr>
          <w:ilvl w:val="0"/>
          <w:numId w:val="72"/>
        </w:numPr>
      </w:pPr>
      <w:r>
        <w:rPr>
          <w:b/>
          <w:bCs/>
        </w:rPr>
        <w:t>K</w:t>
      </w:r>
      <w:r w:rsidR="00EC5CBD" w:rsidRPr="004E2FF6">
        <w:rPr>
          <w:b/>
          <w:bCs/>
        </w:rPr>
        <w:t xml:space="preserve">ết nối với các dịch vụ bên ngoài của hệ </w:t>
      </w:r>
      <w:r w:rsidR="00EF6EEB">
        <w:rPr>
          <w:b/>
          <w:bCs/>
        </w:rPr>
        <w:t>thống</w:t>
      </w:r>
      <w:r w:rsidR="00EF6EEB">
        <w:rPr>
          <w:b/>
          <w:bCs/>
          <w:lang w:val="vi-VN"/>
        </w:rPr>
        <w:t>(Sepay)</w:t>
      </w:r>
      <w:r w:rsidR="00EF6EEB">
        <w:rPr>
          <w:lang w:val="vi-VN"/>
        </w:rPr>
        <w:t xml:space="preserve">: Khi </w:t>
      </w:r>
      <w:r w:rsidR="00EC5CBD" w:rsidRPr="00EC5CBD">
        <w:t>một khách hàng thực hiện thanh toán, hệ thống SePay có thể gửi thông báo về n8n thông qua webhook. n8n sau đó sẽ xử lý dữ liệu thanh toán và cập nhật trạng thái công nợ của khách hàng trong hệ thống CRM.</w:t>
      </w:r>
    </w:p>
    <w:p w14:paraId="5218D284" w14:textId="3818E919" w:rsidR="002A787C" w:rsidRPr="002A787C" w:rsidRDefault="002A787C" w:rsidP="002A787C">
      <w:pPr>
        <w:pStyle w:val="Heading3"/>
      </w:pPr>
      <w:bookmarkStart w:id="27" w:name="_Toc224486063"/>
      <w:r w:rsidRPr="002A787C">
        <w:t>Google Drive và Google Docs</w:t>
      </w:r>
      <w:bookmarkEnd w:id="27"/>
    </w:p>
    <w:p w14:paraId="483E30B5" w14:textId="5CDB0BF4" w:rsidR="002A787C" w:rsidRPr="002A787C" w:rsidRDefault="002A787C" w:rsidP="00790CB7">
      <w:pPr>
        <w:pStyle w:val="Like-Numbering"/>
        <w:ind w:firstLine="567"/>
        <w:jc w:val="both"/>
        <w:rPr>
          <w:b w:val="0"/>
          <w:bCs/>
          <w:lang w:val="vi-VN"/>
        </w:rPr>
      </w:pPr>
      <w:r w:rsidRPr="002A787C">
        <w:rPr>
          <w:b w:val="0"/>
          <w:bCs/>
        </w:rPr>
        <w:t xml:space="preserve">Google Drive là dịch vụ lưu trữ đám mây cho phép người dùng lưu trữ, quản lý và chia sẻ tệp trực tuyến. Trong khi đó, Google Docs là công cụ soạn thảo văn bản trực tuyến cho phép tạo, chỉnh sửa và cộng tác trên tài liệu theo thời gian </w:t>
      </w:r>
      <w:r>
        <w:rPr>
          <w:b w:val="0"/>
          <w:bCs/>
        </w:rPr>
        <w:t>thực</w:t>
      </w:r>
      <w:r>
        <w:rPr>
          <w:b w:val="0"/>
          <w:bCs/>
          <w:lang w:val="vi-VN"/>
        </w:rPr>
        <w:t>.</w:t>
      </w:r>
      <w:r w:rsidR="00790CB7">
        <w:rPr>
          <w:b w:val="0"/>
          <w:bCs/>
          <w:lang w:val="vi-VN"/>
        </w:rPr>
        <w:t xml:space="preserve"> </w:t>
      </w:r>
      <w:r w:rsidRPr="002A787C">
        <w:rPr>
          <w:b w:val="0"/>
          <w:bCs/>
        </w:rPr>
        <w:t>Trong đề tài này, Google Drive và Google Docs được sử dụng để:</w:t>
      </w:r>
    </w:p>
    <w:p w14:paraId="77BC5F9F" w14:textId="7EEF4278" w:rsidR="002A787C" w:rsidRPr="002A787C" w:rsidRDefault="002A787C" w:rsidP="002A787C">
      <w:pPr>
        <w:pStyle w:val="Like-Numbering"/>
        <w:numPr>
          <w:ilvl w:val="0"/>
          <w:numId w:val="74"/>
        </w:numPr>
        <w:jc w:val="both"/>
        <w:rPr>
          <w:b w:val="0"/>
          <w:bCs/>
        </w:rPr>
      </w:pPr>
      <w:r w:rsidRPr="002A787C">
        <w:rPr>
          <w:b w:val="0"/>
          <w:bCs/>
        </w:rPr>
        <w:t xml:space="preserve">Lưu trữ các hợp đồng, </w:t>
      </w:r>
      <w:r>
        <w:rPr>
          <w:b w:val="0"/>
          <w:bCs/>
        </w:rPr>
        <w:t>l</w:t>
      </w:r>
      <w:r w:rsidRPr="002A787C">
        <w:rPr>
          <w:b w:val="0"/>
          <w:bCs/>
        </w:rPr>
        <w:t xml:space="preserve">ưu trữ </w:t>
      </w:r>
      <w:r>
        <w:rPr>
          <w:b w:val="0"/>
          <w:bCs/>
        </w:rPr>
        <w:t>record</w:t>
      </w:r>
      <w:r>
        <w:rPr>
          <w:b w:val="0"/>
          <w:bCs/>
          <w:lang w:val="vi-VN"/>
        </w:rPr>
        <w:t xml:space="preserve"> buổi meeting</w:t>
      </w:r>
    </w:p>
    <w:p w14:paraId="546DAA50" w14:textId="49BA9D10" w:rsidR="002A787C" w:rsidRPr="002A787C" w:rsidRDefault="002A787C" w:rsidP="002A787C">
      <w:pPr>
        <w:pStyle w:val="Like-Numbering"/>
        <w:numPr>
          <w:ilvl w:val="0"/>
          <w:numId w:val="74"/>
        </w:numPr>
        <w:jc w:val="both"/>
        <w:rPr>
          <w:b w:val="0"/>
          <w:bCs/>
        </w:rPr>
      </w:pPr>
      <w:r w:rsidRPr="002A787C">
        <w:rPr>
          <w:b w:val="0"/>
          <w:bCs/>
        </w:rPr>
        <w:t xml:space="preserve">Thông qua Google Docs API, hệ thống có thể tự động tạo tài liệu mới, điền dữ liệu từ CRM vào các vị trí tương ứng trong mẫu và lưu trực tiếp tài liệu đó lên Google </w:t>
      </w:r>
      <w:r>
        <w:rPr>
          <w:b w:val="0"/>
          <w:bCs/>
        </w:rPr>
        <w:t>Drive</w:t>
      </w:r>
      <w:r>
        <w:rPr>
          <w:b w:val="0"/>
          <w:bCs/>
          <w:lang w:val="vi-VN"/>
        </w:rPr>
        <w:t>.</w:t>
      </w:r>
    </w:p>
    <w:p w14:paraId="7C5B8EC5" w14:textId="3D9DA33B" w:rsidR="009E3365" w:rsidRDefault="00FC3CBE" w:rsidP="009E3365">
      <w:pPr>
        <w:pStyle w:val="Heading3"/>
        <w:rPr>
          <w:lang w:val="vi-VN"/>
        </w:rPr>
      </w:pPr>
      <w:bookmarkStart w:id="28" w:name="_Toc224486064"/>
      <w:r>
        <w:rPr>
          <w:lang w:val="vi-VN"/>
        </w:rPr>
        <w:t>FastAPI</w:t>
      </w:r>
      <w:bookmarkEnd w:id="28"/>
    </w:p>
    <w:p w14:paraId="6072015F" w14:textId="77777777" w:rsidR="00FC3CBE" w:rsidRPr="00FC3CBE" w:rsidRDefault="00FC3CBE" w:rsidP="00FC3CBE">
      <w:r w:rsidRPr="00FC3CBE">
        <w:t>FastAPI là một framework mã nguồn mở của Python được sử dụng để xây dựng các API có hiệu suất cao và dễ mở rộng. FastAPI hỗ trợ xử lý dữ liệu nhanh, có khả năng tích hợp tốt với nhiều hệ thống khác và đặc biệt phù hợp với các ứng dụng liên quan đến AI và xử lý dữ liệu.</w:t>
      </w:r>
    </w:p>
    <w:p w14:paraId="10AB8F28" w14:textId="77777777" w:rsidR="00FC3CBE" w:rsidRPr="00FC3CBE" w:rsidRDefault="00FC3CBE" w:rsidP="00FC3CBE">
      <w:r w:rsidRPr="00FC3CBE">
        <w:t>Trong đề tài, FastAPI được sử dụng để:</w:t>
      </w:r>
    </w:p>
    <w:p w14:paraId="209F9C64" w14:textId="77777777" w:rsidR="00FC3CBE" w:rsidRPr="00FC3CBE" w:rsidRDefault="00FC3CBE" w:rsidP="00FC3CBE">
      <w:pPr>
        <w:numPr>
          <w:ilvl w:val="0"/>
          <w:numId w:val="75"/>
        </w:numPr>
      </w:pPr>
      <w:r w:rsidRPr="00FC3CBE">
        <w:t xml:space="preserve">Xây dựng </w:t>
      </w:r>
      <w:r w:rsidRPr="00FC3CBE">
        <w:rPr>
          <w:b/>
          <w:bCs/>
        </w:rPr>
        <w:t>API trung gian</w:t>
      </w:r>
      <w:r w:rsidRPr="00FC3CBE">
        <w:t xml:space="preserve"> giữa hệ thống CRM và các mô hình AI.</w:t>
      </w:r>
    </w:p>
    <w:p w14:paraId="263F7E46" w14:textId="77777777" w:rsidR="00FC3CBE" w:rsidRPr="00FC3CBE" w:rsidRDefault="00FC3CBE" w:rsidP="00FC3CBE">
      <w:pPr>
        <w:numPr>
          <w:ilvl w:val="0"/>
          <w:numId w:val="75"/>
        </w:numPr>
      </w:pPr>
      <w:r w:rsidRPr="00FC3CBE">
        <w:t>Tiếp nhận dữ liệu từ workflow tự động hóa như n8n.</w:t>
      </w:r>
    </w:p>
    <w:p w14:paraId="6CDC0404" w14:textId="77777777" w:rsidR="00FC3CBE" w:rsidRPr="00790CB7" w:rsidRDefault="00FC3CBE" w:rsidP="00FC3CBE">
      <w:pPr>
        <w:numPr>
          <w:ilvl w:val="0"/>
          <w:numId w:val="75"/>
        </w:numPr>
      </w:pPr>
      <w:r w:rsidRPr="00FC3CBE">
        <w:t>Xử lý dữ liệu và thực hiện các tác vụ AI như tóm tắt nội dung văn bản trước khi trả kết quả về hệ thống CRM.</w:t>
      </w:r>
    </w:p>
    <w:p w14:paraId="7CA2CF50" w14:textId="22B4F91E" w:rsidR="00790CB7" w:rsidRDefault="00790CB7" w:rsidP="00790CB7">
      <w:pPr>
        <w:pStyle w:val="Heading3"/>
        <w:rPr>
          <w:lang w:val="vi-VN"/>
        </w:rPr>
      </w:pPr>
      <w:bookmarkStart w:id="29" w:name="_Toc224486065"/>
      <w:r>
        <w:rPr>
          <w:lang w:val="vi-VN"/>
        </w:rPr>
        <w:lastRenderedPageBreak/>
        <w:t>Sepay</w:t>
      </w:r>
      <w:bookmarkEnd w:id="29"/>
    </w:p>
    <w:p w14:paraId="3F963384" w14:textId="77777777" w:rsidR="00790CB7" w:rsidRDefault="00790CB7" w:rsidP="00790CB7">
      <w:pPr>
        <w:keepNext/>
        <w:ind w:firstLine="0"/>
        <w:jc w:val="center"/>
      </w:pPr>
      <w:r w:rsidRPr="00B11E72">
        <w:rPr>
          <w:noProof/>
        </w:rPr>
        <w:drawing>
          <wp:inline distT="0" distB="0" distL="0" distR="0" wp14:anchorId="071BABC4" wp14:editId="076D4C61">
            <wp:extent cx="5580380" cy="2663825"/>
            <wp:effectExtent l="0" t="0" r="1270" b="3175"/>
            <wp:docPr id="211729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90492" name=""/>
                    <pic:cNvPicPr/>
                  </pic:nvPicPr>
                  <pic:blipFill>
                    <a:blip r:embed="rId16"/>
                    <a:stretch>
                      <a:fillRect/>
                    </a:stretch>
                  </pic:blipFill>
                  <pic:spPr>
                    <a:xfrm>
                      <a:off x="0" y="0"/>
                      <a:ext cx="5580380" cy="2663825"/>
                    </a:xfrm>
                    <a:prstGeom prst="rect">
                      <a:avLst/>
                    </a:prstGeom>
                  </pic:spPr>
                </pic:pic>
              </a:graphicData>
            </a:graphic>
          </wp:inline>
        </w:drawing>
      </w:r>
    </w:p>
    <w:p w14:paraId="43082D2A" w14:textId="62042693" w:rsidR="00790CB7" w:rsidRPr="00790CB7" w:rsidRDefault="00790CB7" w:rsidP="00790CB7">
      <w:pPr>
        <w:pStyle w:val="Caption"/>
        <w:rPr>
          <w:lang w:val="vi-VN"/>
        </w:rPr>
      </w:pPr>
      <w:bookmarkStart w:id="30" w:name="_Toc224486117"/>
      <w:r>
        <w:t xml:space="preserve">Hình </w:t>
      </w:r>
      <w:fldSimple w:instr=" STYLEREF 1 \s ">
        <w:r w:rsidR="00C66BCA">
          <w:rPr>
            <w:noProof/>
          </w:rPr>
          <w:t>1</w:t>
        </w:r>
      </w:fldSimple>
      <w:r w:rsidR="00C66BCA">
        <w:noBreakHyphen/>
      </w:r>
      <w:fldSimple w:instr=" SEQ Hình \* ARABIC \s 1 ">
        <w:r w:rsidR="00C66BCA">
          <w:rPr>
            <w:noProof/>
          </w:rPr>
          <w:t>5</w:t>
        </w:r>
      </w:fldSimple>
      <w:r>
        <w:rPr>
          <w:lang w:val="vi-VN"/>
        </w:rPr>
        <w:t>: Giao diện Sepay</w:t>
      </w:r>
      <w:bookmarkEnd w:id="30"/>
    </w:p>
    <w:p w14:paraId="10172188" w14:textId="5F1D3969" w:rsidR="00DC426E" w:rsidRPr="00DC426E" w:rsidRDefault="00DC426E" w:rsidP="00790CB7">
      <w:pPr>
        <w:rPr>
          <w:lang w:val="vi-VN"/>
        </w:rPr>
      </w:pPr>
      <w:r w:rsidRPr="00DC426E">
        <w:t>SePay là dịch vụ hỗ trợ tạo mã QR thanh toán và theo dõi trạng thái giao dịch ngân hàng theo thời gian thực. Khi khách hàng thực hiện thanh toán bằng QR code, hệ thống có thể nhận thông tin giao dịch và cập nhật trạng thái thanh toán tự động.</w:t>
      </w:r>
      <w:r w:rsidR="00790CB7">
        <w:rPr>
          <w:lang w:val="vi-VN"/>
        </w:rPr>
        <w:t xml:space="preserve"> </w:t>
      </w:r>
      <w:r w:rsidRPr="00DC426E">
        <w:t>Trong hệ thống CRM của đề tài, SePay được tích hợp để:</w:t>
      </w:r>
    </w:p>
    <w:p w14:paraId="626E200B" w14:textId="7FCAA5F5" w:rsidR="00DC426E" w:rsidRPr="00DC426E" w:rsidRDefault="00DC426E" w:rsidP="00DC426E">
      <w:pPr>
        <w:numPr>
          <w:ilvl w:val="0"/>
          <w:numId w:val="76"/>
        </w:numPr>
      </w:pPr>
      <w:r w:rsidRPr="00DC426E">
        <w:t xml:space="preserve">Tạo </w:t>
      </w:r>
      <w:r w:rsidRPr="00DC426E">
        <w:rPr>
          <w:b/>
          <w:bCs/>
        </w:rPr>
        <w:t>mã QR thanh toán</w:t>
      </w:r>
      <w:r w:rsidRPr="00DC426E">
        <w:t xml:space="preserve"> cho</w:t>
      </w:r>
      <w:r w:rsidR="00FA795A">
        <w:rPr>
          <w:lang w:val="vi-VN"/>
        </w:rPr>
        <w:t xml:space="preserve"> </w:t>
      </w:r>
      <w:r w:rsidRPr="00DC426E">
        <w:t>khoản công nợ của khách hàng.</w:t>
      </w:r>
    </w:p>
    <w:p w14:paraId="35D02455" w14:textId="77777777" w:rsidR="00DC426E" w:rsidRPr="00DC426E" w:rsidRDefault="00DC426E" w:rsidP="00DC426E">
      <w:pPr>
        <w:numPr>
          <w:ilvl w:val="0"/>
          <w:numId w:val="76"/>
        </w:numPr>
      </w:pPr>
      <w:r w:rsidRPr="00DC426E">
        <w:t>Theo dõi trạng thái giao dịch thanh toán.</w:t>
      </w:r>
    </w:p>
    <w:p w14:paraId="0761D6F3" w14:textId="042AE9B9" w:rsidR="00DC426E" w:rsidRPr="00DC426E" w:rsidRDefault="00DC426E" w:rsidP="00DC426E">
      <w:pPr>
        <w:ind w:firstLine="0"/>
        <w:rPr>
          <w:lang w:val="vi-VN"/>
        </w:rPr>
      </w:pPr>
      <w:r w:rsidRPr="00DC426E">
        <w:t>Nhờ việc tích hợp SePay, quá trình quản lý công nợ trở nên minh bạch, nhanh chóng và giảm thiểu sai sót khi đối soát thanh toán.</w:t>
      </w:r>
    </w:p>
    <w:p w14:paraId="4F7FE08C" w14:textId="1358E27D" w:rsidR="00DC426E" w:rsidRPr="00DC426E" w:rsidRDefault="00DC426E" w:rsidP="00790CB7">
      <w:pPr>
        <w:pStyle w:val="Heading3"/>
        <w:rPr>
          <w:lang w:val="vi-VN"/>
        </w:rPr>
      </w:pPr>
      <w:bookmarkStart w:id="31" w:name="_Toc224486066"/>
      <w:r w:rsidRPr="00DC426E">
        <w:rPr>
          <w:lang w:val="vi-VN"/>
        </w:rPr>
        <w:t>Google Colab</w:t>
      </w:r>
      <w:bookmarkEnd w:id="31"/>
    </w:p>
    <w:p w14:paraId="720F0D69" w14:textId="5BE06195" w:rsidR="00DC426E" w:rsidRPr="00DC426E" w:rsidRDefault="00DC426E" w:rsidP="00790CB7">
      <w:r w:rsidRPr="00DC426E">
        <w:t>Google Colab là môi trường lập trình trực tuyến cho phép chạy Python trên nền tảng đám mây. Công cụ này thường được sử dụng trong các dự án nghiên cứu trí tuệ nhân tạo vì có thể chạy các thư viện machine learning mà không cần cấu hình phần cứng phức tạp.</w:t>
      </w:r>
      <w:r w:rsidR="00790CB7">
        <w:rPr>
          <w:lang w:val="vi-VN"/>
        </w:rPr>
        <w:t xml:space="preserve"> </w:t>
      </w:r>
      <w:r w:rsidRPr="00DC426E">
        <w:t>Trong đề tài này, Google Colab được sử dụng để:</w:t>
      </w:r>
    </w:p>
    <w:p w14:paraId="46825B6C" w14:textId="77777777" w:rsidR="00DC426E" w:rsidRPr="00DC426E" w:rsidRDefault="00DC426E" w:rsidP="00DC426E">
      <w:pPr>
        <w:numPr>
          <w:ilvl w:val="0"/>
          <w:numId w:val="77"/>
        </w:numPr>
      </w:pPr>
      <w:r w:rsidRPr="00DC426E">
        <w:t>Chạy và thử nghiệm các mô hình AI xử lý giọng nói và văn bản.</w:t>
      </w:r>
    </w:p>
    <w:p w14:paraId="11FA15D4" w14:textId="77777777" w:rsidR="00DC426E" w:rsidRPr="00DC426E" w:rsidRDefault="00DC426E" w:rsidP="00DC426E">
      <w:pPr>
        <w:numPr>
          <w:ilvl w:val="0"/>
          <w:numId w:val="77"/>
        </w:numPr>
      </w:pPr>
      <w:r w:rsidRPr="00DC426E">
        <w:t xml:space="preserve">Thực hiện </w:t>
      </w:r>
      <w:r w:rsidRPr="00DC426E">
        <w:rPr>
          <w:b/>
          <w:bCs/>
        </w:rPr>
        <w:t>Speech-to-Text</w:t>
      </w:r>
      <w:r w:rsidRPr="00DC426E">
        <w:t xml:space="preserve"> bằng mô hình Whisper.</w:t>
      </w:r>
    </w:p>
    <w:p w14:paraId="42242674" w14:textId="77777777" w:rsidR="00DC426E" w:rsidRPr="00DC426E" w:rsidRDefault="00DC426E" w:rsidP="00DC426E">
      <w:pPr>
        <w:numPr>
          <w:ilvl w:val="0"/>
          <w:numId w:val="77"/>
        </w:numPr>
      </w:pPr>
      <w:r w:rsidRPr="00DC426E">
        <w:t>Sử dụng API của Gemini để tóm tắt nội dung cuộc họp.</w:t>
      </w:r>
    </w:p>
    <w:p w14:paraId="279D0DEF" w14:textId="77777777" w:rsidR="00B51BCF" w:rsidRPr="000A1757" w:rsidRDefault="00B51BCF" w:rsidP="00E3233D">
      <w:pPr>
        <w:ind w:firstLine="0"/>
        <w:rPr>
          <w:lang w:val="vi-VN"/>
        </w:rPr>
      </w:pPr>
    </w:p>
    <w:p w14:paraId="06A6442B" w14:textId="61DC12B4" w:rsidR="009A10A4" w:rsidRPr="00590A2D" w:rsidRDefault="009A10A4" w:rsidP="009218D7">
      <w:pPr>
        <w:pStyle w:val="Heading2"/>
        <w:numPr>
          <w:ilvl w:val="0"/>
          <w:numId w:val="0"/>
        </w:numPr>
        <w:rPr>
          <w:b w:val="0"/>
          <w:bCs w:val="0"/>
          <w:lang w:val="vi-VN"/>
        </w:rPr>
        <w:sectPr w:rsidR="009A10A4" w:rsidRPr="00590A2D" w:rsidSect="009165B5">
          <w:pgSz w:w="11907" w:h="16840" w:code="9"/>
          <w:pgMar w:top="1701" w:right="1134" w:bottom="1701" w:left="1985" w:header="709" w:footer="709" w:gutter="0"/>
          <w:cols w:space="708"/>
          <w:docGrid w:linePitch="360"/>
        </w:sectPr>
      </w:pPr>
      <w:r w:rsidRPr="00590A2D">
        <w:rPr>
          <w:b w:val="0"/>
          <w:bCs w:val="0"/>
          <w:lang w:val="vi-VN"/>
        </w:rPr>
        <w:br/>
      </w:r>
    </w:p>
    <w:p w14:paraId="3391C95D" w14:textId="5C9DFC9A" w:rsidR="00466B47" w:rsidRDefault="00C913CC" w:rsidP="00C913CC">
      <w:pPr>
        <w:pStyle w:val="Heading1"/>
      </w:pPr>
      <w:r>
        <w:lastRenderedPageBreak/>
        <w:br/>
      </w:r>
      <w:bookmarkStart w:id="32" w:name="_Toc224486067"/>
      <w:bookmarkStart w:id="33" w:name="_Toc169424247"/>
      <w:r w:rsidR="001C45EE">
        <w:t>PHÂN</w:t>
      </w:r>
      <w:r w:rsidR="001C45EE">
        <w:rPr>
          <w:lang w:val="vi-VN"/>
        </w:rPr>
        <w:t xml:space="preserve"> TÍCH </w:t>
      </w:r>
      <w:r w:rsidR="00B60F8C">
        <w:rPr>
          <w:lang w:val="vi-VN"/>
        </w:rPr>
        <w:t xml:space="preserve">VÀ </w:t>
      </w:r>
      <w:r w:rsidR="001C45EE">
        <w:rPr>
          <w:lang w:val="vi-VN"/>
        </w:rPr>
        <w:t>THIẾT KẾ</w:t>
      </w:r>
      <w:bookmarkEnd w:id="32"/>
    </w:p>
    <w:p w14:paraId="2230ACE1" w14:textId="0A88A1F8" w:rsidR="00F87E8F" w:rsidRPr="009646CA" w:rsidRDefault="00F87E8F" w:rsidP="009646CA">
      <w:pPr>
        <w:pStyle w:val="Heading2"/>
        <w:rPr>
          <w:lang w:val="vi-VN"/>
        </w:rPr>
      </w:pPr>
      <w:bookmarkStart w:id="34" w:name="_Toc224486068"/>
      <w:bookmarkEnd w:id="33"/>
      <w:r w:rsidRPr="009646CA">
        <w:rPr>
          <w:lang w:val="vi-VN"/>
        </w:rPr>
        <w:t>Mô tả chi tiết bài toán cần giải quyết (đầu vào, đầu ra)</w:t>
      </w:r>
      <w:bookmarkEnd w:id="34"/>
    </w:p>
    <w:p w14:paraId="5E3474BD" w14:textId="77777777" w:rsidR="00D65F27" w:rsidRPr="00D65F27" w:rsidRDefault="00D65F27" w:rsidP="00D65F27">
      <w:pPr>
        <w:ind w:firstLine="0"/>
        <w:rPr>
          <w:b/>
          <w:bCs/>
          <w:i/>
          <w:iCs/>
          <w:lang w:val="vi-VN"/>
        </w:rPr>
      </w:pPr>
      <w:r w:rsidRPr="00D65F27">
        <w:rPr>
          <w:b/>
          <w:bCs/>
          <w:i/>
          <w:iCs/>
          <w:lang w:val="vi-VN"/>
        </w:rPr>
        <w:t>a, Thực trạng</w:t>
      </w:r>
    </w:p>
    <w:p w14:paraId="53907039" w14:textId="77777777" w:rsidR="009908C5" w:rsidRDefault="00D65F27" w:rsidP="009908C5">
      <w:pPr>
        <w:rPr>
          <w:lang w:val="vi-VN"/>
        </w:rPr>
      </w:pPr>
      <w:r w:rsidRPr="00D65F27">
        <w:rPr>
          <w:lang w:val="vi-VN"/>
        </w:rPr>
        <w:t xml:space="preserve">Trong hoạt động kinh doanh hiện nay, việc quản lý thông tin khách hàng và theo dõi quá trình chăm sóc khách hàng đóng vai trò quan trọng trong việc duy trì mối quan hệ với khách hàng và nâng cao hiệu quả bán hàng. Các hệ thống quản lý quan hệ khách hàng (CRM) được sử dụng nhằm hỗ trợ doanh nghiệp lưu trữ dữ liệu khách hàng, theo dõi lịch sử tương tác và quản lý các hoạt động bán hàng. Tuy nhiên, phần lớn các hệ thống </w:t>
      </w:r>
      <w:r w:rsidRPr="009908C5">
        <w:rPr>
          <w:b/>
          <w:bCs/>
          <w:lang w:val="vi-VN"/>
        </w:rPr>
        <w:t>CRM truyền thống hiện nay</w:t>
      </w:r>
      <w:r w:rsidRPr="00D65F27">
        <w:rPr>
          <w:lang w:val="vi-VN"/>
        </w:rPr>
        <w:t xml:space="preserve"> vẫn chủ yếu tập trung vào </w:t>
      </w:r>
      <w:r w:rsidRPr="009908C5">
        <w:rPr>
          <w:b/>
          <w:bCs/>
          <w:lang w:val="vi-VN"/>
        </w:rPr>
        <w:t>chức năng quản lý và lưu trữ dữ liệu</w:t>
      </w:r>
      <w:r w:rsidRPr="00D65F27">
        <w:rPr>
          <w:lang w:val="vi-VN"/>
        </w:rPr>
        <w:t>, trong khi khả năng phân tích dữ liệu và hỗ trợ ra quyết định còn hạn chế do chưa được tích hợp các công nghệ trí tuệ nhân tạo.</w:t>
      </w:r>
    </w:p>
    <w:p w14:paraId="79965550" w14:textId="77777777" w:rsidR="004443E9" w:rsidRDefault="00D65F27" w:rsidP="004443E9">
      <w:pPr>
        <w:rPr>
          <w:lang w:val="vi-VN"/>
        </w:rPr>
      </w:pPr>
      <w:r w:rsidRPr="00D65F27">
        <w:rPr>
          <w:lang w:val="vi-VN"/>
        </w:rPr>
        <w:t>Thực tế cho thấy rằng trong quá trình làm việc với khách hàng, nhân viên kinh doanh phải thực hiện nhiều thao tác thủ công như nhập thông tin khách hàng, ghi chú nội dung trao đổi sau mỗi cuộc họp, tổng hợp thông tin từ nhiều nguồn khác nhau và theo dõi tiến độ của từng cơ hội bán hàng. Điều này không chỉ tốn nhiều thời gian mà còn dễ dẫn đến tình trạng thiếu sót thông tin hoặc dữ liệu không được cập nhật đầy đủ trong hệ thống.</w:t>
      </w:r>
    </w:p>
    <w:p w14:paraId="68DBC169" w14:textId="77777777" w:rsidR="006E3CC9" w:rsidRDefault="00D65F27" w:rsidP="006E3CC9">
      <w:pPr>
        <w:rPr>
          <w:lang w:val="vi-VN"/>
        </w:rPr>
      </w:pPr>
      <w:r w:rsidRPr="00D65F27">
        <w:rPr>
          <w:lang w:val="vi-VN"/>
        </w:rPr>
        <w:t>Một trong những hạn chế lớn của các hệ thống CRM chưa ứng dụng trí tuệ nhân tạo là phụ thuộc nhiều vào việc nhập liệu thủ công của người dùng. Sau mỗi cuộc gọi hoặc cuộc họp với khách hàng, nhân viên kinh doanh thường phải tự ghi lại nội dung trao đổi và cập nhật vào hệ thống CRM dưới dạng ghi chú. Quá trình này vừa tốn thời gian vừa dễ xảy ra sai sót, đặc biệt trong trường hợp nhân viên phải xử lý nhiều khách hàng cùng lúc. Ngoài ra, nếu việc ghi chú không đầy đủ hoặc không kịp thời, nhiều thông tin quan trọng trong quá trình trao đổi với khách hàng có thể bị bỏ sót.</w:t>
      </w:r>
    </w:p>
    <w:p w14:paraId="1CD44A16" w14:textId="77777777" w:rsidR="009A0ABB" w:rsidRDefault="00D65F27" w:rsidP="009A0ABB">
      <w:pPr>
        <w:rPr>
          <w:lang w:val="vi-VN"/>
        </w:rPr>
      </w:pPr>
      <w:r w:rsidRPr="00D65F27">
        <w:rPr>
          <w:lang w:val="vi-VN"/>
        </w:rPr>
        <w:t xml:space="preserve">Bên cạnh đó, các hệ thống CRM truyền thống thường gặp khó khăn trong việc khai thác và phân tích dữ liệu khách hàng. Mặc dù hệ thống có thể lưu trữ một lượng lớn dữ liệu liên quan đến khách hàng, nhưng phần lớn dữ liệu này chỉ được sử dụng cho mục đích tra cứu hoặc tạo các báo cáo thống kê đơn giản. Hệ thống chưa có khả năng phân tích sâu để đưa ra các đánh giá mức độ tiềm năng của khách hàng hoặc hỗ trợ dự đoán khả năng chuyển đổi từ khách hàng tiềm năng thành khách hàng thực tế. </w:t>
      </w:r>
      <w:r w:rsidRPr="00D65F27">
        <w:rPr>
          <w:lang w:val="vi-VN"/>
        </w:rPr>
        <w:lastRenderedPageBreak/>
        <w:t>Điều này khiến nhân viên kinh doanh phải tự dựa vào kinh nghiệm cá nhân để đánh giá khách hàng, trong khi dữ liệu trong hệ thống chưa được khai thác một cách hiệu quả.</w:t>
      </w:r>
    </w:p>
    <w:p w14:paraId="76BE8DA7" w14:textId="77777777" w:rsidR="009A0ABB" w:rsidRDefault="00D65F27" w:rsidP="009A0ABB">
      <w:pPr>
        <w:rPr>
          <w:lang w:val="vi-VN"/>
        </w:rPr>
      </w:pPr>
      <w:r w:rsidRPr="00D65F27">
        <w:rPr>
          <w:lang w:val="vi-VN"/>
        </w:rPr>
        <w:t>Một hạn chế khác là khó khai thác thông tin từ nội dung trao đổi với khách hàng. Trong nhiều trường hợp, các cuộc họp trực tuyến hoặc cuộc gọi với khách hàng được ghi âm hoặc lưu trữ dưới dạng tệp âm thanh. Tuy nhiên, việc xem lại và tổng hợp nội dung từ các tệp này thường tốn nhiều thời gian, và nhiều hệ thống CRM chưa có chức năng tự động chuyển đổi nội dung âm thanh sang văn bản hoặc tóm tắt các thông tin quan trọng. Do đó, việc tìm kiếm thông tin từ các cuộc trao đổi trước đó với khách hàng trở nên khó khăn và kém hiệu quả.</w:t>
      </w:r>
    </w:p>
    <w:p w14:paraId="29EEAC77" w14:textId="77777777" w:rsidR="009A0ABB" w:rsidRDefault="00D65F27" w:rsidP="009A0ABB">
      <w:pPr>
        <w:rPr>
          <w:lang w:val="vi-VN"/>
        </w:rPr>
      </w:pPr>
      <w:r w:rsidRPr="00D65F27">
        <w:rPr>
          <w:lang w:val="vi-VN"/>
        </w:rPr>
        <w:t>Ngoài ra, các hệ thống CRM truyền thống cũng thường thiếu khả năng tự động hóa quy trình nghiệp vụ. Nhiều bước trong quy trình bán hàng như tạo lịch hẹn với khách hàng, gửi email xác nhận, tạo hợp đồng hoặc theo dõi các đợt thanh toán vẫn phải được thực hiện thủ công bởi nhân viên kinh doanh. Việc thiếu các cơ chế tự động hóa không chỉ làm tăng khối lượng công việc cho nhân viên mà còn có thể dẫn đến việc bỏ sót các bước quan trọng trong quá trình chăm sóc khách hàng.</w:t>
      </w:r>
    </w:p>
    <w:p w14:paraId="14D5EE64" w14:textId="77777777" w:rsidR="00072F5C" w:rsidRDefault="00D65F27" w:rsidP="00072F5C">
      <w:pPr>
        <w:rPr>
          <w:lang w:val="vi-VN"/>
        </w:rPr>
      </w:pPr>
      <w:r w:rsidRPr="00D65F27">
        <w:rPr>
          <w:lang w:val="vi-VN"/>
        </w:rPr>
        <w:t xml:space="preserve">Để khắc phục những hạn chế </w:t>
      </w:r>
      <w:r w:rsidR="00072F5C">
        <w:rPr>
          <w:lang w:val="vi-VN"/>
        </w:rPr>
        <w:t>đó</w:t>
      </w:r>
      <w:r w:rsidRPr="00D65F27">
        <w:rPr>
          <w:lang w:val="vi-VN"/>
        </w:rPr>
        <w:t>, việc tích hợp các công nghệ trí tuệ nhân tạo vào hệ thống CRM có thể mang lại nhiều lợi thế đáng kể. Trước hết, các công nghệ AI có thể hỗ trợ tự động xử lý dữ liệu từ nhiều nguồn khác nhau, giúp giảm bớt khối lượng công việc thủ công cho nhân viên. Ví dụ, công nghệ Speech-to-Text có thể chuyển đổi nội dung các cuộc họp hoặc cuộc gọi với khách hàng từ dạng âm thanh sang văn bản, giúp hệ thống dễ dàng lưu trữ và tìm kiếm thông tin hơn.</w:t>
      </w:r>
      <w:r w:rsidR="009A0ABB">
        <w:rPr>
          <w:lang w:val="vi-VN"/>
        </w:rPr>
        <w:t xml:space="preserve"> </w:t>
      </w:r>
      <w:r w:rsidRPr="00D65F27">
        <w:rPr>
          <w:lang w:val="vi-VN"/>
        </w:rPr>
        <w:t>Bên cạnh đó, các mô hình AI cũng có khả năng tóm tắt nội dung trao đổi với khách hàng, giúp nhân viên kinh doanh nhanh chóng nắm bắt được các thông tin quan trọng mà không cần phải xem lại toàn bộ nội dung cuộc họp. Điều này đặc biệt hữu ích trong trường hợp nhân viên phải làm việc với nhiều khách hàng cùng lúc và cần theo dõi lịch sử trao đổi của từng khách hàng.</w:t>
      </w:r>
    </w:p>
    <w:p w14:paraId="36D85FB7" w14:textId="70CD7387" w:rsidR="00D65F27" w:rsidRPr="00D65F27" w:rsidRDefault="00D65F27" w:rsidP="00072F5C">
      <w:pPr>
        <w:rPr>
          <w:lang w:val="vi-VN"/>
        </w:rPr>
      </w:pPr>
      <w:r w:rsidRPr="00D65F27">
        <w:rPr>
          <w:lang w:val="vi-VN"/>
        </w:rPr>
        <w:t>Từ những phân tích trên, bài toán đặt ra trong đề tài là xây dựng một hệ thống CRM tích hợp các công nghệ tự động hóa và trí tuệ nhân tạo, nhằm hỗ trợ doanh nghiệp quản lý thông tin khách hàng hiệu quả hơn, giảm thiểu thao tác thủ công và nâng cao khả năng phân tích dữ liệu trong hoạt động kinh doanh.</w:t>
      </w:r>
    </w:p>
    <w:p w14:paraId="24104802" w14:textId="6E273EFA" w:rsidR="00F87E8F" w:rsidRPr="00001DF8" w:rsidRDefault="00001DF8" w:rsidP="00D65F27">
      <w:pPr>
        <w:ind w:firstLine="0"/>
        <w:rPr>
          <w:b/>
          <w:bCs/>
          <w:lang w:val="vi-VN"/>
        </w:rPr>
      </w:pPr>
      <w:r w:rsidRPr="00001DF8">
        <w:rPr>
          <w:b/>
          <w:bCs/>
          <w:lang w:val="vi-VN"/>
        </w:rPr>
        <w:t xml:space="preserve">a, </w:t>
      </w:r>
      <w:r w:rsidR="00F87E8F" w:rsidRPr="00001DF8">
        <w:rPr>
          <w:b/>
          <w:bCs/>
          <w:lang w:val="vi-VN"/>
        </w:rPr>
        <w:t>Dữ liệu đầu vào (Input)</w:t>
      </w:r>
    </w:p>
    <w:p w14:paraId="4515CA63" w14:textId="627A6817" w:rsidR="00001DF8" w:rsidRDefault="00F87E8F" w:rsidP="009646CA">
      <w:pPr>
        <w:pStyle w:val="ListParagraph"/>
        <w:numPr>
          <w:ilvl w:val="0"/>
          <w:numId w:val="81"/>
        </w:numPr>
        <w:ind w:left="851" w:hanging="284"/>
        <w:rPr>
          <w:lang w:val="vi-VN"/>
        </w:rPr>
      </w:pPr>
      <w:r w:rsidRPr="00001DF8">
        <w:rPr>
          <w:lang w:val="vi-VN"/>
        </w:rPr>
        <w:lastRenderedPageBreak/>
        <w:t>Thông tin khách hàng</w:t>
      </w:r>
      <w:r w:rsidR="00001DF8">
        <w:rPr>
          <w:lang w:val="vi-VN"/>
        </w:rPr>
        <w:t xml:space="preserve"> điền ở google form (website, quảng cáo): Tên công ty, số điện thoại, email,...cùng các câu hỏi về nhu cầu của doanh nghiệp</w:t>
      </w:r>
    </w:p>
    <w:p w14:paraId="47821336" w14:textId="4D073180" w:rsidR="0070275E" w:rsidRDefault="00F87E8F" w:rsidP="009646CA">
      <w:pPr>
        <w:pStyle w:val="ListParagraph"/>
        <w:numPr>
          <w:ilvl w:val="0"/>
          <w:numId w:val="81"/>
        </w:numPr>
        <w:ind w:left="851" w:hanging="284"/>
        <w:rPr>
          <w:lang w:val="vi-VN"/>
        </w:rPr>
      </w:pPr>
      <w:r w:rsidRPr="00001DF8">
        <w:rPr>
          <w:lang w:val="vi-VN"/>
        </w:rPr>
        <w:t>Thông tin lịch hẹn và cuộc họp với khách hàng.</w:t>
      </w:r>
    </w:p>
    <w:p w14:paraId="671B3829" w14:textId="77777777" w:rsidR="009646CA" w:rsidRDefault="00F87E8F" w:rsidP="009646CA">
      <w:pPr>
        <w:pStyle w:val="ListParagraph"/>
        <w:numPr>
          <w:ilvl w:val="0"/>
          <w:numId w:val="81"/>
        </w:numPr>
        <w:ind w:left="851" w:hanging="284"/>
        <w:rPr>
          <w:lang w:val="vi-VN"/>
        </w:rPr>
      </w:pPr>
      <w:r w:rsidRPr="0070275E">
        <w:rPr>
          <w:lang w:val="vi-VN"/>
        </w:rPr>
        <w:t>Thông tin hợp đồng và các dữ liệu liên quan đến giao dịch với khách hàng.</w:t>
      </w:r>
    </w:p>
    <w:p w14:paraId="3FAD6A49" w14:textId="1A465A8F" w:rsidR="00F87E8F" w:rsidRPr="009646CA" w:rsidRDefault="00F87E8F" w:rsidP="009646CA">
      <w:pPr>
        <w:pStyle w:val="ListParagraph"/>
        <w:numPr>
          <w:ilvl w:val="0"/>
          <w:numId w:val="81"/>
        </w:numPr>
        <w:ind w:left="851" w:hanging="284"/>
        <w:rPr>
          <w:lang w:val="vi-VN"/>
        </w:rPr>
      </w:pPr>
      <w:r w:rsidRPr="009646CA">
        <w:rPr>
          <w:lang w:val="vi-VN"/>
        </w:rPr>
        <w:t xml:space="preserve">File </w:t>
      </w:r>
      <w:r w:rsidR="0070275E" w:rsidRPr="009646CA">
        <w:rPr>
          <w:lang w:val="vi-VN"/>
        </w:rPr>
        <w:t xml:space="preserve">reocrd </w:t>
      </w:r>
      <w:r w:rsidRPr="009646CA">
        <w:rPr>
          <w:lang w:val="vi-VN"/>
        </w:rPr>
        <w:t>ghi lại nội dung cuộc họp với khách hàng.</w:t>
      </w:r>
    </w:p>
    <w:p w14:paraId="18EB62AA" w14:textId="5ECE2CBC" w:rsidR="00F87E8F" w:rsidRPr="00270344" w:rsidRDefault="00270344" w:rsidP="009646CA">
      <w:pPr>
        <w:ind w:firstLine="0"/>
        <w:rPr>
          <w:b/>
          <w:bCs/>
          <w:lang w:val="vi-VN"/>
        </w:rPr>
      </w:pPr>
      <w:r w:rsidRPr="00270344">
        <w:rPr>
          <w:b/>
          <w:bCs/>
          <w:lang w:val="vi-VN"/>
        </w:rPr>
        <w:t xml:space="preserve">b, </w:t>
      </w:r>
      <w:r w:rsidR="00F87E8F" w:rsidRPr="00270344">
        <w:rPr>
          <w:b/>
          <w:bCs/>
          <w:lang w:val="vi-VN"/>
        </w:rPr>
        <w:t>Quá trình xử lý (Processing)</w:t>
      </w:r>
    </w:p>
    <w:p w14:paraId="18E31970" w14:textId="5F46CEB3" w:rsidR="00F87E8F" w:rsidRPr="00270344" w:rsidRDefault="00F87E8F" w:rsidP="009646CA">
      <w:pPr>
        <w:pStyle w:val="ListParagraph"/>
        <w:numPr>
          <w:ilvl w:val="0"/>
          <w:numId w:val="81"/>
        </w:numPr>
        <w:ind w:left="851" w:hanging="284"/>
        <w:rPr>
          <w:lang w:val="vi-VN"/>
        </w:rPr>
      </w:pPr>
      <w:r w:rsidRPr="00F87E8F">
        <w:rPr>
          <w:lang w:val="vi-VN"/>
        </w:rPr>
        <w:t>Lưu trữ và quản lý dữ liệu khách hàng trong hệ thống CRM.</w:t>
      </w:r>
    </w:p>
    <w:p w14:paraId="79BFD4F3" w14:textId="3A74A4F6" w:rsidR="00270344" w:rsidRDefault="00F87E8F" w:rsidP="009646CA">
      <w:pPr>
        <w:pStyle w:val="ListParagraph"/>
        <w:numPr>
          <w:ilvl w:val="0"/>
          <w:numId w:val="81"/>
        </w:numPr>
        <w:ind w:left="851" w:hanging="284"/>
        <w:rPr>
          <w:lang w:val="vi-VN"/>
        </w:rPr>
      </w:pPr>
      <w:r w:rsidRPr="00F87E8F">
        <w:rPr>
          <w:lang w:val="vi-VN"/>
        </w:rPr>
        <w:t>Phân tích dữ liệu từ biểu mẫu khách hàng bằng mô hình AI để đánh giá mức độ tiềm năng (Lead Scoring).</w:t>
      </w:r>
    </w:p>
    <w:p w14:paraId="1B6B4EA6" w14:textId="27E9357B" w:rsidR="00270344" w:rsidRDefault="00F87E8F" w:rsidP="009646CA">
      <w:pPr>
        <w:pStyle w:val="ListParagraph"/>
        <w:numPr>
          <w:ilvl w:val="0"/>
          <w:numId w:val="81"/>
        </w:numPr>
        <w:ind w:left="851" w:hanging="284"/>
        <w:rPr>
          <w:lang w:val="vi-VN"/>
        </w:rPr>
      </w:pPr>
      <w:r w:rsidRPr="00270344">
        <w:rPr>
          <w:lang w:val="vi-VN"/>
        </w:rPr>
        <w:t>Tự động tạo lịch hẹn</w:t>
      </w:r>
      <w:r w:rsidR="00270344">
        <w:rPr>
          <w:lang w:val="vi-VN"/>
        </w:rPr>
        <w:t xml:space="preserve"> qua calendar , gửi mail</w:t>
      </w:r>
      <w:r w:rsidRPr="00270344">
        <w:rPr>
          <w:lang w:val="vi-VN"/>
        </w:rPr>
        <w:t xml:space="preserve"> và quản lý lịch làm việc với khách hàng.</w:t>
      </w:r>
    </w:p>
    <w:p w14:paraId="0469A55B" w14:textId="2E06D00E" w:rsidR="00270344" w:rsidRDefault="00F87E8F" w:rsidP="009646CA">
      <w:pPr>
        <w:pStyle w:val="ListParagraph"/>
        <w:numPr>
          <w:ilvl w:val="0"/>
          <w:numId w:val="81"/>
        </w:numPr>
        <w:ind w:left="851" w:hanging="284"/>
        <w:rPr>
          <w:lang w:val="vi-VN"/>
        </w:rPr>
      </w:pPr>
      <w:r w:rsidRPr="00270344">
        <w:rPr>
          <w:lang w:val="vi-VN"/>
        </w:rPr>
        <w:t>Tự động tạo hợp đồng từ mẫu tài liệu và lưu trữ trên hệ thống.</w:t>
      </w:r>
    </w:p>
    <w:p w14:paraId="1915DD90" w14:textId="56687789" w:rsidR="00F87E8F" w:rsidRDefault="00F87E8F" w:rsidP="009646CA">
      <w:pPr>
        <w:pStyle w:val="ListParagraph"/>
        <w:numPr>
          <w:ilvl w:val="0"/>
          <w:numId w:val="81"/>
        </w:numPr>
        <w:ind w:left="851" w:hanging="284"/>
        <w:rPr>
          <w:lang w:val="vi-VN"/>
        </w:rPr>
      </w:pPr>
      <w:r w:rsidRPr="00270344">
        <w:rPr>
          <w:lang w:val="vi-VN"/>
        </w:rPr>
        <w:t>Xử lý dữ liệu cuộc họp: chuyển đổi giọng nói thành văn bản và tóm tắt nội dung cuộc họp bằng AI.</w:t>
      </w:r>
    </w:p>
    <w:p w14:paraId="709FC7DC" w14:textId="00BEA36E" w:rsidR="00270344" w:rsidRPr="00270344" w:rsidRDefault="00270344" w:rsidP="009646CA">
      <w:pPr>
        <w:pStyle w:val="ListParagraph"/>
        <w:numPr>
          <w:ilvl w:val="0"/>
          <w:numId w:val="81"/>
        </w:numPr>
        <w:ind w:left="851" w:hanging="284"/>
        <w:rPr>
          <w:lang w:val="vi-VN"/>
        </w:rPr>
      </w:pPr>
      <w:r>
        <w:rPr>
          <w:lang w:val="vi-VN"/>
        </w:rPr>
        <w:t>Tích hợp sepay để tự động cập nhật thanh toán</w:t>
      </w:r>
      <w:r w:rsidR="00653166">
        <w:rPr>
          <w:lang w:val="vi-VN"/>
        </w:rPr>
        <w:t xml:space="preserve"> và gửi email thông báo</w:t>
      </w:r>
      <w:r>
        <w:rPr>
          <w:lang w:val="vi-VN"/>
        </w:rPr>
        <w:t>.</w:t>
      </w:r>
    </w:p>
    <w:p w14:paraId="4995C35C" w14:textId="6C18A101" w:rsidR="00F87E8F" w:rsidRPr="00653166" w:rsidRDefault="009646CA" w:rsidP="009646CA">
      <w:pPr>
        <w:ind w:firstLine="0"/>
        <w:rPr>
          <w:b/>
          <w:bCs/>
          <w:lang w:val="vi-VN"/>
        </w:rPr>
      </w:pPr>
      <w:r>
        <w:rPr>
          <w:b/>
          <w:bCs/>
          <w:lang w:val="vi-VN"/>
        </w:rPr>
        <w:t xml:space="preserve">c, </w:t>
      </w:r>
      <w:r w:rsidR="00F87E8F" w:rsidRPr="00653166">
        <w:rPr>
          <w:b/>
          <w:bCs/>
          <w:lang w:val="vi-VN"/>
        </w:rPr>
        <w:t>Dữ liệu đầu ra (Output)</w:t>
      </w:r>
    </w:p>
    <w:p w14:paraId="33F00ED0" w14:textId="77777777" w:rsidR="00653166" w:rsidRDefault="00F87E8F" w:rsidP="009646CA">
      <w:pPr>
        <w:pStyle w:val="ListParagraph"/>
        <w:numPr>
          <w:ilvl w:val="0"/>
          <w:numId w:val="81"/>
        </w:numPr>
        <w:ind w:left="851" w:hanging="284"/>
        <w:rPr>
          <w:lang w:val="vi-VN"/>
        </w:rPr>
      </w:pPr>
      <w:r w:rsidRPr="00653166">
        <w:rPr>
          <w:lang w:val="vi-VN"/>
        </w:rPr>
        <w:t xml:space="preserve">Giao diện hệ thống CRM cho phép người dùng quản lý khách hàng, hợp </w:t>
      </w:r>
      <w:r w:rsidR="00270344" w:rsidRPr="00653166">
        <w:rPr>
          <w:lang w:val="vi-VN"/>
        </w:rPr>
        <w:t xml:space="preserve">đồng, công nợ </w:t>
      </w:r>
      <w:r w:rsidRPr="00653166">
        <w:rPr>
          <w:lang w:val="vi-VN"/>
        </w:rPr>
        <w:t>và lịch hẹn.</w:t>
      </w:r>
    </w:p>
    <w:p w14:paraId="4C9C9A07" w14:textId="77777777" w:rsidR="00653166" w:rsidRDefault="00F87E8F" w:rsidP="009646CA">
      <w:pPr>
        <w:pStyle w:val="ListParagraph"/>
        <w:numPr>
          <w:ilvl w:val="0"/>
          <w:numId w:val="81"/>
        </w:numPr>
        <w:ind w:left="851" w:hanging="284"/>
        <w:rPr>
          <w:lang w:val="vi-VN"/>
        </w:rPr>
      </w:pPr>
      <w:r w:rsidRPr="00653166">
        <w:rPr>
          <w:lang w:val="vi-VN"/>
        </w:rPr>
        <w:t>Điểm đánh giá mức độ tiềm năng của khách hàng cùng với nhận xét phân tích từ AI.</w:t>
      </w:r>
    </w:p>
    <w:p w14:paraId="2D369191" w14:textId="77777777" w:rsidR="00653166" w:rsidRDefault="00F87E8F" w:rsidP="009646CA">
      <w:pPr>
        <w:pStyle w:val="ListParagraph"/>
        <w:numPr>
          <w:ilvl w:val="0"/>
          <w:numId w:val="81"/>
        </w:numPr>
        <w:ind w:left="851" w:hanging="284"/>
        <w:rPr>
          <w:lang w:val="vi-VN"/>
        </w:rPr>
      </w:pPr>
      <w:r w:rsidRPr="00653166">
        <w:rPr>
          <w:lang w:val="vi-VN"/>
        </w:rPr>
        <w:t>Tài liệu hợp đồng được tạo tự động và lưu trữ trên hệ thống Google Drive.</w:t>
      </w:r>
    </w:p>
    <w:p w14:paraId="4AC9B80A" w14:textId="77777777" w:rsidR="00653166" w:rsidRDefault="00F87E8F" w:rsidP="009646CA">
      <w:pPr>
        <w:pStyle w:val="ListParagraph"/>
        <w:numPr>
          <w:ilvl w:val="0"/>
          <w:numId w:val="81"/>
        </w:numPr>
        <w:ind w:left="851" w:hanging="284"/>
        <w:rPr>
          <w:lang w:val="vi-VN"/>
        </w:rPr>
      </w:pPr>
      <w:r w:rsidRPr="00653166">
        <w:rPr>
          <w:lang w:val="vi-VN"/>
        </w:rPr>
        <w:t>Nội dung tóm tắt cuộc họp được hiển thị trong hệ thống CRM.</w:t>
      </w:r>
    </w:p>
    <w:p w14:paraId="542CC968" w14:textId="68F7A8E6" w:rsidR="00691FC2" w:rsidRDefault="00691FC2" w:rsidP="009646CA">
      <w:pPr>
        <w:pStyle w:val="ListParagraph"/>
        <w:numPr>
          <w:ilvl w:val="0"/>
          <w:numId w:val="81"/>
        </w:numPr>
        <w:ind w:left="851" w:hanging="284"/>
        <w:rPr>
          <w:lang w:val="vi-VN"/>
        </w:rPr>
      </w:pPr>
      <w:r>
        <w:rPr>
          <w:lang w:val="vi-VN"/>
        </w:rPr>
        <w:t>Tạo lịch hẹn trên calendar , gửi mail và trả lại link meeting vào trường thông tin.</w:t>
      </w:r>
    </w:p>
    <w:p w14:paraId="06F5204D" w14:textId="5F76E7A8" w:rsidR="00691FC2" w:rsidRDefault="00691FC2" w:rsidP="009646CA">
      <w:pPr>
        <w:pStyle w:val="ListParagraph"/>
        <w:numPr>
          <w:ilvl w:val="0"/>
          <w:numId w:val="81"/>
        </w:numPr>
        <w:ind w:left="851" w:hanging="284"/>
        <w:rPr>
          <w:lang w:val="vi-VN"/>
        </w:rPr>
      </w:pPr>
      <w:r>
        <w:rPr>
          <w:lang w:val="vi-VN"/>
        </w:rPr>
        <w:t>Cập nhật thanh toán tự động chuyển trạng thái công nợ.</w:t>
      </w:r>
    </w:p>
    <w:p w14:paraId="56B26D5C" w14:textId="58AC68B2" w:rsidR="00F87E8F" w:rsidRDefault="00F87E8F" w:rsidP="009646CA">
      <w:pPr>
        <w:pStyle w:val="ListParagraph"/>
        <w:numPr>
          <w:ilvl w:val="0"/>
          <w:numId w:val="81"/>
        </w:numPr>
        <w:ind w:left="851" w:hanging="284"/>
        <w:rPr>
          <w:lang w:val="vi-VN"/>
        </w:rPr>
      </w:pPr>
      <w:r w:rsidRPr="00653166">
        <w:rPr>
          <w:lang w:val="vi-VN"/>
        </w:rPr>
        <w:t xml:space="preserve">Thông báo hoặc phản hồi từ hệ </w:t>
      </w:r>
      <w:r w:rsidR="00691FC2">
        <w:rPr>
          <w:lang w:val="vi-VN"/>
        </w:rPr>
        <w:t xml:space="preserve">thống( gửi email) </w:t>
      </w:r>
      <w:r w:rsidRPr="00653166">
        <w:rPr>
          <w:lang w:val="vi-VN"/>
        </w:rPr>
        <w:t>khi các quy trình tự động được thực hiện thành công.</w:t>
      </w:r>
    </w:p>
    <w:p w14:paraId="7BBE4DF2" w14:textId="77777777" w:rsidR="004E4967" w:rsidRPr="00046513" w:rsidRDefault="004E4967" w:rsidP="00046513">
      <w:pPr>
        <w:ind w:firstLine="0"/>
        <w:rPr>
          <w:lang w:val="vi-VN"/>
        </w:rPr>
      </w:pPr>
    </w:p>
    <w:p w14:paraId="2EA90258" w14:textId="4C2B070A" w:rsidR="005725C9" w:rsidRPr="004E4967" w:rsidRDefault="005725C9" w:rsidP="004E4967">
      <w:pPr>
        <w:pStyle w:val="Heading2"/>
        <w:rPr>
          <w:lang w:val="vi-VN"/>
        </w:rPr>
      </w:pPr>
      <w:bookmarkStart w:id="35" w:name="_Toc224486069"/>
      <w:r w:rsidRPr="005725C9">
        <w:rPr>
          <w:lang w:val="vi-VN"/>
        </w:rPr>
        <w:t>Phân tích yêu cầu hệ thống</w:t>
      </w:r>
      <w:bookmarkEnd w:id="35"/>
    </w:p>
    <w:p w14:paraId="00B64BC6" w14:textId="77777777" w:rsidR="00D626A2" w:rsidRPr="00D626A2" w:rsidRDefault="00D626A2" w:rsidP="00B4321A">
      <w:pPr>
        <w:ind w:firstLine="0"/>
        <w:rPr>
          <w:lang w:val="vi-VN"/>
        </w:rPr>
      </w:pPr>
      <w:r w:rsidRPr="00D626A2">
        <w:rPr>
          <w:lang w:val="vi-VN"/>
        </w:rPr>
        <w:t>Hệ thống CRM có hai nhóm người dùng chính:</w:t>
      </w:r>
    </w:p>
    <w:p w14:paraId="781B7230" w14:textId="4B804293" w:rsidR="00D626A2" w:rsidRPr="00B4321A" w:rsidRDefault="00D626A2" w:rsidP="00D626A2">
      <w:pPr>
        <w:ind w:firstLine="0"/>
        <w:rPr>
          <w:b/>
          <w:bCs/>
          <w:u w:val="single"/>
          <w:lang w:val="vi-VN"/>
        </w:rPr>
      </w:pPr>
      <w:r>
        <w:rPr>
          <w:b/>
          <w:bCs/>
          <w:u w:val="single"/>
          <w:lang w:val="vi-VN"/>
        </w:rPr>
        <w:t xml:space="preserve">a, </w:t>
      </w:r>
      <w:r w:rsidRPr="00D626A2">
        <w:rPr>
          <w:b/>
          <w:bCs/>
          <w:u w:val="single"/>
          <w:lang w:val="vi-VN"/>
        </w:rPr>
        <w:t>Nhân viên kinh doanh (Sales)</w:t>
      </w:r>
    </w:p>
    <w:p w14:paraId="0C897628" w14:textId="6FB51BAF" w:rsidR="00D626A2" w:rsidRPr="00D626A2" w:rsidRDefault="00D626A2" w:rsidP="00D626A2">
      <w:pPr>
        <w:ind w:firstLine="0"/>
        <w:rPr>
          <w:lang w:val="vi-VN"/>
        </w:rPr>
      </w:pPr>
      <w:r w:rsidRPr="00D626A2">
        <w:rPr>
          <w:lang w:val="vi-VN"/>
        </w:rPr>
        <w:lastRenderedPageBreak/>
        <w:t>Nhân viên kinh doanh là người trực tiếp sử dụng hệ thống để quản lý thông tin khách hàng và theo dõi quá trình bán hàng. Các chức năng chính bao gồm:</w:t>
      </w:r>
    </w:p>
    <w:p w14:paraId="178B74AA" w14:textId="574F1F28" w:rsidR="00D626A2" w:rsidRPr="00D626A2" w:rsidRDefault="00D626A2" w:rsidP="00D626A2">
      <w:pPr>
        <w:pStyle w:val="ListParagraph"/>
        <w:numPr>
          <w:ilvl w:val="0"/>
          <w:numId w:val="85"/>
        </w:numPr>
        <w:rPr>
          <w:lang w:val="vi-VN"/>
        </w:rPr>
      </w:pPr>
      <w:r w:rsidRPr="00D626A2">
        <w:rPr>
          <w:lang w:val="vi-VN"/>
        </w:rPr>
        <w:t>Tạo và quản lý thông tin khách hàng</w:t>
      </w:r>
    </w:p>
    <w:p w14:paraId="2347F3FE" w14:textId="006E2D9C" w:rsidR="00D626A2" w:rsidRPr="00D626A2" w:rsidRDefault="00D626A2" w:rsidP="00D626A2">
      <w:pPr>
        <w:pStyle w:val="ListParagraph"/>
        <w:numPr>
          <w:ilvl w:val="0"/>
          <w:numId w:val="85"/>
        </w:numPr>
        <w:rPr>
          <w:lang w:val="vi-VN"/>
        </w:rPr>
      </w:pPr>
      <w:r w:rsidRPr="00D626A2">
        <w:rPr>
          <w:lang w:val="vi-VN"/>
        </w:rPr>
        <w:t>Tạo lịch hẹn và quản lý các cuộc họp</w:t>
      </w:r>
    </w:p>
    <w:p w14:paraId="268AC13D" w14:textId="4081E132" w:rsidR="00D626A2" w:rsidRPr="00D626A2" w:rsidRDefault="00D626A2" w:rsidP="00D626A2">
      <w:pPr>
        <w:pStyle w:val="ListParagraph"/>
        <w:numPr>
          <w:ilvl w:val="0"/>
          <w:numId w:val="85"/>
        </w:numPr>
        <w:rPr>
          <w:lang w:val="vi-VN"/>
        </w:rPr>
      </w:pPr>
      <w:r w:rsidRPr="00D626A2">
        <w:rPr>
          <w:lang w:val="vi-VN"/>
        </w:rPr>
        <w:t>Tạo hợp đồng</w:t>
      </w:r>
    </w:p>
    <w:p w14:paraId="679A0744" w14:textId="076891F9" w:rsidR="00D626A2" w:rsidRPr="00D626A2" w:rsidRDefault="00D626A2" w:rsidP="00D626A2">
      <w:pPr>
        <w:pStyle w:val="ListParagraph"/>
        <w:numPr>
          <w:ilvl w:val="0"/>
          <w:numId w:val="85"/>
        </w:numPr>
        <w:rPr>
          <w:lang w:val="vi-VN"/>
        </w:rPr>
      </w:pPr>
      <w:r w:rsidRPr="00D626A2">
        <w:rPr>
          <w:lang w:val="vi-VN"/>
        </w:rPr>
        <w:t>Theo dõi công nợ và thanh toán</w:t>
      </w:r>
    </w:p>
    <w:p w14:paraId="28C5C843" w14:textId="726E6EBE" w:rsidR="00D626A2" w:rsidRPr="00D626A2" w:rsidRDefault="00D626A2" w:rsidP="00D626A2">
      <w:pPr>
        <w:pStyle w:val="ListParagraph"/>
        <w:numPr>
          <w:ilvl w:val="0"/>
          <w:numId w:val="85"/>
        </w:numPr>
        <w:rPr>
          <w:lang w:val="vi-VN"/>
        </w:rPr>
      </w:pPr>
      <w:r w:rsidRPr="00D626A2">
        <w:rPr>
          <w:lang w:val="vi-VN"/>
        </w:rPr>
        <w:t xml:space="preserve">Xem kết quả đánh giá lead từ </w:t>
      </w:r>
      <w:r>
        <w:rPr>
          <w:lang w:val="vi-VN"/>
        </w:rPr>
        <w:t>AI, xem tóm tắt cuộc họp</w:t>
      </w:r>
    </w:p>
    <w:p w14:paraId="143D9FC7" w14:textId="4CF43A93" w:rsidR="00D626A2" w:rsidRPr="00D626A2" w:rsidRDefault="00D626A2" w:rsidP="00D626A2">
      <w:pPr>
        <w:ind w:firstLine="0"/>
        <w:rPr>
          <w:b/>
          <w:bCs/>
          <w:u w:val="single"/>
          <w:lang w:val="vi-VN"/>
        </w:rPr>
      </w:pPr>
      <w:r>
        <w:rPr>
          <w:b/>
          <w:bCs/>
          <w:u w:val="single"/>
          <w:lang w:val="vi-VN"/>
        </w:rPr>
        <w:t xml:space="preserve">b, </w:t>
      </w:r>
      <w:r w:rsidRPr="00D626A2">
        <w:rPr>
          <w:b/>
          <w:bCs/>
          <w:u w:val="single"/>
          <w:lang w:val="vi-VN"/>
        </w:rPr>
        <w:t>Quản trị hệ thống</w:t>
      </w:r>
    </w:p>
    <w:p w14:paraId="511BF154" w14:textId="7DD0A66F" w:rsidR="00D626A2" w:rsidRPr="00D626A2" w:rsidRDefault="00D626A2" w:rsidP="00D626A2">
      <w:pPr>
        <w:pStyle w:val="ListParagraph"/>
        <w:numPr>
          <w:ilvl w:val="0"/>
          <w:numId w:val="86"/>
        </w:numPr>
        <w:rPr>
          <w:lang w:val="vi-VN"/>
        </w:rPr>
      </w:pPr>
      <w:r w:rsidRPr="00D626A2">
        <w:rPr>
          <w:lang w:val="vi-VN"/>
        </w:rPr>
        <w:t>Quản trị hệ thống chịu trách nhiệm quản lý toàn bộ hệ thống CRM, bao gồm:</w:t>
      </w:r>
    </w:p>
    <w:p w14:paraId="57FDC76E" w14:textId="4A8AB921" w:rsidR="00D626A2" w:rsidRPr="00D626A2" w:rsidRDefault="00D626A2" w:rsidP="00D626A2">
      <w:pPr>
        <w:pStyle w:val="ListParagraph"/>
        <w:numPr>
          <w:ilvl w:val="0"/>
          <w:numId w:val="86"/>
        </w:numPr>
        <w:rPr>
          <w:lang w:val="vi-VN"/>
        </w:rPr>
      </w:pPr>
      <w:r w:rsidRPr="00D626A2">
        <w:rPr>
          <w:lang w:val="vi-VN"/>
        </w:rPr>
        <w:t>Quản lý người dùng</w:t>
      </w:r>
    </w:p>
    <w:p w14:paraId="3ADFC72C" w14:textId="45388422" w:rsidR="00D626A2" w:rsidRPr="00D626A2" w:rsidRDefault="00D626A2" w:rsidP="00D626A2">
      <w:pPr>
        <w:pStyle w:val="ListParagraph"/>
        <w:numPr>
          <w:ilvl w:val="0"/>
          <w:numId w:val="86"/>
        </w:numPr>
        <w:rPr>
          <w:lang w:val="vi-VN"/>
        </w:rPr>
      </w:pPr>
      <w:r w:rsidRPr="00D626A2">
        <w:rPr>
          <w:lang w:val="vi-VN"/>
        </w:rPr>
        <w:t>Phân quyền truy cập</w:t>
      </w:r>
    </w:p>
    <w:p w14:paraId="39DABC45" w14:textId="272873EB" w:rsidR="00D626A2" w:rsidRPr="00D626A2" w:rsidRDefault="00D626A2" w:rsidP="00D626A2">
      <w:pPr>
        <w:pStyle w:val="ListParagraph"/>
        <w:numPr>
          <w:ilvl w:val="0"/>
          <w:numId w:val="86"/>
        </w:numPr>
        <w:rPr>
          <w:lang w:val="vi-VN"/>
        </w:rPr>
      </w:pPr>
      <w:r w:rsidRPr="00D626A2">
        <w:rPr>
          <w:lang w:val="vi-VN"/>
        </w:rPr>
        <w:t>Quản lý dữ liệu hệ thống</w:t>
      </w:r>
    </w:p>
    <w:p w14:paraId="52EAE996" w14:textId="77777777" w:rsidR="00912588" w:rsidRDefault="00D626A2" w:rsidP="00912588">
      <w:pPr>
        <w:pStyle w:val="ListParagraph"/>
        <w:numPr>
          <w:ilvl w:val="0"/>
          <w:numId w:val="86"/>
        </w:numPr>
        <w:rPr>
          <w:lang w:val="vi-VN"/>
        </w:rPr>
      </w:pPr>
      <w:r w:rsidRPr="00D626A2">
        <w:rPr>
          <w:lang w:val="vi-VN"/>
        </w:rPr>
        <w:t>Giám sát hoạt động của hệ thống</w:t>
      </w:r>
    </w:p>
    <w:p w14:paraId="303A6500" w14:textId="77777777" w:rsidR="00046513" w:rsidRDefault="00046513" w:rsidP="00F87E8F">
      <w:pPr>
        <w:ind w:firstLine="0"/>
        <w:rPr>
          <w:lang w:val="vi-VN"/>
        </w:rPr>
      </w:pPr>
    </w:p>
    <w:p w14:paraId="4B418A64" w14:textId="6CB014C2" w:rsidR="00046513" w:rsidRPr="004E4967" w:rsidRDefault="00046513" w:rsidP="00487D81">
      <w:pPr>
        <w:pStyle w:val="Heading2"/>
        <w:rPr>
          <w:lang w:val="vi-VN"/>
        </w:rPr>
      </w:pPr>
      <w:bookmarkStart w:id="36" w:name="_Toc224486070"/>
      <w:r w:rsidRPr="005725C9">
        <w:rPr>
          <w:lang w:val="vi-VN"/>
        </w:rPr>
        <w:t xml:space="preserve">Phân tích yêu cầu </w:t>
      </w:r>
      <w:r>
        <w:rPr>
          <w:lang w:val="vi-VN"/>
        </w:rPr>
        <w:t>chức năng</w:t>
      </w:r>
      <w:bookmarkEnd w:id="36"/>
    </w:p>
    <w:p w14:paraId="4837A282" w14:textId="77777777" w:rsidR="001866BF" w:rsidRPr="00582685" w:rsidRDefault="00812D2F" w:rsidP="001866BF">
      <w:pPr>
        <w:pStyle w:val="NormalWeb"/>
        <w:spacing w:before="120" w:beforeAutospacing="0" w:after="0" w:afterAutospacing="0" w:line="312" w:lineRule="auto"/>
        <w:rPr>
          <w:sz w:val="26"/>
          <w:szCs w:val="26"/>
          <w:lang w:val="vi-VN"/>
        </w:rPr>
      </w:pPr>
      <w:r w:rsidRPr="00582685">
        <w:rPr>
          <w:sz w:val="26"/>
          <w:szCs w:val="26"/>
        </w:rPr>
        <w:t>Hệ thống CRM trong đề tài bao gồm bốn module chức năng chính</w:t>
      </w:r>
      <w:r w:rsidRPr="00582685">
        <w:rPr>
          <w:sz w:val="26"/>
          <w:szCs w:val="26"/>
          <w:lang w:val="vi-VN"/>
        </w:rPr>
        <w:t xml:space="preserve">: </w:t>
      </w:r>
    </w:p>
    <w:p w14:paraId="6BCA9189" w14:textId="4F3CF415" w:rsidR="001866BF" w:rsidRPr="001866BF" w:rsidRDefault="001866BF" w:rsidP="001866BF">
      <w:pPr>
        <w:pStyle w:val="Heading3"/>
        <w:rPr>
          <w:lang w:val="vi-VN"/>
        </w:rPr>
      </w:pPr>
      <w:bookmarkStart w:id="37" w:name="_Toc224486071"/>
      <w:r w:rsidRPr="001866BF">
        <w:rPr>
          <w:lang w:val="vi-VN"/>
        </w:rPr>
        <w:t>Module quản lý khách hàng</w:t>
      </w:r>
      <w:bookmarkEnd w:id="37"/>
    </w:p>
    <w:p w14:paraId="74C831AF" w14:textId="77777777" w:rsidR="001866BF" w:rsidRDefault="001866BF" w:rsidP="001866BF">
      <w:pPr>
        <w:rPr>
          <w:lang w:val="vi-VN"/>
        </w:rPr>
      </w:pPr>
      <w:r w:rsidRPr="001866BF">
        <w:t>Module quản lý khách hàng là một trong những thành phần quan trọng của hệ thống CRM, có nhiệm vụ lưu trữ và quản lý toàn bộ thông tin liên quan đến khách hàng. Module này giúp nhân viên kinh doanh dễ dàng theo dõi thông tin khách hàng, lịch sử làm việc và đánh giá mức độ tiềm năng của từng khách hàng trong quá trình bán hàng.</w:t>
      </w:r>
    </w:p>
    <w:p w14:paraId="2853CD71" w14:textId="77777777" w:rsidR="00EF2C8A" w:rsidRDefault="001866BF" w:rsidP="00EF2C8A">
      <w:pPr>
        <w:rPr>
          <w:lang w:val="vi-VN"/>
        </w:rPr>
      </w:pPr>
      <w:r w:rsidRPr="001866BF">
        <w:t xml:space="preserve">Hệ thống cho phép lưu trữ các thông tin cơ bản của khách hàng như tên khách hàng, số điện thoại, email, tên công </w:t>
      </w:r>
      <w:r w:rsidR="00EF2C8A">
        <w:t>ty</w:t>
      </w:r>
      <w:r w:rsidR="00EF2C8A">
        <w:rPr>
          <w:lang w:val="vi-VN"/>
        </w:rPr>
        <w:t>....</w:t>
      </w:r>
      <w:r w:rsidRPr="001866BF">
        <w:t>. Những dữ liệu này giúp nhân viên kinh doanh có thể nhanh chóng nắm bắt thông tin khi cần liên hệ hoặc tư vấn cho khách hàng.</w:t>
      </w:r>
    </w:p>
    <w:p w14:paraId="0E7B9E77" w14:textId="0212DA78" w:rsidR="001866BF" w:rsidRPr="001866BF" w:rsidRDefault="001866BF" w:rsidP="00EF2C8A">
      <w:r w:rsidRPr="001866BF">
        <w:t>Các chức năng chính của module bao gồm:</w:t>
      </w:r>
    </w:p>
    <w:p w14:paraId="729F3D10" w14:textId="77777777" w:rsidR="00EF2C8A" w:rsidRPr="00EF2C8A" w:rsidRDefault="001866BF" w:rsidP="00EF2C8A">
      <w:pPr>
        <w:numPr>
          <w:ilvl w:val="0"/>
          <w:numId w:val="88"/>
        </w:numPr>
        <w:tabs>
          <w:tab w:val="clear" w:pos="720"/>
        </w:tabs>
        <w:ind w:left="851"/>
      </w:pPr>
      <w:r w:rsidRPr="001866BF">
        <w:rPr>
          <w:b/>
          <w:bCs/>
        </w:rPr>
        <w:t>Thêm mới khách hàng:</w:t>
      </w:r>
      <w:r w:rsidR="00EF2C8A">
        <w:rPr>
          <w:lang w:val="vi-VN"/>
        </w:rPr>
        <w:t xml:space="preserve"> </w:t>
      </w:r>
      <w:r w:rsidRPr="001866BF">
        <w:t>Người dùng có thể tạo hồ sơ khách hàng mới bằng cách nhập các thông tin cơ bản của khách hàng vào hệ thống.</w:t>
      </w:r>
    </w:p>
    <w:p w14:paraId="2C965567" w14:textId="77777777" w:rsidR="00EF2C8A" w:rsidRPr="00EF2C8A" w:rsidRDefault="001866BF" w:rsidP="00EF2C8A">
      <w:pPr>
        <w:numPr>
          <w:ilvl w:val="0"/>
          <w:numId w:val="88"/>
        </w:numPr>
        <w:tabs>
          <w:tab w:val="clear" w:pos="720"/>
        </w:tabs>
        <w:ind w:left="851"/>
      </w:pPr>
      <w:r w:rsidRPr="001866BF">
        <w:rPr>
          <w:b/>
          <w:bCs/>
        </w:rPr>
        <w:lastRenderedPageBreak/>
        <w:t>Cập nhật thông tin khách hàng:</w:t>
      </w:r>
      <w:r w:rsidR="00EF2C8A" w:rsidRPr="00EF2C8A">
        <w:rPr>
          <w:lang w:val="vi-VN"/>
        </w:rPr>
        <w:t xml:space="preserve"> </w:t>
      </w:r>
      <w:r w:rsidRPr="001866BF">
        <w:t>Cho phép chỉnh sửa hoặc bổ sung các thông tin liên quan đến khách hàng khi có sự thay đổi.</w:t>
      </w:r>
    </w:p>
    <w:p w14:paraId="0D85445B" w14:textId="77777777" w:rsidR="00EF2C8A" w:rsidRPr="00EF2C8A" w:rsidRDefault="00EF2C8A" w:rsidP="00EF2C8A">
      <w:pPr>
        <w:numPr>
          <w:ilvl w:val="0"/>
          <w:numId w:val="88"/>
        </w:numPr>
        <w:tabs>
          <w:tab w:val="clear" w:pos="720"/>
        </w:tabs>
        <w:ind w:left="851"/>
      </w:pPr>
      <w:r w:rsidRPr="00EF2C8A">
        <w:rPr>
          <w:b/>
          <w:bCs/>
        </w:rPr>
        <w:t>Tìm</w:t>
      </w:r>
      <w:r w:rsidRPr="00EF2C8A">
        <w:rPr>
          <w:b/>
          <w:bCs/>
          <w:lang w:val="vi-VN"/>
        </w:rPr>
        <w:t xml:space="preserve"> kiếm và </w:t>
      </w:r>
      <w:r w:rsidRPr="00EF2C8A">
        <w:rPr>
          <w:b/>
          <w:bCs/>
        </w:rPr>
        <w:t>l</w:t>
      </w:r>
      <w:r w:rsidR="001866BF" w:rsidRPr="001866BF">
        <w:rPr>
          <w:b/>
          <w:bCs/>
        </w:rPr>
        <w:t>ưu trữ lịch sử tương tác với khách hàng:</w:t>
      </w:r>
      <w:r w:rsidRPr="00EF2C8A">
        <w:rPr>
          <w:lang w:val="vi-VN"/>
        </w:rPr>
        <w:t xml:space="preserve"> </w:t>
      </w:r>
      <w:r w:rsidR="001866BF" w:rsidRPr="001866BF">
        <w:t>Hệ thống</w:t>
      </w:r>
      <w:r w:rsidRPr="00EF2C8A">
        <w:rPr>
          <w:lang w:val="vi-VN"/>
        </w:rPr>
        <w:t xml:space="preserve"> cho phép tìm kiếm và</w:t>
      </w:r>
      <w:r w:rsidR="001866BF" w:rsidRPr="001866BF">
        <w:t xml:space="preserve"> lưu lại các hoạt động liên quan đến khách hàng như lịch hẹn, cuộc họp hoặc các giao dịch đã thực hiện, giúp nhân viên kinh doanh theo dõi toàn bộ quá trình làm việc với khách hàng.</w:t>
      </w:r>
    </w:p>
    <w:p w14:paraId="3782470F" w14:textId="77777777" w:rsidR="00EF2C8A" w:rsidRPr="00EF2C8A" w:rsidRDefault="001866BF" w:rsidP="00EF2C8A">
      <w:pPr>
        <w:numPr>
          <w:ilvl w:val="0"/>
          <w:numId w:val="88"/>
        </w:numPr>
        <w:tabs>
          <w:tab w:val="clear" w:pos="720"/>
        </w:tabs>
        <w:ind w:left="851"/>
      </w:pPr>
      <w:r w:rsidRPr="001866BF">
        <w:rPr>
          <w:b/>
          <w:bCs/>
        </w:rPr>
        <w:t>Phân loại trạng thái khách hàng:</w:t>
      </w:r>
      <w:r w:rsidR="00EF2C8A" w:rsidRPr="00EF2C8A">
        <w:rPr>
          <w:lang w:val="vi-VN"/>
        </w:rPr>
        <w:t xml:space="preserve"> </w:t>
      </w:r>
      <w:r w:rsidRPr="001866BF">
        <w:t>Khách hàng có thể được phân loại theo các trạng thái khác nhau như khách hàng mới, khách hàng tiềm năng hoặc khách hàng đang trong quá trình ký hợp đồng.</w:t>
      </w:r>
    </w:p>
    <w:p w14:paraId="6889616F" w14:textId="5284461A" w:rsidR="001866BF" w:rsidRPr="000D0C9D" w:rsidRDefault="001866BF" w:rsidP="00EF2C8A">
      <w:pPr>
        <w:numPr>
          <w:ilvl w:val="0"/>
          <w:numId w:val="88"/>
        </w:numPr>
        <w:tabs>
          <w:tab w:val="clear" w:pos="720"/>
        </w:tabs>
        <w:ind w:left="851"/>
      </w:pPr>
      <w:r w:rsidRPr="001866BF">
        <w:rPr>
          <w:b/>
          <w:bCs/>
        </w:rPr>
        <w:t>Hiển thị điểm đánh giá Lead từ hệ thống AI:</w:t>
      </w:r>
      <w:r w:rsidR="00EF2C8A" w:rsidRPr="00EF2C8A">
        <w:rPr>
          <w:lang w:val="vi-VN"/>
        </w:rPr>
        <w:t xml:space="preserve"> </w:t>
      </w:r>
      <w:r w:rsidRPr="001866BF">
        <w:t>Hệ thống hiển thị điểm đánh giá mức độ tiềm năng của khách hàng được phân tích bởi mô hình AI. Thông tin này giúp nhân viên kinh doanh ưu tiên chăm sóc những khách hàng có khả năng chuyển đổi cao.</w:t>
      </w:r>
    </w:p>
    <w:p w14:paraId="1217C3BF" w14:textId="3AD64BDB" w:rsidR="000D0C9D" w:rsidRPr="0043662E" w:rsidRDefault="000D0C9D" w:rsidP="00EF2C8A">
      <w:pPr>
        <w:numPr>
          <w:ilvl w:val="0"/>
          <w:numId w:val="88"/>
        </w:numPr>
        <w:tabs>
          <w:tab w:val="clear" w:pos="720"/>
        </w:tabs>
        <w:ind w:left="851"/>
      </w:pPr>
      <w:r>
        <w:rPr>
          <w:b/>
          <w:bCs/>
          <w:lang w:val="vi-VN"/>
        </w:rPr>
        <w:t>Chia khách tự động cho các nhân viên kinh doanh</w:t>
      </w:r>
    </w:p>
    <w:p w14:paraId="4F091784" w14:textId="25B70316" w:rsidR="0043662E" w:rsidRPr="001866BF" w:rsidRDefault="0043662E" w:rsidP="00EF2C8A">
      <w:pPr>
        <w:numPr>
          <w:ilvl w:val="0"/>
          <w:numId w:val="88"/>
        </w:numPr>
        <w:tabs>
          <w:tab w:val="clear" w:pos="720"/>
        </w:tabs>
        <w:ind w:left="851"/>
      </w:pPr>
      <w:r>
        <w:rPr>
          <w:b/>
          <w:bCs/>
          <w:lang w:val="vi-VN"/>
        </w:rPr>
        <w:t>Xóa khách hàng (Cấp admin)</w:t>
      </w:r>
    </w:p>
    <w:p w14:paraId="796BD868" w14:textId="77777777" w:rsidR="001866BF" w:rsidRPr="001866BF" w:rsidRDefault="001866BF" w:rsidP="00EF2C8A">
      <w:r w:rsidRPr="001866BF">
        <w:t>Ngoài việc tạo dữ liệu trực tiếp trong hệ thống, thông tin khách hàng cũng có thể được gửi tự động từ các biểu mẫu đăng ký trên website. Khi khách hàng điền form đăng ký tư vấn hoặc demo sản phẩm, dữ liệu sẽ được gửi về hệ thống CRM và tự động tạo hồ sơ khách hàng mới. Điều này giúp doanh nghiệp không bỏ sót các khách hàng tiềm năng và đảm bảo dữ liệu được lưu trữ đầy đủ trong hệ thống.</w:t>
      </w:r>
    </w:p>
    <w:p w14:paraId="2CD9A626" w14:textId="5F97FE82" w:rsidR="00641370" w:rsidRPr="00641370" w:rsidRDefault="00641370" w:rsidP="00641370">
      <w:pPr>
        <w:pStyle w:val="Heading3"/>
        <w:rPr>
          <w:lang w:val="vi-VN"/>
        </w:rPr>
      </w:pPr>
      <w:bookmarkStart w:id="38" w:name="_Toc224486072"/>
      <w:r w:rsidRPr="00641370">
        <w:rPr>
          <w:lang w:val="vi-VN"/>
        </w:rPr>
        <w:t>Module quản lý lịch hẹn</w:t>
      </w:r>
      <w:bookmarkEnd w:id="38"/>
    </w:p>
    <w:p w14:paraId="052DBF5C" w14:textId="77777777" w:rsidR="00641370" w:rsidRDefault="00641370" w:rsidP="00641370">
      <w:pPr>
        <w:rPr>
          <w:lang w:val="vi-VN"/>
        </w:rPr>
      </w:pPr>
      <w:r w:rsidRPr="00641370">
        <w:t>Module quản lý lịch hẹn được xây dựng nhằm hỗ trợ nhân viên kinh doanh trong việc sắp xếp và theo dõi các buổi làm việc với khách hàng. Trong quá trình bán hàng, việc tổ chức các buổi tư vấn, demo sản phẩm hoặc họp trao đổi với khách hàng là hoạt động diễn ra thường xuyên. Vì vậy, hệ thống cần có chức năng quản lý lịch hẹn để tránh bỏ sót các cuộc gặp quan trọng.</w:t>
      </w:r>
    </w:p>
    <w:p w14:paraId="70AACF7C" w14:textId="529A514C" w:rsidR="00641370" w:rsidRPr="00641370" w:rsidRDefault="00641370" w:rsidP="00641370">
      <w:r w:rsidRPr="00641370">
        <w:t>Hệ thống cho phép người dùng tạo mới lịch hẹn và liên kết lịch hẹn đó với thông tin khách hàng trong hệ thống CRM. Mỗi lịch hẹn có thể lưu trữ các thông tin như thời gian cuộc hẹn, nội dung cuộc họp, người phụ trách và trạng thái của lịch hẹn. Nhờ đó, nhân viên kinh doanh có thể dễ dàng theo dõi và quản lý các cuộc hẹn đã lên lịch.</w:t>
      </w:r>
    </w:p>
    <w:p w14:paraId="63E6AEFF" w14:textId="77777777" w:rsidR="00641370" w:rsidRPr="00641370" w:rsidRDefault="00641370" w:rsidP="00641370">
      <w:pPr>
        <w:ind w:firstLine="0"/>
      </w:pPr>
      <w:r w:rsidRPr="00641370">
        <w:lastRenderedPageBreak/>
        <w:t>Các chức năng chính của module bao gồm:</w:t>
      </w:r>
    </w:p>
    <w:p w14:paraId="23D45CA8" w14:textId="0785C190" w:rsidR="00641370" w:rsidRPr="00641370" w:rsidRDefault="00641370" w:rsidP="00641370">
      <w:pPr>
        <w:numPr>
          <w:ilvl w:val="0"/>
          <w:numId w:val="90"/>
        </w:numPr>
      </w:pPr>
      <w:r w:rsidRPr="00641370">
        <w:rPr>
          <w:b/>
          <w:bCs/>
        </w:rPr>
        <w:t>Tạo lịch hẹn mới:</w:t>
      </w:r>
      <w:r>
        <w:rPr>
          <w:lang w:val="vi-VN"/>
        </w:rPr>
        <w:t xml:space="preserve"> </w:t>
      </w:r>
      <w:r w:rsidRPr="00641370">
        <w:t xml:space="preserve">Cho phép nhân viên tạo các cuộc hẹn với khách hàng </w:t>
      </w:r>
    </w:p>
    <w:p w14:paraId="24F361B7" w14:textId="3306926D" w:rsidR="00641370" w:rsidRPr="00DE7EE1" w:rsidRDefault="00641370" w:rsidP="00641370">
      <w:pPr>
        <w:numPr>
          <w:ilvl w:val="0"/>
          <w:numId w:val="90"/>
        </w:numPr>
      </w:pPr>
      <w:r w:rsidRPr="00641370">
        <w:rPr>
          <w:b/>
          <w:bCs/>
        </w:rPr>
        <w:t>Liên kết lịch hẹn với khách hàng:</w:t>
      </w:r>
      <w:r>
        <w:rPr>
          <w:lang w:val="vi-VN"/>
        </w:rPr>
        <w:t xml:space="preserve"> </w:t>
      </w:r>
      <w:r w:rsidRPr="00641370">
        <w:t>Mỗi lịch hẹn được gắn với một khách hàng cụ thể trong hệ thống, giúp theo dõi lịch sử làm việc với khách hàng một cách đầy đủ.</w:t>
      </w:r>
    </w:p>
    <w:p w14:paraId="700200C8" w14:textId="77777777" w:rsidR="00A808D6" w:rsidRPr="00A808D6" w:rsidRDefault="00DE7EE1" w:rsidP="00A808D6">
      <w:pPr>
        <w:numPr>
          <w:ilvl w:val="0"/>
          <w:numId w:val="90"/>
        </w:numPr>
        <w:tabs>
          <w:tab w:val="clear" w:pos="720"/>
        </w:tabs>
      </w:pPr>
      <w:r w:rsidRPr="001866BF">
        <w:rPr>
          <w:b/>
          <w:bCs/>
        </w:rPr>
        <w:t xml:space="preserve">Cập nhật thông tin </w:t>
      </w:r>
      <w:r>
        <w:rPr>
          <w:b/>
          <w:bCs/>
        </w:rPr>
        <w:t>lịch</w:t>
      </w:r>
      <w:r>
        <w:rPr>
          <w:b/>
          <w:bCs/>
          <w:lang w:val="vi-VN"/>
        </w:rPr>
        <w:t xml:space="preserve"> hẹn</w:t>
      </w:r>
      <w:r w:rsidRPr="001866BF">
        <w:rPr>
          <w:b/>
          <w:bCs/>
        </w:rPr>
        <w:t>:</w:t>
      </w:r>
      <w:r w:rsidRPr="00EF2C8A">
        <w:rPr>
          <w:lang w:val="vi-VN"/>
        </w:rPr>
        <w:t xml:space="preserve"> </w:t>
      </w:r>
      <w:r w:rsidRPr="001866BF">
        <w:t xml:space="preserve">Cho phép chỉnh sửa hoặc bổ sung các thông tin liên quan đến </w:t>
      </w:r>
      <w:r w:rsidR="00165944">
        <w:t>lịch</w:t>
      </w:r>
      <w:r w:rsidR="00165944">
        <w:rPr>
          <w:lang w:val="vi-VN"/>
        </w:rPr>
        <w:t xml:space="preserve"> </w:t>
      </w:r>
      <w:r w:rsidRPr="001866BF">
        <w:t>khi có sự thay đổi.</w:t>
      </w:r>
    </w:p>
    <w:p w14:paraId="6F9F7425" w14:textId="4BC0DFC9" w:rsidR="00A808D6" w:rsidRPr="009219F6" w:rsidRDefault="00A808D6" w:rsidP="00A808D6">
      <w:pPr>
        <w:numPr>
          <w:ilvl w:val="0"/>
          <w:numId w:val="90"/>
        </w:numPr>
        <w:tabs>
          <w:tab w:val="clear" w:pos="720"/>
        </w:tabs>
      </w:pPr>
      <w:r>
        <w:rPr>
          <w:b/>
          <w:bCs/>
          <w:lang w:val="vi-VN"/>
        </w:rPr>
        <w:t xml:space="preserve">Xem thông tin chi tiết của lịch </w:t>
      </w:r>
      <w:r w:rsidR="00052D82">
        <w:rPr>
          <w:b/>
          <w:bCs/>
          <w:lang w:val="vi-VN"/>
        </w:rPr>
        <w:t xml:space="preserve">hẹn, </w:t>
      </w:r>
      <w:r w:rsidR="009219F6">
        <w:rPr>
          <w:b/>
          <w:bCs/>
          <w:lang w:val="vi-VN"/>
        </w:rPr>
        <w:t>xóa lịch hẹn (cấp admin)</w:t>
      </w:r>
    </w:p>
    <w:p w14:paraId="6CFD9E75" w14:textId="49B250F8" w:rsidR="009219F6" w:rsidRPr="00A808D6" w:rsidRDefault="009219F6" w:rsidP="00A808D6">
      <w:pPr>
        <w:numPr>
          <w:ilvl w:val="0"/>
          <w:numId w:val="90"/>
        </w:numPr>
        <w:tabs>
          <w:tab w:val="clear" w:pos="720"/>
        </w:tabs>
      </w:pPr>
      <w:r>
        <w:rPr>
          <w:b/>
          <w:bCs/>
          <w:lang w:val="vi-VN"/>
        </w:rPr>
        <w:t xml:space="preserve">Gửi email thông báo lịch hẹn và đặt lịch trên calendar, </w:t>
      </w:r>
      <w:r w:rsidR="00052D82">
        <w:rPr>
          <w:b/>
          <w:bCs/>
          <w:lang w:val="vi-VN"/>
        </w:rPr>
        <w:t>và trả lại link meet vào trường thông tin trên nocobase</w:t>
      </w:r>
    </w:p>
    <w:p w14:paraId="6F35F385" w14:textId="0EEE8636" w:rsidR="00641370" w:rsidRPr="00641370" w:rsidRDefault="00641370" w:rsidP="00E5374F">
      <w:r w:rsidRPr="00641370">
        <w:t>Ngoài ra, sau khi cuộc họp kết thúc, hệ thống có thể tự động lưu trữ file ghi âm hoặc ghi hình của cuộc họp trên Google Drive. Các dữ liệu này sau đó được sử dụng để phục vụ cho quá trình xử lý và tóm tắt nội dung cuộc họp bằng hệ thống AI.</w:t>
      </w:r>
    </w:p>
    <w:p w14:paraId="03CC2856" w14:textId="04B780DE" w:rsidR="00641370" w:rsidRPr="00641370" w:rsidRDefault="00641370" w:rsidP="00641370">
      <w:pPr>
        <w:ind w:firstLine="0"/>
      </w:pPr>
    </w:p>
    <w:p w14:paraId="4A3417D3" w14:textId="12FF3D6C" w:rsidR="00641370" w:rsidRPr="00641370" w:rsidRDefault="00641370" w:rsidP="008F7217">
      <w:pPr>
        <w:pStyle w:val="Heading3"/>
        <w:rPr>
          <w:lang w:val="vi-VN"/>
        </w:rPr>
      </w:pPr>
      <w:bookmarkStart w:id="39" w:name="_Toc224486073"/>
      <w:r w:rsidRPr="00641370">
        <w:rPr>
          <w:lang w:val="vi-VN"/>
        </w:rPr>
        <w:t>Module quản lý hợp đồng</w:t>
      </w:r>
      <w:bookmarkEnd w:id="39"/>
    </w:p>
    <w:p w14:paraId="40F8DB17" w14:textId="77777777" w:rsidR="008F7217" w:rsidRDefault="00641370" w:rsidP="008F7217">
      <w:pPr>
        <w:rPr>
          <w:lang w:val="vi-VN"/>
        </w:rPr>
      </w:pPr>
      <w:r w:rsidRPr="00641370">
        <w:t>Module quản lý hợp đồng được xây dựng nhằm hỗ trợ việc tạo và lưu trữ các hợp đồng ký kết giữa doanh nghiệp và khách hàng. Module này giúp doanh nghiệp quản lý toàn bộ thông tin liên quan đến hợp đồng, bao gồm nội dung hợp đồng, giá trị hợp đồng và trạng thái thanh toán.</w:t>
      </w:r>
    </w:p>
    <w:p w14:paraId="75687566" w14:textId="32A36224" w:rsidR="00641370" w:rsidRPr="00641370" w:rsidRDefault="00641370" w:rsidP="008F7217">
      <w:r w:rsidRPr="00641370">
        <w:t>Hệ thống cho phép người dùng tạo mới hợp đồng và liên kết hợp đồng đó với khách hàng đã có trong hệ thống CRM. Khi hợp đồng được tạo, các thông tin như tên khách hàng, giá trị hợp đồng, thời gian ký kết và thời hạn hợp đồng sẽ được lưu trữ trong cơ sở dữ liệu.</w:t>
      </w:r>
    </w:p>
    <w:p w14:paraId="436CC28A" w14:textId="77777777" w:rsidR="00641370" w:rsidRPr="00641370" w:rsidRDefault="00641370" w:rsidP="00641370">
      <w:pPr>
        <w:ind w:firstLine="0"/>
      </w:pPr>
      <w:r w:rsidRPr="00641370">
        <w:t>Các chức năng chính của module bao gồm:</w:t>
      </w:r>
    </w:p>
    <w:p w14:paraId="3E7004F8" w14:textId="7DAB5B36" w:rsidR="00641370" w:rsidRPr="008F7217" w:rsidRDefault="00641370" w:rsidP="00641370">
      <w:pPr>
        <w:numPr>
          <w:ilvl w:val="0"/>
          <w:numId w:val="91"/>
        </w:numPr>
      </w:pPr>
      <w:r w:rsidRPr="00641370">
        <w:rPr>
          <w:b/>
          <w:bCs/>
        </w:rPr>
        <w:t>Tạo mới hợp đồng:</w:t>
      </w:r>
      <w:r w:rsidR="008F7217">
        <w:rPr>
          <w:lang w:val="vi-VN"/>
        </w:rPr>
        <w:t xml:space="preserve"> </w:t>
      </w:r>
      <w:r w:rsidRPr="00641370">
        <w:t>Nhân viên có thể tạo hợp đồng mới dựa trên thông tin khách hàng đã có trong hệ thống.</w:t>
      </w:r>
    </w:p>
    <w:p w14:paraId="696B57B9" w14:textId="45326A6F" w:rsidR="008F7217" w:rsidRPr="00641370" w:rsidRDefault="008F7217" w:rsidP="00641370">
      <w:pPr>
        <w:numPr>
          <w:ilvl w:val="0"/>
          <w:numId w:val="91"/>
        </w:numPr>
      </w:pPr>
      <w:r>
        <w:rPr>
          <w:b/>
          <w:bCs/>
          <w:lang w:val="vi-VN"/>
        </w:rPr>
        <w:t>Xem thông tin hợp đồng và chỉnh sửa</w:t>
      </w:r>
    </w:p>
    <w:p w14:paraId="6A7B79F4" w14:textId="25DC5955" w:rsidR="00641370" w:rsidRPr="00641370" w:rsidRDefault="00641370" w:rsidP="00641370">
      <w:pPr>
        <w:numPr>
          <w:ilvl w:val="0"/>
          <w:numId w:val="91"/>
        </w:numPr>
      </w:pPr>
      <w:r w:rsidRPr="00641370">
        <w:rPr>
          <w:b/>
          <w:bCs/>
        </w:rPr>
        <w:t>Lưu trữ thông tin hợp đồng:</w:t>
      </w:r>
      <w:r w:rsidR="008F7217">
        <w:rPr>
          <w:lang w:val="vi-VN"/>
        </w:rPr>
        <w:t xml:space="preserve"> </w:t>
      </w:r>
      <w:r w:rsidRPr="00641370">
        <w:t>Hệ thống lưu trữ các thông tin quan trọng của hợp đồng như giá trị hợp đồng, ngày ký, thời hạn hợp đồng và trạng thái thực hiện.</w:t>
      </w:r>
    </w:p>
    <w:p w14:paraId="1E027A02" w14:textId="4994EA3E" w:rsidR="00641370" w:rsidRPr="00641370" w:rsidRDefault="00641370" w:rsidP="00641370">
      <w:pPr>
        <w:numPr>
          <w:ilvl w:val="0"/>
          <w:numId w:val="91"/>
        </w:numPr>
      </w:pPr>
      <w:r w:rsidRPr="00641370">
        <w:rPr>
          <w:b/>
          <w:bCs/>
        </w:rPr>
        <w:lastRenderedPageBreak/>
        <w:t>Tạo hợp đồng tự động:</w:t>
      </w:r>
      <w:r w:rsidR="008F7217">
        <w:rPr>
          <w:lang w:val="vi-VN"/>
        </w:rPr>
        <w:t xml:space="preserve"> </w:t>
      </w:r>
      <w:r w:rsidRPr="00641370">
        <w:t>Khi người dùng thực hiện chức năng in hợp đồng, hệ thống có thể tự động tạo một tài liệu hợp đồng trên Google Docs dựa trên mẫu có sẵn và tự động điền các dữ liệu từ hệ thống CRM.</w:t>
      </w:r>
      <w:r w:rsidR="00B802C7">
        <w:rPr>
          <w:lang w:val="vi-VN"/>
        </w:rPr>
        <w:t xml:space="preserve"> Sau đó trả link file hợp đồng về đúng trường dữ liệu</w:t>
      </w:r>
    </w:p>
    <w:p w14:paraId="4752C0BE" w14:textId="77777777" w:rsidR="00641370" w:rsidRPr="00641370" w:rsidRDefault="00641370" w:rsidP="00641370">
      <w:pPr>
        <w:ind w:firstLine="0"/>
      </w:pPr>
      <w:r w:rsidRPr="00641370">
        <w:t>Nhờ việc tích hợp với Google Docs và Google Drive, quá trình tạo và lưu trữ hợp đồng trở nên nhanh chóng và thuận tiện hơn so với phương pháp soạn thảo thủ công.</w:t>
      </w:r>
    </w:p>
    <w:p w14:paraId="035A9FBE" w14:textId="77777777" w:rsidR="00F87E8F" w:rsidRPr="00F87E8F" w:rsidRDefault="00F87E8F" w:rsidP="00F87E8F">
      <w:pPr>
        <w:ind w:firstLine="0"/>
        <w:rPr>
          <w:lang w:val="vi-VN"/>
        </w:rPr>
      </w:pPr>
    </w:p>
    <w:p w14:paraId="60B689D7" w14:textId="3C1F2EDE" w:rsidR="001E7E87" w:rsidRPr="001E7E87" w:rsidRDefault="001E7E87" w:rsidP="001E7E87">
      <w:pPr>
        <w:pStyle w:val="Heading3"/>
        <w:rPr>
          <w:lang w:val="vi-VN"/>
        </w:rPr>
      </w:pPr>
      <w:bookmarkStart w:id="40" w:name="_Toc224486074"/>
      <w:r w:rsidRPr="001E7E87">
        <w:rPr>
          <w:lang w:val="vi-VN"/>
        </w:rPr>
        <w:t>Module quản lý công nợ</w:t>
      </w:r>
      <w:bookmarkEnd w:id="40"/>
    </w:p>
    <w:p w14:paraId="6B0E7A40" w14:textId="77777777" w:rsidR="00694088" w:rsidRDefault="001E7E87" w:rsidP="00694088">
      <w:pPr>
        <w:rPr>
          <w:lang w:val="vi-VN"/>
        </w:rPr>
      </w:pPr>
      <w:r w:rsidRPr="001E7E87">
        <w:t>Module quản lý công nợ được xây dựng nhằm hỗ trợ doanh nghiệp theo dõi tình trạng thanh toán của khách hàng đối với các hợp đồng đã ký kết. Trong quá trình bán hàng, nhiều khách hàng có thể thanh toán theo từng đợt hoặc chưa thanh toán ngay sau khi ký hợp đồng. Vì vậy, hệ thống cần có chức năng quản lý công nợ để đảm bảo việc theo dõi và đối soát thanh toán được thực hiện chính xác.</w:t>
      </w:r>
    </w:p>
    <w:p w14:paraId="188C258C" w14:textId="65D1DE9B" w:rsidR="001E7E87" w:rsidRPr="001E7E87" w:rsidRDefault="001E7E87" w:rsidP="00694088">
      <w:r w:rsidRPr="001E7E87">
        <w:t>Hệ thống cho phép lưu trữ thông tin công nợ của từng khách hàng và cập nhật trạng thái thanh toán theo từng hợp đồng. Mỗi khoản công nợ có thể bao gồm các thông tin như số tiền cần thanh toán</w:t>
      </w:r>
      <w:r w:rsidR="00694088">
        <w:rPr>
          <w:lang w:val="vi-VN"/>
        </w:rPr>
        <w:t xml:space="preserve"> </w:t>
      </w:r>
      <w:r w:rsidRPr="001E7E87">
        <w:t>và trạng thái công nợ.</w:t>
      </w:r>
    </w:p>
    <w:p w14:paraId="53893BF5" w14:textId="77777777" w:rsidR="001E7E87" w:rsidRPr="001E7E87" w:rsidRDefault="001E7E87" w:rsidP="00694088">
      <w:r w:rsidRPr="001E7E87">
        <w:t>Các chức năng chính của module bao gồm:</w:t>
      </w:r>
    </w:p>
    <w:p w14:paraId="52CE0683" w14:textId="66E2DB62" w:rsidR="001E7E87" w:rsidRPr="001E7E87" w:rsidRDefault="00694088" w:rsidP="001E7E87">
      <w:pPr>
        <w:numPr>
          <w:ilvl w:val="0"/>
          <w:numId w:val="94"/>
        </w:numPr>
      </w:pPr>
      <w:r>
        <w:rPr>
          <w:b/>
          <w:bCs/>
        </w:rPr>
        <w:t>Tạo</w:t>
      </w:r>
      <w:r>
        <w:rPr>
          <w:b/>
          <w:bCs/>
          <w:lang w:val="vi-VN"/>
        </w:rPr>
        <w:t xml:space="preserve"> công </w:t>
      </w:r>
      <w:r w:rsidR="00F77244">
        <w:rPr>
          <w:b/>
          <w:bCs/>
          <w:lang w:val="vi-VN"/>
        </w:rPr>
        <w:t>nợ, chỉnh sửa công nợ</w:t>
      </w:r>
    </w:p>
    <w:p w14:paraId="44DCA7A1" w14:textId="094D0745" w:rsidR="001E7E87" w:rsidRPr="001E7E87" w:rsidRDefault="001E7E87" w:rsidP="001E7E87">
      <w:pPr>
        <w:numPr>
          <w:ilvl w:val="0"/>
          <w:numId w:val="94"/>
        </w:numPr>
      </w:pPr>
      <w:r w:rsidRPr="001E7E87">
        <w:rPr>
          <w:b/>
          <w:bCs/>
        </w:rPr>
        <w:t>Cập nhật trạng thái thanh toán:</w:t>
      </w:r>
      <w:r w:rsidR="00694088">
        <w:rPr>
          <w:lang w:val="vi-VN"/>
        </w:rPr>
        <w:t xml:space="preserve"> </w:t>
      </w:r>
      <w:r w:rsidRPr="001E7E87">
        <w:t xml:space="preserve">Khi khách hàng thực hiện thanh toán, hệ thống sẽ cập nhật số tiền đã thanh </w:t>
      </w:r>
      <w:r w:rsidR="008E7598">
        <w:t>toán</w:t>
      </w:r>
      <w:r w:rsidR="008E7598">
        <w:rPr>
          <w:lang w:val="vi-VN"/>
        </w:rPr>
        <w:t>, trạng thái</w:t>
      </w:r>
      <w:r w:rsidRPr="001E7E87">
        <w:t xml:space="preserve"> và tính toán số tiền còn lại.</w:t>
      </w:r>
    </w:p>
    <w:p w14:paraId="08A3DCDE" w14:textId="5351684A" w:rsidR="001E7E87" w:rsidRPr="001E7E87" w:rsidRDefault="001E7E87" w:rsidP="001E7E87">
      <w:pPr>
        <w:numPr>
          <w:ilvl w:val="0"/>
          <w:numId w:val="94"/>
        </w:numPr>
      </w:pPr>
      <w:r w:rsidRPr="001E7E87">
        <w:rPr>
          <w:b/>
          <w:bCs/>
        </w:rPr>
        <w:t>Tạo mã QR thanh toán:</w:t>
      </w:r>
      <w:r w:rsidR="00F77244">
        <w:rPr>
          <w:lang w:val="vi-VN"/>
        </w:rPr>
        <w:t xml:space="preserve"> </w:t>
      </w:r>
      <w:r w:rsidRPr="001E7E87">
        <w:t>Hệ thống có thể tạo mã QR thanh toán thông qua dịch vụ SePay, giúp khách hàng có thể thanh toán nhanh chóng thông qua ứng dụng ngân hàng.</w:t>
      </w:r>
    </w:p>
    <w:p w14:paraId="115CF5E3" w14:textId="77777777" w:rsidR="001E7E87" w:rsidRDefault="001E7E87" w:rsidP="001E7E87">
      <w:pPr>
        <w:ind w:firstLine="0"/>
        <w:rPr>
          <w:lang w:val="vi-VN"/>
        </w:rPr>
      </w:pPr>
      <w:r w:rsidRPr="001E7E87">
        <w:t>Nhờ module này, doanh nghiệp có thể theo dõi tình trạng thanh toán của khách hàng một cách minh bạch và giảm thiểu các sai sót trong quá trình quản lý công nợ.</w:t>
      </w:r>
    </w:p>
    <w:p w14:paraId="717C4C81" w14:textId="162FA0C6" w:rsidR="00D742B2" w:rsidRDefault="00FC7EF2" w:rsidP="00FC7EF2">
      <w:pPr>
        <w:rPr>
          <w:lang w:val="vi-VN"/>
        </w:rPr>
      </w:pPr>
      <w:r>
        <w:t>Ngoài</w:t>
      </w:r>
      <w:r>
        <w:rPr>
          <w:lang w:val="vi-VN"/>
        </w:rPr>
        <w:t xml:space="preserve"> ra </w:t>
      </w:r>
      <w:r w:rsidRPr="00FC7EF2">
        <w:t xml:space="preserve">Trong hệ thống CRM được xây dựng trong đề tài, hai chức năng quan trọng được tích hợp nhằm hỗ trợ nhân viên kinh doanh trong quá trình làm việc với khách hàng là </w:t>
      </w:r>
      <w:r w:rsidRPr="00FC7EF2">
        <w:rPr>
          <w:b/>
          <w:bCs/>
        </w:rPr>
        <w:t xml:space="preserve">chức năng đánh giá </w:t>
      </w:r>
      <w:r w:rsidR="00A46C36">
        <w:rPr>
          <w:b/>
          <w:bCs/>
        </w:rPr>
        <w:t>mức</w:t>
      </w:r>
      <w:r w:rsidR="00A46C36">
        <w:rPr>
          <w:b/>
          <w:bCs/>
          <w:lang w:val="vi-VN"/>
        </w:rPr>
        <w:t xml:space="preserve"> độ tiềm năng của </w:t>
      </w:r>
      <w:r w:rsidRPr="00FC7EF2">
        <w:rPr>
          <w:b/>
          <w:bCs/>
        </w:rPr>
        <w:t>khách hàng</w:t>
      </w:r>
      <w:r w:rsidRPr="00FC7EF2">
        <w:t xml:space="preserve"> và </w:t>
      </w:r>
      <w:r w:rsidRPr="00FC7EF2">
        <w:rPr>
          <w:b/>
          <w:bCs/>
        </w:rPr>
        <w:t>chức năng tóm tắt nội dung cuộc hẹn</w:t>
      </w:r>
      <w:r w:rsidRPr="00FC7EF2">
        <w:t>. Hai chức năng này được phát triển dựa trên việc ứng dụng các công nghệ trí tuệ nhân tạo nhằm giúp khai thác dữ liệu khách hàng hiệu quả hơn và giảm bớt các thao tác thủ công trong quá trình làm việc.</w:t>
      </w:r>
    </w:p>
    <w:p w14:paraId="535CF4D5" w14:textId="63D98EEC" w:rsidR="00FC7EF2" w:rsidRPr="00FC7EF2" w:rsidRDefault="00FC7EF2" w:rsidP="00FC7EF2">
      <w:pPr>
        <w:ind w:firstLine="0"/>
        <w:rPr>
          <w:b/>
          <w:bCs/>
          <w:lang w:val="vi-VN"/>
        </w:rPr>
      </w:pPr>
      <w:r w:rsidRPr="00FC7EF2">
        <w:rPr>
          <w:b/>
          <w:bCs/>
          <w:lang w:val="vi-VN"/>
        </w:rPr>
        <w:lastRenderedPageBreak/>
        <w:t xml:space="preserve">*Chức năng đánh giá </w:t>
      </w:r>
      <w:r w:rsidR="00A46C36">
        <w:rPr>
          <w:b/>
          <w:bCs/>
          <w:lang w:val="vi-VN"/>
        </w:rPr>
        <w:t xml:space="preserve">mức độ tiềm năng của </w:t>
      </w:r>
      <w:r w:rsidRPr="00FC7EF2">
        <w:rPr>
          <w:b/>
          <w:bCs/>
          <w:lang w:val="vi-VN"/>
        </w:rPr>
        <w:t>khách hàng:</w:t>
      </w:r>
    </w:p>
    <w:p w14:paraId="657A8E92" w14:textId="434ADAC4" w:rsidR="0021333C" w:rsidRDefault="00E014C8" w:rsidP="00E014C8">
      <w:pPr>
        <w:ind w:firstLine="0"/>
        <w:rPr>
          <w:lang w:val="vi-VN"/>
        </w:rPr>
      </w:pPr>
      <w:r w:rsidRPr="0059191C">
        <w:rPr>
          <w:b/>
          <w:bCs/>
          <w:i/>
          <w:iCs/>
          <w:lang w:val="vi-VN"/>
        </w:rPr>
        <w:t>- Mục đích:</w:t>
      </w:r>
      <w:r>
        <w:rPr>
          <w:lang w:val="vi-VN"/>
        </w:rPr>
        <w:t xml:space="preserve"> </w:t>
      </w:r>
      <w:r w:rsidR="00A46C36">
        <w:rPr>
          <w:lang w:val="vi-VN"/>
        </w:rPr>
        <w:t>C</w:t>
      </w:r>
      <w:r w:rsidR="00D742B2" w:rsidRPr="00D742B2">
        <w:rPr>
          <w:lang w:val="vi-VN"/>
        </w:rPr>
        <w:t xml:space="preserve">hức năng </w:t>
      </w:r>
      <w:r w:rsidR="00A46C36">
        <w:rPr>
          <w:lang w:val="vi-VN"/>
        </w:rPr>
        <w:t xml:space="preserve">này </w:t>
      </w:r>
      <w:r w:rsidR="00D742B2" w:rsidRPr="00D742B2">
        <w:rPr>
          <w:lang w:val="vi-VN"/>
        </w:rPr>
        <w:t xml:space="preserve">nhằm hỗ trợ nhân viên kinh doanh phân tích và xác định mức độ tiềm năng của từng khách hàng </w:t>
      </w:r>
    </w:p>
    <w:p w14:paraId="18738F61" w14:textId="018490C2" w:rsidR="00885450" w:rsidRDefault="0021333C" w:rsidP="00E014C8">
      <w:pPr>
        <w:ind w:firstLine="0"/>
        <w:rPr>
          <w:lang w:val="vi-VN"/>
        </w:rPr>
      </w:pPr>
      <w:r w:rsidRPr="0059191C">
        <w:rPr>
          <w:b/>
          <w:bCs/>
          <w:i/>
          <w:iCs/>
          <w:lang w:val="vi-VN"/>
        </w:rPr>
        <w:t>- Dữ liệu đầu vào:</w:t>
      </w:r>
      <w:r>
        <w:rPr>
          <w:lang w:val="vi-VN"/>
        </w:rPr>
        <w:t xml:space="preserve"> D</w:t>
      </w:r>
      <w:r w:rsidR="00885450">
        <w:rPr>
          <w:lang w:val="vi-VN"/>
        </w:rPr>
        <w:t>ựa vào thông tin thu thập được qua những câu hỏi khi khách hàng điền form</w:t>
      </w:r>
      <w:r w:rsidR="0059191C">
        <w:rPr>
          <w:lang w:val="vi-VN"/>
        </w:rPr>
        <w:t xml:space="preserve"> như </w:t>
      </w:r>
      <w:r w:rsidR="0059191C" w:rsidRPr="00D742B2">
        <w:rPr>
          <w:lang w:val="vi-VN"/>
        </w:rPr>
        <w:t xml:space="preserve">thông tin cá nhân hoặc doanh nghiệp của khách hàng, lĩnh vực hoạt động, nhu cầu sản </w:t>
      </w:r>
      <w:r w:rsidR="0059191C">
        <w:rPr>
          <w:lang w:val="vi-VN"/>
        </w:rPr>
        <w:t>phẩm..</w:t>
      </w:r>
      <w:r w:rsidR="0059191C" w:rsidRPr="00D742B2">
        <w:rPr>
          <w:lang w:val="vi-VN"/>
        </w:rPr>
        <w:t>.</w:t>
      </w:r>
      <w:r w:rsidR="0059191C">
        <w:rPr>
          <w:lang w:val="vi-VN"/>
        </w:rPr>
        <w:t>.</w:t>
      </w:r>
      <w:r w:rsidR="00885450">
        <w:rPr>
          <w:lang w:val="vi-VN"/>
        </w:rPr>
        <w:t>, AI sẽ tính điểm dựa trên quy tắc đã có, đồng thời đưa ra những nhận xét ban đầu và góp ý hướng tiếp cận</w:t>
      </w:r>
      <w:r w:rsidR="00D742B2" w:rsidRPr="00D742B2">
        <w:rPr>
          <w:lang w:val="vi-VN"/>
        </w:rPr>
        <w:t>.</w:t>
      </w:r>
      <w:r w:rsidR="0059191C" w:rsidRPr="0059191C">
        <w:rPr>
          <w:lang w:val="vi-VN"/>
        </w:rPr>
        <w:t xml:space="preserve"> </w:t>
      </w:r>
    </w:p>
    <w:p w14:paraId="69CCB019" w14:textId="0ADC1DD0" w:rsidR="009C5098" w:rsidRDefault="009C5098" w:rsidP="00D742B2">
      <w:pPr>
        <w:ind w:firstLine="0"/>
        <w:rPr>
          <w:lang w:val="vi-VN"/>
        </w:rPr>
      </w:pPr>
      <w:r w:rsidRPr="009C5098">
        <w:rPr>
          <w:b/>
          <w:bCs/>
          <w:i/>
          <w:iCs/>
          <w:lang w:val="vi-VN"/>
        </w:rPr>
        <w:t xml:space="preserve">- Quy trình: </w:t>
      </w:r>
      <w:r>
        <w:rPr>
          <w:lang w:val="vi-VN"/>
        </w:rPr>
        <w:t xml:space="preserve">Khách hàng điền form =&gt; AI phân tích =&gt; Trả về điểm tiềm năng và các nhận xét =&gt; Tạo khách hàng trên hệ thống và điền các thông tin đó đúng trường dữ liệu </w:t>
      </w:r>
    </w:p>
    <w:p w14:paraId="384B863C" w14:textId="338AAAF1" w:rsidR="00D742B2" w:rsidRPr="00885450" w:rsidRDefault="00885450" w:rsidP="00D742B2">
      <w:pPr>
        <w:ind w:firstLine="0"/>
        <w:rPr>
          <w:b/>
          <w:bCs/>
          <w:lang w:val="vi-VN"/>
        </w:rPr>
      </w:pPr>
      <w:r>
        <w:rPr>
          <w:lang w:val="vi-VN"/>
        </w:rPr>
        <w:t xml:space="preserve">* </w:t>
      </w:r>
      <w:r w:rsidR="00D742B2" w:rsidRPr="00885450">
        <w:rPr>
          <w:b/>
          <w:bCs/>
          <w:lang w:val="vi-VN"/>
        </w:rPr>
        <w:t>Chức năng tóm tắt cuộc hẹn với khách hàng</w:t>
      </w:r>
    </w:p>
    <w:p w14:paraId="360048D4" w14:textId="4E85A0A6" w:rsidR="00D90C63" w:rsidRDefault="00D90C63" w:rsidP="00D90C63">
      <w:pPr>
        <w:ind w:firstLine="0"/>
        <w:rPr>
          <w:lang w:val="vi-VN"/>
        </w:rPr>
      </w:pPr>
      <w:r w:rsidRPr="00D90C63">
        <w:rPr>
          <w:b/>
          <w:bCs/>
          <w:i/>
          <w:iCs/>
          <w:lang w:val="vi-VN"/>
        </w:rPr>
        <w:t>- Mục đích:</w:t>
      </w:r>
      <w:r>
        <w:rPr>
          <w:lang w:val="vi-VN"/>
        </w:rPr>
        <w:t xml:space="preserve"> </w:t>
      </w:r>
      <w:r w:rsidR="00412B2E" w:rsidRPr="00412B2E">
        <w:rPr>
          <w:lang w:val="vi-VN"/>
        </w:rPr>
        <w:t>Chức năng tóm tắt cuộc hẹn giúp tự động ghi nhận nội dung trao đổi giữa nhân viên kinh doanh và khách hàng, từ đó giúp người dùng nhanh chóng nắm bắt được các thông tin quan trọng trong cuộc họp mà không cần phải xem lại toàn bộ nội dung ghi âm.</w:t>
      </w:r>
    </w:p>
    <w:p w14:paraId="284A5F9C" w14:textId="4CE389FC" w:rsidR="00885450" w:rsidRDefault="00D90C63" w:rsidP="00D90C63">
      <w:pPr>
        <w:ind w:firstLine="0"/>
        <w:rPr>
          <w:lang w:val="vi-VN"/>
        </w:rPr>
      </w:pPr>
      <w:r w:rsidRPr="00D90C63">
        <w:rPr>
          <w:b/>
          <w:bCs/>
          <w:i/>
          <w:iCs/>
          <w:lang w:val="vi-VN"/>
        </w:rPr>
        <w:t>- Dữ liệu đầu vào:</w:t>
      </w:r>
      <w:r>
        <w:rPr>
          <w:lang w:val="vi-VN"/>
        </w:rPr>
        <w:t xml:space="preserve"> </w:t>
      </w:r>
      <w:r w:rsidR="00D742B2" w:rsidRPr="00D742B2">
        <w:rPr>
          <w:lang w:val="vi-VN"/>
        </w:rPr>
        <w:t>Khi một cuộc họp hoặc cuộc gọi với khách hàng được ghi âm, hệ thống sẽ sử dụng công nghệ chuyển đổi giọng nói thành văn bản (Speech-to-Text) để chuyển đổi toàn bộ nội dung cuộc trao đổi từ dạng âm thanh sang dạng văn bản. Việc chuyển đổi này giúp dữ liệu từ các cuộc họp có thể được lưu trữ và xử lý dễ dàng hơn trong hệ thống.</w:t>
      </w:r>
    </w:p>
    <w:p w14:paraId="48FE1029" w14:textId="77777777" w:rsidR="000E4F48" w:rsidRDefault="00D90C63" w:rsidP="00D90C63">
      <w:pPr>
        <w:ind w:firstLine="0"/>
        <w:rPr>
          <w:lang w:val="vi-VN"/>
        </w:rPr>
      </w:pPr>
      <w:r w:rsidRPr="00D90C63">
        <w:rPr>
          <w:b/>
          <w:bCs/>
          <w:i/>
          <w:iCs/>
          <w:lang w:val="vi-VN"/>
        </w:rPr>
        <w:t>- Quy trình:</w:t>
      </w:r>
      <w:r>
        <w:rPr>
          <w:lang w:val="vi-VN"/>
        </w:rPr>
        <w:t xml:space="preserve"> </w:t>
      </w:r>
    </w:p>
    <w:p w14:paraId="2598E0EF" w14:textId="77777777" w:rsidR="000E4F48" w:rsidRDefault="000E4F48" w:rsidP="000E4F48">
      <w:pPr>
        <w:ind w:firstLine="0"/>
        <w:rPr>
          <w:lang w:val="vi-VN"/>
        </w:rPr>
      </w:pPr>
      <w:r>
        <w:rPr>
          <w:lang w:val="vi-VN"/>
        </w:rPr>
        <w:t>+ Nhân viên tham gia meeting với khách , bấm record cuộc họp</w:t>
      </w:r>
      <w:r w:rsidRPr="000E4F48">
        <w:t xml:space="preserve"> </w:t>
      </w:r>
    </w:p>
    <w:p w14:paraId="7CA380D9" w14:textId="77777777" w:rsidR="000E4F48" w:rsidRDefault="000E4F48" w:rsidP="000E4F48">
      <w:pPr>
        <w:ind w:firstLine="0"/>
        <w:rPr>
          <w:lang w:val="vi-VN"/>
        </w:rPr>
      </w:pPr>
      <w:r>
        <w:rPr>
          <w:lang w:val="vi-VN"/>
        </w:rPr>
        <w:t xml:space="preserve">+ </w:t>
      </w:r>
      <w:r w:rsidRPr="000E4F48">
        <w:t>Sau khi cuộc họp kết thúc, file ghi âm cuộc họp được lưu trữ trong hệ thống.</w:t>
      </w:r>
    </w:p>
    <w:p w14:paraId="6CF2CBD5" w14:textId="52ED0C10" w:rsidR="000E4F48" w:rsidRDefault="000E4F48" w:rsidP="000E4F48">
      <w:pPr>
        <w:ind w:firstLine="0"/>
        <w:rPr>
          <w:lang w:val="vi-VN"/>
        </w:rPr>
      </w:pPr>
      <w:r>
        <w:rPr>
          <w:lang w:val="vi-VN"/>
        </w:rPr>
        <w:t xml:space="preserve">+ </w:t>
      </w:r>
      <w:r w:rsidRPr="000E4F48">
        <w:t>Hệ thống sử dụng công nghệ Speech-to-Text để chuyển đổi nội dung âm thanh sang dạng văn bản.</w:t>
      </w:r>
    </w:p>
    <w:p w14:paraId="47DB02B1" w14:textId="485CC0CD" w:rsidR="000E4F48" w:rsidRDefault="000E4F48" w:rsidP="000E4F48">
      <w:pPr>
        <w:ind w:firstLine="0"/>
        <w:rPr>
          <w:lang w:val="vi-VN"/>
        </w:rPr>
      </w:pPr>
      <w:r>
        <w:rPr>
          <w:lang w:val="vi-VN"/>
        </w:rPr>
        <w:t xml:space="preserve">+ </w:t>
      </w:r>
      <w:r w:rsidRPr="000E4F48">
        <w:t>Nội dung văn bản sau khi được chuyển đổi sẽ được đưa vào mô hình trí tuệ nhân tạo để phân tích.</w:t>
      </w:r>
    </w:p>
    <w:p w14:paraId="4807C958" w14:textId="77777777" w:rsidR="000E4F48" w:rsidRDefault="000E4F48" w:rsidP="000E4F48">
      <w:pPr>
        <w:ind w:firstLine="0"/>
        <w:rPr>
          <w:lang w:val="vi-VN"/>
        </w:rPr>
      </w:pPr>
      <w:r>
        <w:rPr>
          <w:lang w:val="vi-VN"/>
        </w:rPr>
        <w:t xml:space="preserve">+ </w:t>
      </w:r>
      <w:r w:rsidRPr="000E4F48">
        <w:t>Mô hình AI sẽ xác định các thông tin quan trọng trong cuộc họp như nhu cầu của khách hàng, các vấn đề được thảo luận và các hành động cần thực hiện sau cuộc họp.</w:t>
      </w:r>
    </w:p>
    <w:p w14:paraId="330DB56B" w14:textId="28DE75B2" w:rsidR="000E4F48" w:rsidRPr="000E4F48" w:rsidRDefault="000E4F48" w:rsidP="000E4F48">
      <w:pPr>
        <w:ind w:firstLine="0"/>
        <w:rPr>
          <w:lang w:val="vi-VN"/>
        </w:rPr>
      </w:pPr>
      <w:r>
        <w:rPr>
          <w:lang w:val="vi-VN"/>
        </w:rPr>
        <w:t xml:space="preserve">+ </w:t>
      </w:r>
      <w:r w:rsidRPr="000E4F48">
        <w:t xml:space="preserve">Hệ thống tạo ra bản tóm tắt nội dung cuộc họp và lưu </w:t>
      </w:r>
      <w:r>
        <w:t>trữ</w:t>
      </w:r>
      <w:r>
        <w:rPr>
          <w:lang w:val="vi-VN"/>
        </w:rPr>
        <w:t xml:space="preserve"> trong lịch hẹn</w:t>
      </w:r>
      <w:r w:rsidRPr="000E4F48">
        <w:t>.</w:t>
      </w:r>
    </w:p>
    <w:p w14:paraId="4609A0FD" w14:textId="77777777" w:rsidR="00F87E8F" w:rsidRPr="00F87E8F" w:rsidRDefault="00F87E8F" w:rsidP="00F87E8F">
      <w:pPr>
        <w:ind w:firstLine="0"/>
        <w:rPr>
          <w:lang w:val="vi-VN"/>
        </w:rPr>
      </w:pPr>
    </w:p>
    <w:p w14:paraId="7A71D12A" w14:textId="77777777" w:rsidR="00F87E8F" w:rsidRPr="00F87E8F" w:rsidRDefault="00F87E8F" w:rsidP="00342F5E">
      <w:pPr>
        <w:pStyle w:val="Heading2"/>
        <w:rPr>
          <w:lang w:val="vi-VN"/>
        </w:rPr>
      </w:pPr>
      <w:bookmarkStart w:id="41" w:name="_Toc224486075"/>
      <w:r w:rsidRPr="00F87E8F">
        <w:rPr>
          <w:lang w:val="vi-VN"/>
        </w:rPr>
        <w:t>Yêu cầu phi chức năng</w:t>
      </w:r>
      <w:bookmarkEnd w:id="41"/>
    </w:p>
    <w:p w14:paraId="39ACBBE2" w14:textId="4C306077" w:rsidR="00F87E8F" w:rsidRPr="00F87E8F" w:rsidRDefault="00F87E8F" w:rsidP="00FA4748">
      <w:pPr>
        <w:ind w:firstLine="576"/>
        <w:rPr>
          <w:lang w:val="vi-VN"/>
        </w:rPr>
      </w:pPr>
      <w:r w:rsidRPr="00F87E8F">
        <w:rPr>
          <w:lang w:val="vi-VN"/>
        </w:rPr>
        <w:t>Ngoài các chức năng nghiệp vụ, hệ thống cần đáp ứng các tiêu chuẩn vận hành sau:</w:t>
      </w:r>
    </w:p>
    <w:p w14:paraId="51321EA1" w14:textId="3F35C73E" w:rsidR="00F87E8F" w:rsidRPr="00FA4748" w:rsidRDefault="00F87E8F" w:rsidP="00FA4748">
      <w:pPr>
        <w:pStyle w:val="ListParagraph"/>
        <w:numPr>
          <w:ilvl w:val="0"/>
          <w:numId w:val="98"/>
        </w:numPr>
        <w:rPr>
          <w:b/>
          <w:bCs/>
          <w:lang w:val="vi-VN"/>
        </w:rPr>
      </w:pPr>
      <w:r w:rsidRPr="00FA4748">
        <w:rPr>
          <w:b/>
          <w:bCs/>
          <w:lang w:val="vi-VN"/>
        </w:rPr>
        <w:t>Tính bảo mật (Security):</w:t>
      </w:r>
      <w:r w:rsidR="00FA4748">
        <w:rPr>
          <w:b/>
          <w:bCs/>
          <w:lang w:val="vi-VN"/>
        </w:rPr>
        <w:t xml:space="preserve"> </w:t>
      </w:r>
      <w:r w:rsidRPr="00FA4748">
        <w:rPr>
          <w:lang w:val="vi-VN"/>
        </w:rPr>
        <w:t>Hệ thống phải đảm bảo dữ liệu khách hàng được bảo mật và chỉ những người dùng được cấp quyền mới có thể truy cập và chỉnh sửa dữ liệu.</w:t>
      </w:r>
    </w:p>
    <w:p w14:paraId="447A8D86" w14:textId="1CEA9ADE" w:rsidR="00F87E8F" w:rsidRPr="00FA4748" w:rsidRDefault="00F87E8F" w:rsidP="00FA4748">
      <w:pPr>
        <w:pStyle w:val="ListParagraph"/>
        <w:numPr>
          <w:ilvl w:val="0"/>
          <w:numId w:val="98"/>
        </w:numPr>
        <w:rPr>
          <w:b/>
          <w:bCs/>
          <w:lang w:val="vi-VN"/>
        </w:rPr>
      </w:pPr>
      <w:r w:rsidRPr="00FA4748">
        <w:rPr>
          <w:b/>
          <w:bCs/>
          <w:lang w:val="vi-VN"/>
        </w:rPr>
        <w:t>Hiệu suất (Performance):</w:t>
      </w:r>
      <w:r w:rsidR="00FA4748">
        <w:rPr>
          <w:b/>
          <w:bCs/>
          <w:lang w:val="vi-VN"/>
        </w:rPr>
        <w:t xml:space="preserve"> </w:t>
      </w:r>
      <w:r w:rsidRPr="00FA4748">
        <w:rPr>
          <w:lang w:val="vi-VN"/>
        </w:rPr>
        <w:t>Các thao tác truy cập dữ liệu và xử lý yêu cầu của người dùng phải được thực hiện nhanh chóng, đảm bảo hệ thống hoạt động ổn định khi có nhiều người sử dụng.</w:t>
      </w:r>
    </w:p>
    <w:p w14:paraId="26D85DB3" w14:textId="6397235E" w:rsidR="00F87E8F" w:rsidRPr="00FA4748" w:rsidRDefault="00F87E8F" w:rsidP="00FA4748">
      <w:pPr>
        <w:pStyle w:val="ListParagraph"/>
        <w:numPr>
          <w:ilvl w:val="0"/>
          <w:numId w:val="98"/>
        </w:numPr>
        <w:rPr>
          <w:lang w:val="vi-VN"/>
        </w:rPr>
      </w:pPr>
      <w:r w:rsidRPr="00FA4748">
        <w:rPr>
          <w:b/>
          <w:bCs/>
          <w:lang w:val="vi-VN"/>
        </w:rPr>
        <w:t>Tính khả dụng (Usability):</w:t>
      </w:r>
      <w:r w:rsidR="00FA4748">
        <w:rPr>
          <w:lang w:val="vi-VN"/>
        </w:rPr>
        <w:t xml:space="preserve"> </w:t>
      </w:r>
      <w:r w:rsidRPr="00FA4748">
        <w:rPr>
          <w:lang w:val="vi-VN"/>
        </w:rPr>
        <w:t>Giao diện hệ thống cần thân thiện và dễ sử dụng, giúp nhân viên bán hàng có thể thao tác nhanh chóng và dễ dàng quản lý thông tin khách hàng.</w:t>
      </w:r>
    </w:p>
    <w:p w14:paraId="19404B13" w14:textId="40CE7F54" w:rsidR="00F87E8F" w:rsidRPr="00A05CB7" w:rsidRDefault="00F87E8F" w:rsidP="00A05CB7">
      <w:pPr>
        <w:pStyle w:val="ListParagraph"/>
        <w:numPr>
          <w:ilvl w:val="0"/>
          <w:numId w:val="98"/>
        </w:numPr>
        <w:rPr>
          <w:b/>
          <w:bCs/>
          <w:lang w:val="vi-VN"/>
        </w:rPr>
      </w:pPr>
      <w:r w:rsidRPr="00FA4748">
        <w:rPr>
          <w:b/>
          <w:bCs/>
          <w:lang w:val="vi-VN"/>
        </w:rPr>
        <w:t>Tính mở rộng (Scalability):</w:t>
      </w:r>
      <w:r w:rsidR="00FA4748">
        <w:rPr>
          <w:b/>
          <w:bCs/>
          <w:lang w:val="vi-VN"/>
        </w:rPr>
        <w:t xml:space="preserve"> </w:t>
      </w:r>
      <w:r w:rsidRPr="00FA4748">
        <w:rPr>
          <w:lang w:val="vi-VN"/>
        </w:rPr>
        <w:t>Hệ thống cần có khả năng mở rộng để tích hợp thêm các dịch vụ và chức năng mới trong tương lai.</w:t>
      </w:r>
    </w:p>
    <w:p w14:paraId="31B74C29" w14:textId="2079AC40" w:rsidR="00F87E8F" w:rsidRDefault="00F87E8F" w:rsidP="00A05CB7">
      <w:pPr>
        <w:pStyle w:val="ListParagraph"/>
        <w:numPr>
          <w:ilvl w:val="0"/>
          <w:numId w:val="98"/>
        </w:numPr>
        <w:rPr>
          <w:lang w:val="vi-VN"/>
        </w:rPr>
      </w:pPr>
      <w:r w:rsidRPr="00A05CB7">
        <w:rPr>
          <w:b/>
          <w:bCs/>
          <w:lang w:val="vi-VN"/>
        </w:rPr>
        <w:t>Tính toàn vẹn dữ liệu (Data Integrity</w:t>
      </w:r>
      <w:r w:rsidRPr="00FA4748">
        <w:rPr>
          <w:lang w:val="vi-VN"/>
        </w:rPr>
        <w:t>):</w:t>
      </w:r>
      <w:r w:rsidR="00A05CB7">
        <w:rPr>
          <w:lang w:val="vi-VN"/>
        </w:rPr>
        <w:t xml:space="preserve"> </w:t>
      </w:r>
      <w:r w:rsidRPr="00A05CB7">
        <w:rPr>
          <w:lang w:val="vi-VN"/>
        </w:rPr>
        <w:t>Dữ liệu khách hàng và các thông tin giao dịch phải được lưu trữ chính xác và đồng bộ giữa các hệ thống tích hợp.</w:t>
      </w:r>
    </w:p>
    <w:p w14:paraId="74CB58AA" w14:textId="77777777" w:rsidR="00DC584A" w:rsidRPr="00DC584A" w:rsidRDefault="00DC584A" w:rsidP="00DC584A">
      <w:pPr>
        <w:ind w:firstLine="0"/>
        <w:rPr>
          <w:lang w:val="vi-VN"/>
        </w:rPr>
      </w:pPr>
    </w:p>
    <w:p w14:paraId="0071CF7F" w14:textId="64BDA23A" w:rsidR="001A08FA" w:rsidRDefault="00DC584A" w:rsidP="00BF31F5">
      <w:pPr>
        <w:pStyle w:val="Heading2"/>
        <w:rPr>
          <w:lang w:val="vi-VN"/>
        </w:rPr>
      </w:pPr>
      <w:bookmarkStart w:id="42" w:name="_Toc224486076"/>
      <w:r>
        <w:t>Thiết</w:t>
      </w:r>
      <w:r>
        <w:rPr>
          <w:lang w:val="vi-VN"/>
        </w:rPr>
        <w:t xml:space="preserve"> kế cơ sở dữ liệu</w:t>
      </w:r>
      <w:bookmarkEnd w:id="42"/>
    </w:p>
    <w:p w14:paraId="5F7FAD39" w14:textId="2EF10D80" w:rsidR="00BF31F5" w:rsidRPr="00A27F89" w:rsidRDefault="00BF31F5" w:rsidP="00A27F89">
      <w:pPr>
        <w:pStyle w:val="NormalWeb"/>
        <w:spacing w:before="120" w:beforeAutospacing="0" w:after="0" w:afterAutospacing="0" w:line="312" w:lineRule="auto"/>
        <w:rPr>
          <w:lang w:val="vi-VN"/>
        </w:rPr>
      </w:pPr>
      <w:r>
        <w:t>Hệ thống CRM được xây dựng dựa trên các collection dữ liệu chính.</w:t>
      </w:r>
    </w:p>
    <w:p w14:paraId="2931E031" w14:textId="45540966" w:rsidR="001A08FA" w:rsidRDefault="00A27F89" w:rsidP="001A08FA">
      <w:pPr>
        <w:pStyle w:val="Heading3"/>
        <w:rPr>
          <w:lang w:val="vi-VN"/>
        </w:rPr>
      </w:pPr>
      <w:bookmarkStart w:id="43" w:name="_Toc224486077"/>
      <w:r>
        <w:rPr>
          <w:lang w:val="vi-VN"/>
        </w:rPr>
        <w:t>Bảng vai trò</w:t>
      </w:r>
      <w:bookmarkEnd w:id="43"/>
    </w:p>
    <w:p w14:paraId="4B502CD5" w14:textId="24F90A59" w:rsidR="009138A8" w:rsidRPr="009138A8" w:rsidRDefault="009138A8" w:rsidP="009138A8">
      <w:pPr>
        <w:rPr>
          <w:lang w:val="vi-VN"/>
        </w:rPr>
      </w:pPr>
      <w:r w:rsidRPr="009138A8">
        <w:rPr>
          <w:b/>
          <w:bCs/>
        </w:rPr>
        <w:t>Bảng Vai trò (Role)</w:t>
      </w:r>
      <w:r w:rsidRPr="009138A8">
        <w:t xml:space="preserve"> dùng để lưu trữ thông tin về các vai trò trong hệ thống nhằm phục vụ cho việc phân quyền người dùng. Bảng này được </w:t>
      </w:r>
      <w:r w:rsidRPr="009138A8">
        <w:rPr>
          <w:b/>
          <w:bCs/>
        </w:rPr>
        <w:t>NocoBase</w:t>
      </w:r>
      <w:r w:rsidRPr="009138A8">
        <w:t xml:space="preserve"> cung cấp sẵn khi khởi tạo hệ thống và được sử dụng để thiết lập các nhóm quyền truy cập khác nhau.</w:t>
      </w:r>
    </w:p>
    <w:p w14:paraId="7E7812BF" w14:textId="77777777" w:rsidR="00A27F89" w:rsidRPr="00A27F89" w:rsidRDefault="00A27F89" w:rsidP="00A27F89">
      <w:pPr>
        <w:rPr>
          <w:lang w:val="vi-VN"/>
        </w:rPr>
      </w:pPr>
    </w:p>
    <w:tbl>
      <w:tblPr>
        <w:tblStyle w:val="TableTheme"/>
        <w:tblW w:w="0" w:type="auto"/>
        <w:tblLook w:val="04A0" w:firstRow="1" w:lastRow="0" w:firstColumn="1" w:lastColumn="0" w:noHBand="0" w:noVBand="1"/>
      </w:tblPr>
      <w:tblGrid>
        <w:gridCol w:w="1632"/>
        <w:gridCol w:w="1219"/>
        <w:gridCol w:w="1148"/>
        <w:gridCol w:w="1353"/>
        <w:gridCol w:w="3426"/>
      </w:tblGrid>
      <w:tr w:rsidR="00A27F89" w:rsidRPr="00A27F89" w14:paraId="0FA201AE" w14:textId="77777777" w:rsidTr="00A27F89">
        <w:tc>
          <w:tcPr>
            <w:tcW w:w="0" w:type="auto"/>
            <w:vAlign w:val="center"/>
            <w:hideMark/>
          </w:tcPr>
          <w:p w14:paraId="356CEDB4" w14:textId="77777777" w:rsidR="00A27F89" w:rsidRPr="00A27F89" w:rsidRDefault="00A27F89" w:rsidP="00A27F89">
            <w:pPr>
              <w:ind w:firstLine="0"/>
              <w:jc w:val="center"/>
              <w:rPr>
                <w:b/>
                <w:bCs/>
              </w:rPr>
            </w:pPr>
            <w:r w:rsidRPr="00A27F89">
              <w:rPr>
                <w:b/>
                <w:bCs/>
              </w:rPr>
              <w:t>Tên hiển thị trường</w:t>
            </w:r>
          </w:p>
        </w:tc>
        <w:tc>
          <w:tcPr>
            <w:tcW w:w="0" w:type="auto"/>
            <w:vAlign w:val="center"/>
            <w:hideMark/>
          </w:tcPr>
          <w:p w14:paraId="2EE7E9E9" w14:textId="77777777" w:rsidR="00A27F89" w:rsidRPr="00A27F89" w:rsidRDefault="00A27F89" w:rsidP="00A27F89">
            <w:pPr>
              <w:ind w:firstLine="0"/>
              <w:jc w:val="center"/>
              <w:rPr>
                <w:b/>
                <w:bCs/>
              </w:rPr>
            </w:pPr>
            <w:r w:rsidRPr="00A27F89">
              <w:rPr>
                <w:b/>
                <w:bCs/>
              </w:rPr>
              <w:t>Tên trường</w:t>
            </w:r>
          </w:p>
        </w:tc>
        <w:tc>
          <w:tcPr>
            <w:tcW w:w="0" w:type="auto"/>
            <w:vAlign w:val="center"/>
            <w:hideMark/>
          </w:tcPr>
          <w:p w14:paraId="1205601F" w14:textId="77777777" w:rsidR="00A27F89" w:rsidRPr="00A27F89" w:rsidRDefault="00A27F89" w:rsidP="00A27F89">
            <w:pPr>
              <w:ind w:firstLine="0"/>
              <w:jc w:val="center"/>
              <w:rPr>
                <w:b/>
                <w:bCs/>
              </w:rPr>
            </w:pPr>
            <w:r w:rsidRPr="00A27F89">
              <w:rPr>
                <w:b/>
                <w:bCs/>
              </w:rPr>
              <w:t>Loại dữ liệu</w:t>
            </w:r>
          </w:p>
        </w:tc>
        <w:tc>
          <w:tcPr>
            <w:tcW w:w="0" w:type="auto"/>
            <w:vAlign w:val="center"/>
            <w:hideMark/>
          </w:tcPr>
          <w:p w14:paraId="73453BE2" w14:textId="77777777" w:rsidR="00A27F89" w:rsidRPr="00A27F89" w:rsidRDefault="00A27F89" w:rsidP="00A27F89">
            <w:pPr>
              <w:ind w:firstLine="0"/>
              <w:jc w:val="center"/>
              <w:rPr>
                <w:b/>
                <w:bCs/>
              </w:rPr>
            </w:pPr>
            <w:r w:rsidRPr="00A27F89">
              <w:rPr>
                <w:b/>
                <w:bCs/>
              </w:rPr>
              <w:t>Giao diện nhập</w:t>
            </w:r>
          </w:p>
        </w:tc>
        <w:tc>
          <w:tcPr>
            <w:tcW w:w="0" w:type="auto"/>
            <w:vAlign w:val="center"/>
            <w:hideMark/>
          </w:tcPr>
          <w:p w14:paraId="421736E7" w14:textId="77777777" w:rsidR="00A27F89" w:rsidRPr="00A27F89" w:rsidRDefault="00A27F89" w:rsidP="00A27F89">
            <w:pPr>
              <w:ind w:firstLine="0"/>
              <w:jc w:val="center"/>
              <w:rPr>
                <w:b/>
                <w:bCs/>
              </w:rPr>
            </w:pPr>
            <w:r w:rsidRPr="00A27F89">
              <w:rPr>
                <w:b/>
                <w:bCs/>
              </w:rPr>
              <w:t>Mô tả</w:t>
            </w:r>
          </w:p>
        </w:tc>
      </w:tr>
      <w:tr w:rsidR="00A27F89" w:rsidRPr="00A27F89" w14:paraId="70659EF2" w14:textId="77777777" w:rsidTr="00A27F89">
        <w:tc>
          <w:tcPr>
            <w:tcW w:w="0" w:type="auto"/>
            <w:vAlign w:val="center"/>
            <w:hideMark/>
          </w:tcPr>
          <w:p w14:paraId="552727CF" w14:textId="77777777" w:rsidR="00A27F89" w:rsidRPr="00A27F89" w:rsidRDefault="00A27F89" w:rsidP="00A27F89">
            <w:pPr>
              <w:ind w:firstLine="0"/>
              <w:jc w:val="left"/>
            </w:pPr>
            <w:r w:rsidRPr="00A27F89">
              <w:t>Role UID</w:t>
            </w:r>
          </w:p>
        </w:tc>
        <w:tc>
          <w:tcPr>
            <w:tcW w:w="0" w:type="auto"/>
            <w:vAlign w:val="center"/>
            <w:hideMark/>
          </w:tcPr>
          <w:p w14:paraId="5A2F017F" w14:textId="77777777" w:rsidR="00A27F89" w:rsidRPr="00A27F89" w:rsidRDefault="00A27F89" w:rsidP="00A27F89">
            <w:pPr>
              <w:ind w:firstLine="0"/>
              <w:jc w:val="left"/>
            </w:pPr>
            <w:r w:rsidRPr="00A27F89">
              <w:t>name</w:t>
            </w:r>
          </w:p>
        </w:tc>
        <w:tc>
          <w:tcPr>
            <w:tcW w:w="0" w:type="auto"/>
            <w:vAlign w:val="center"/>
            <w:hideMark/>
          </w:tcPr>
          <w:p w14:paraId="5859420C" w14:textId="77777777" w:rsidR="00A27F89" w:rsidRPr="00A27F89" w:rsidRDefault="00A27F89" w:rsidP="00A27F89">
            <w:pPr>
              <w:ind w:firstLine="0"/>
              <w:jc w:val="left"/>
            </w:pPr>
            <w:r w:rsidRPr="00A27F89">
              <w:t>uid</w:t>
            </w:r>
          </w:p>
        </w:tc>
        <w:tc>
          <w:tcPr>
            <w:tcW w:w="0" w:type="auto"/>
            <w:vAlign w:val="center"/>
            <w:hideMark/>
          </w:tcPr>
          <w:p w14:paraId="7347A930" w14:textId="77777777" w:rsidR="00A27F89" w:rsidRPr="00A27F89" w:rsidRDefault="00A27F89" w:rsidP="00A27F89">
            <w:pPr>
              <w:ind w:firstLine="0"/>
              <w:jc w:val="left"/>
            </w:pPr>
            <w:r w:rsidRPr="00A27F89">
              <w:t>Single line text</w:t>
            </w:r>
          </w:p>
        </w:tc>
        <w:tc>
          <w:tcPr>
            <w:tcW w:w="0" w:type="auto"/>
            <w:vAlign w:val="center"/>
            <w:hideMark/>
          </w:tcPr>
          <w:p w14:paraId="1F3286AF" w14:textId="77777777" w:rsidR="00A27F89" w:rsidRPr="00A27F89" w:rsidRDefault="00A27F89" w:rsidP="00A27F89">
            <w:pPr>
              <w:ind w:firstLine="0"/>
              <w:jc w:val="left"/>
            </w:pPr>
            <w:r w:rsidRPr="00A27F89">
              <w:t>Mã định danh duy nhất của vai trò trong hệ thống.</w:t>
            </w:r>
          </w:p>
        </w:tc>
      </w:tr>
      <w:tr w:rsidR="00A27F89" w:rsidRPr="00A27F89" w14:paraId="078326F1" w14:textId="77777777" w:rsidTr="00A27F89">
        <w:tc>
          <w:tcPr>
            <w:tcW w:w="0" w:type="auto"/>
            <w:vAlign w:val="center"/>
            <w:hideMark/>
          </w:tcPr>
          <w:p w14:paraId="058F8CAC" w14:textId="77777777" w:rsidR="00A27F89" w:rsidRPr="00A27F89" w:rsidRDefault="00A27F89" w:rsidP="00A27F89">
            <w:pPr>
              <w:ind w:firstLine="0"/>
              <w:jc w:val="left"/>
            </w:pPr>
            <w:r w:rsidRPr="00A27F89">
              <w:lastRenderedPageBreak/>
              <w:t>Role name</w:t>
            </w:r>
          </w:p>
        </w:tc>
        <w:tc>
          <w:tcPr>
            <w:tcW w:w="0" w:type="auto"/>
            <w:vAlign w:val="center"/>
            <w:hideMark/>
          </w:tcPr>
          <w:p w14:paraId="6F14658B" w14:textId="77777777" w:rsidR="00A27F89" w:rsidRPr="00A27F89" w:rsidRDefault="00A27F89" w:rsidP="00A27F89">
            <w:pPr>
              <w:ind w:firstLine="0"/>
              <w:jc w:val="left"/>
            </w:pPr>
            <w:r w:rsidRPr="00A27F89">
              <w:t>title</w:t>
            </w:r>
          </w:p>
        </w:tc>
        <w:tc>
          <w:tcPr>
            <w:tcW w:w="0" w:type="auto"/>
            <w:vAlign w:val="center"/>
            <w:hideMark/>
          </w:tcPr>
          <w:p w14:paraId="7C887523" w14:textId="77777777" w:rsidR="00A27F89" w:rsidRPr="00A27F89" w:rsidRDefault="00A27F89" w:rsidP="00A27F89">
            <w:pPr>
              <w:ind w:firstLine="0"/>
              <w:jc w:val="left"/>
            </w:pPr>
            <w:r w:rsidRPr="00A27F89">
              <w:t>string</w:t>
            </w:r>
          </w:p>
        </w:tc>
        <w:tc>
          <w:tcPr>
            <w:tcW w:w="0" w:type="auto"/>
            <w:vAlign w:val="center"/>
            <w:hideMark/>
          </w:tcPr>
          <w:p w14:paraId="1A02B26F" w14:textId="77777777" w:rsidR="00A27F89" w:rsidRPr="00A27F89" w:rsidRDefault="00A27F89" w:rsidP="00A27F89">
            <w:pPr>
              <w:ind w:firstLine="0"/>
              <w:jc w:val="left"/>
            </w:pPr>
            <w:r w:rsidRPr="00A27F89">
              <w:t>Single line text</w:t>
            </w:r>
          </w:p>
        </w:tc>
        <w:tc>
          <w:tcPr>
            <w:tcW w:w="0" w:type="auto"/>
            <w:vAlign w:val="center"/>
            <w:hideMark/>
          </w:tcPr>
          <w:p w14:paraId="74840365" w14:textId="77777777" w:rsidR="00A27F89" w:rsidRPr="00A27F89" w:rsidRDefault="00A27F89" w:rsidP="004E2DC4">
            <w:pPr>
              <w:keepNext/>
              <w:ind w:firstLine="0"/>
              <w:jc w:val="left"/>
            </w:pPr>
            <w:r w:rsidRPr="00A27F89">
              <w:t>Tên của vai trò, dùng để hiển thị và phân quyền người dùng.</w:t>
            </w:r>
          </w:p>
        </w:tc>
      </w:tr>
    </w:tbl>
    <w:p w14:paraId="54EACD25" w14:textId="3C47D8A1" w:rsidR="00A27F89" w:rsidRDefault="004E2DC4" w:rsidP="004E2DC4">
      <w:pPr>
        <w:pStyle w:val="Caption"/>
        <w:rPr>
          <w:lang w:val="vi-VN"/>
        </w:rPr>
      </w:pPr>
      <w:bookmarkStart w:id="44" w:name="_Toc224486149"/>
      <w:r>
        <w:t xml:space="preserve">Bảng </w:t>
      </w:r>
      <w:fldSimple w:instr=" STYLEREF 1 \s ">
        <w:r w:rsidR="00BC7A33">
          <w:rPr>
            <w:noProof/>
          </w:rPr>
          <w:t>2</w:t>
        </w:r>
      </w:fldSimple>
      <w:r w:rsidR="00BC7A33">
        <w:noBreakHyphen/>
      </w:r>
      <w:fldSimple w:instr=" SEQ Bảng \* ARABIC \s 1 ">
        <w:r w:rsidR="00BC7A33">
          <w:rPr>
            <w:noProof/>
          </w:rPr>
          <w:t>1</w:t>
        </w:r>
      </w:fldSimple>
      <w:r>
        <w:rPr>
          <w:lang w:val="vi-VN"/>
        </w:rPr>
        <w:t xml:space="preserve">: Bảng </w:t>
      </w:r>
      <w:r w:rsidR="000C7FCE">
        <w:rPr>
          <w:lang w:val="vi-VN"/>
        </w:rPr>
        <w:t>cơ sở dữ liệu của vai trò</w:t>
      </w:r>
      <w:bookmarkEnd w:id="44"/>
    </w:p>
    <w:p w14:paraId="14D7C1B7" w14:textId="77777777" w:rsidR="008132A1" w:rsidRPr="008132A1" w:rsidRDefault="008132A1" w:rsidP="008132A1">
      <w:pPr>
        <w:rPr>
          <w:lang w:val="vi-VN"/>
        </w:rPr>
      </w:pPr>
    </w:p>
    <w:p w14:paraId="7FF93F56" w14:textId="77777777" w:rsidR="00727F0A" w:rsidRDefault="008132A1" w:rsidP="00727F0A">
      <w:pPr>
        <w:pStyle w:val="Heading3"/>
        <w:rPr>
          <w:lang w:val="vi-VN"/>
        </w:rPr>
      </w:pPr>
      <w:bookmarkStart w:id="45" w:name="_Toc224486078"/>
      <w:r>
        <w:t>Bảng</w:t>
      </w:r>
      <w:r>
        <w:rPr>
          <w:lang w:val="vi-VN"/>
        </w:rPr>
        <w:t xml:space="preserve"> người dùng</w:t>
      </w:r>
      <w:bookmarkEnd w:id="45"/>
      <w:r>
        <w:rPr>
          <w:lang w:val="vi-VN"/>
        </w:rPr>
        <w:t xml:space="preserve"> </w:t>
      </w:r>
    </w:p>
    <w:p w14:paraId="4D768BF4" w14:textId="77777777" w:rsidR="00727F0A" w:rsidRDefault="00727F0A" w:rsidP="00727F0A">
      <w:pPr>
        <w:rPr>
          <w:lang w:val="vi-VN"/>
        </w:rPr>
      </w:pPr>
      <w:r w:rsidRPr="00727F0A">
        <w:rPr>
          <w:b/>
          <w:bCs/>
        </w:rPr>
        <w:t>Bảng Người dùng (Users)</w:t>
      </w:r>
      <w:r w:rsidRPr="00727F0A">
        <w:t xml:space="preserve"> dùng để lưu trữ thông tin tài khoản của các người dùng trong hệ thống CRM. Bảng này quản lý các thông tin đăng nhập, thông tin liên hệ và vai trò của từng người dùng. </w:t>
      </w:r>
    </w:p>
    <w:p w14:paraId="53BFA850" w14:textId="77777777" w:rsidR="00727F0A" w:rsidRDefault="00727F0A" w:rsidP="00CA18BF">
      <w:pPr>
        <w:ind w:firstLine="0"/>
        <w:rPr>
          <w:lang w:val="vi-VN"/>
        </w:rPr>
      </w:pPr>
    </w:p>
    <w:tbl>
      <w:tblPr>
        <w:tblStyle w:val="TableTheme"/>
        <w:tblW w:w="0" w:type="auto"/>
        <w:tblLook w:val="04A0" w:firstRow="1" w:lastRow="0" w:firstColumn="1" w:lastColumn="0" w:noHBand="0" w:noVBand="1"/>
      </w:tblPr>
      <w:tblGrid>
        <w:gridCol w:w="1836"/>
        <w:gridCol w:w="1482"/>
        <w:gridCol w:w="1921"/>
        <w:gridCol w:w="3539"/>
      </w:tblGrid>
      <w:tr w:rsidR="00CA18BF" w:rsidRPr="00CA18BF" w14:paraId="4F825FE0" w14:textId="77777777" w:rsidTr="00CA18BF">
        <w:tc>
          <w:tcPr>
            <w:tcW w:w="0" w:type="auto"/>
            <w:vAlign w:val="center"/>
            <w:hideMark/>
          </w:tcPr>
          <w:p w14:paraId="2C79CE6F" w14:textId="77777777" w:rsidR="00CA18BF" w:rsidRPr="00CA18BF" w:rsidRDefault="00CA18BF" w:rsidP="00CA18BF">
            <w:pPr>
              <w:ind w:firstLine="0"/>
              <w:jc w:val="center"/>
              <w:rPr>
                <w:b/>
                <w:bCs/>
              </w:rPr>
            </w:pPr>
            <w:r w:rsidRPr="00CA18BF">
              <w:rPr>
                <w:b/>
                <w:bCs/>
              </w:rPr>
              <w:t>Tên hiển thị trường</w:t>
            </w:r>
          </w:p>
        </w:tc>
        <w:tc>
          <w:tcPr>
            <w:tcW w:w="0" w:type="auto"/>
            <w:vAlign w:val="center"/>
            <w:hideMark/>
          </w:tcPr>
          <w:p w14:paraId="57F13E02" w14:textId="77777777" w:rsidR="00CA18BF" w:rsidRPr="00CA18BF" w:rsidRDefault="00CA18BF" w:rsidP="00CA18BF">
            <w:pPr>
              <w:ind w:firstLine="0"/>
              <w:jc w:val="center"/>
              <w:rPr>
                <w:b/>
                <w:bCs/>
              </w:rPr>
            </w:pPr>
            <w:r w:rsidRPr="00CA18BF">
              <w:rPr>
                <w:b/>
                <w:bCs/>
              </w:rPr>
              <w:t>Tên trường</w:t>
            </w:r>
          </w:p>
        </w:tc>
        <w:tc>
          <w:tcPr>
            <w:tcW w:w="0" w:type="auto"/>
            <w:vAlign w:val="center"/>
            <w:hideMark/>
          </w:tcPr>
          <w:p w14:paraId="5CE4A9B8" w14:textId="77777777" w:rsidR="00CA18BF" w:rsidRPr="00CA18BF" w:rsidRDefault="00CA18BF" w:rsidP="00CA18BF">
            <w:pPr>
              <w:ind w:firstLine="0"/>
              <w:jc w:val="center"/>
              <w:rPr>
                <w:b/>
                <w:bCs/>
              </w:rPr>
            </w:pPr>
            <w:r w:rsidRPr="00CA18BF">
              <w:rPr>
                <w:b/>
                <w:bCs/>
              </w:rPr>
              <w:t>Loại dữ liệu</w:t>
            </w:r>
          </w:p>
        </w:tc>
        <w:tc>
          <w:tcPr>
            <w:tcW w:w="0" w:type="auto"/>
            <w:vAlign w:val="center"/>
            <w:hideMark/>
          </w:tcPr>
          <w:p w14:paraId="4B4FCD43" w14:textId="77777777" w:rsidR="00CA18BF" w:rsidRPr="00CA18BF" w:rsidRDefault="00CA18BF" w:rsidP="00CA18BF">
            <w:pPr>
              <w:ind w:firstLine="0"/>
              <w:jc w:val="center"/>
              <w:rPr>
                <w:b/>
                <w:bCs/>
              </w:rPr>
            </w:pPr>
            <w:r w:rsidRPr="00CA18BF">
              <w:rPr>
                <w:b/>
                <w:bCs/>
              </w:rPr>
              <w:t>Mô tả</w:t>
            </w:r>
          </w:p>
        </w:tc>
      </w:tr>
      <w:tr w:rsidR="00CA18BF" w:rsidRPr="00CA18BF" w14:paraId="671F6938" w14:textId="77777777" w:rsidTr="00CA18BF">
        <w:tc>
          <w:tcPr>
            <w:tcW w:w="0" w:type="auto"/>
            <w:vAlign w:val="center"/>
            <w:hideMark/>
          </w:tcPr>
          <w:p w14:paraId="57A4FABA" w14:textId="77777777" w:rsidR="00CA18BF" w:rsidRPr="00CA18BF" w:rsidRDefault="00CA18BF" w:rsidP="00CA18BF">
            <w:pPr>
              <w:ind w:firstLine="0"/>
              <w:jc w:val="left"/>
            </w:pPr>
            <w:r w:rsidRPr="00CA18BF">
              <w:t>ID</w:t>
            </w:r>
          </w:p>
        </w:tc>
        <w:tc>
          <w:tcPr>
            <w:tcW w:w="0" w:type="auto"/>
            <w:vAlign w:val="center"/>
            <w:hideMark/>
          </w:tcPr>
          <w:p w14:paraId="6F33900D" w14:textId="77777777" w:rsidR="00CA18BF" w:rsidRPr="00CA18BF" w:rsidRDefault="00CA18BF" w:rsidP="00CA18BF">
            <w:pPr>
              <w:ind w:firstLine="0"/>
              <w:jc w:val="left"/>
            </w:pPr>
            <w:r w:rsidRPr="00CA18BF">
              <w:t>id</w:t>
            </w:r>
          </w:p>
        </w:tc>
        <w:tc>
          <w:tcPr>
            <w:tcW w:w="0" w:type="auto"/>
            <w:vAlign w:val="center"/>
            <w:hideMark/>
          </w:tcPr>
          <w:p w14:paraId="282A44CD" w14:textId="77777777" w:rsidR="00CA18BF" w:rsidRPr="00CA18BF" w:rsidRDefault="00CA18BF" w:rsidP="00CA18BF">
            <w:pPr>
              <w:ind w:firstLine="0"/>
              <w:jc w:val="left"/>
            </w:pPr>
            <w:r w:rsidRPr="00CA18BF">
              <w:t>bigInt</w:t>
            </w:r>
          </w:p>
        </w:tc>
        <w:tc>
          <w:tcPr>
            <w:tcW w:w="0" w:type="auto"/>
            <w:vAlign w:val="center"/>
            <w:hideMark/>
          </w:tcPr>
          <w:p w14:paraId="789E2C89" w14:textId="77777777" w:rsidR="00CA18BF" w:rsidRPr="00CA18BF" w:rsidRDefault="00CA18BF" w:rsidP="00CA18BF">
            <w:pPr>
              <w:ind w:firstLine="0"/>
              <w:jc w:val="left"/>
            </w:pPr>
            <w:r w:rsidRPr="00CA18BF">
              <w:t>Mã định danh duy nhất của người dùng</w:t>
            </w:r>
          </w:p>
        </w:tc>
      </w:tr>
      <w:tr w:rsidR="00CA18BF" w:rsidRPr="00CA18BF" w14:paraId="7D585FA9" w14:textId="77777777" w:rsidTr="00CA18BF">
        <w:tc>
          <w:tcPr>
            <w:tcW w:w="0" w:type="auto"/>
            <w:vAlign w:val="center"/>
            <w:hideMark/>
          </w:tcPr>
          <w:p w14:paraId="3B148773" w14:textId="77777777" w:rsidR="00CA18BF" w:rsidRPr="00CA18BF" w:rsidRDefault="00CA18BF" w:rsidP="00CA18BF">
            <w:pPr>
              <w:ind w:firstLine="0"/>
              <w:jc w:val="left"/>
            </w:pPr>
            <w:r w:rsidRPr="00CA18BF">
              <w:t>Nickname</w:t>
            </w:r>
          </w:p>
        </w:tc>
        <w:tc>
          <w:tcPr>
            <w:tcW w:w="0" w:type="auto"/>
            <w:vAlign w:val="center"/>
            <w:hideMark/>
          </w:tcPr>
          <w:p w14:paraId="1D9D1528" w14:textId="77777777" w:rsidR="00CA18BF" w:rsidRPr="00CA18BF" w:rsidRDefault="00CA18BF" w:rsidP="00CA18BF">
            <w:pPr>
              <w:ind w:firstLine="0"/>
              <w:jc w:val="left"/>
            </w:pPr>
            <w:r w:rsidRPr="00CA18BF">
              <w:t>nickname</w:t>
            </w:r>
          </w:p>
        </w:tc>
        <w:tc>
          <w:tcPr>
            <w:tcW w:w="0" w:type="auto"/>
            <w:vAlign w:val="center"/>
            <w:hideMark/>
          </w:tcPr>
          <w:p w14:paraId="2E4152DC" w14:textId="77777777" w:rsidR="00CA18BF" w:rsidRPr="00CA18BF" w:rsidRDefault="00CA18BF" w:rsidP="00CA18BF">
            <w:pPr>
              <w:ind w:firstLine="0"/>
              <w:jc w:val="left"/>
            </w:pPr>
            <w:r w:rsidRPr="00CA18BF">
              <w:t>string</w:t>
            </w:r>
          </w:p>
        </w:tc>
        <w:tc>
          <w:tcPr>
            <w:tcW w:w="0" w:type="auto"/>
            <w:vAlign w:val="center"/>
            <w:hideMark/>
          </w:tcPr>
          <w:p w14:paraId="1B1485A9" w14:textId="77777777" w:rsidR="00CA18BF" w:rsidRPr="00CA18BF" w:rsidRDefault="00CA18BF" w:rsidP="00CA18BF">
            <w:pPr>
              <w:ind w:firstLine="0"/>
              <w:jc w:val="left"/>
            </w:pPr>
            <w:r w:rsidRPr="00CA18BF">
              <w:t>Tên hiển thị của người dùng trong hệ thống</w:t>
            </w:r>
          </w:p>
        </w:tc>
      </w:tr>
      <w:tr w:rsidR="00CA18BF" w:rsidRPr="00CA18BF" w14:paraId="1162E122" w14:textId="77777777" w:rsidTr="00CA18BF">
        <w:tc>
          <w:tcPr>
            <w:tcW w:w="0" w:type="auto"/>
            <w:vAlign w:val="center"/>
            <w:hideMark/>
          </w:tcPr>
          <w:p w14:paraId="425ACA3C" w14:textId="77777777" w:rsidR="00CA18BF" w:rsidRPr="00CA18BF" w:rsidRDefault="00CA18BF" w:rsidP="00CA18BF">
            <w:pPr>
              <w:ind w:firstLine="0"/>
              <w:jc w:val="left"/>
            </w:pPr>
            <w:r w:rsidRPr="00CA18BF">
              <w:t>Username</w:t>
            </w:r>
          </w:p>
        </w:tc>
        <w:tc>
          <w:tcPr>
            <w:tcW w:w="0" w:type="auto"/>
            <w:vAlign w:val="center"/>
            <w:hideMark/>
          </w:tcPr>
          <w:p w14:paraId="300D32BE" w14:textId="77777777" w:rsidR="00CA18BF" w:rsidRPr="00CA18BF" w:rsidRDefault="00CA18BF" w:rsidP="00CA18BF">
            <w:pPr>
              <w:ind w:firstLine="0"/>
              <w:jc w:val="left"/>
            </w:pPr>
            <w:r w:rsidRPr="00CA18BF">
              <w:t>username</w:t>
            </w:r>
          </w:p>
        </w:tc>
        <w:tc>
          <w:tcPr>
            <w:tcW w:w="0" w:type="auto"/>
            <w:vAlign w:val="center"/>
            <w:hideMark/>
          </w:tcPr>
          <w:p w14:paraId="05607FCA" w14:textId="77777777" w:rsidR="00CA18BF" w:rsidRPr="00CA18BF" w:rsidRDefault="00CA18BF" w:rsidP="00CA18BF">
            <w:pPr>
              <w:ind w:firstLine="0"/>
              <w:jc w:val="left"/>
            </w:pPr>
            <w:r w:rsidRPr="00CA18BF">
              <w:t>string</w:t>
            </w:r>
          </w:p>
        </w:tc>
        <w:tc>
          <w:tcPr>
            <w:tcW w:w="0" w:type="auto"/>
            <w:vAlign w:val="center"/>
            <w:hideMark/>
          </w:tcPr>
          <w:p w14:paraId="621316E9" w14:textId="77777777" w:rsidR="00CA18BF" w:rsidRPr="00CA18BF" w:rsidRDefault="00CA18BF" w:rsidP="00CA18BF">
            <w:pPr>
              <w:ind w:firstLine="0"/>
              <w:jc w:val="left"/>
            </w:pPr>
            <w:r w:rsidRPr="00CA18BF">
              <w:t>Tên đăng nhập của người dùng</w:t>
            </w:r>
          </w:p>
        </w:tc>
      </w:tr>
      <w:tr w:rsidR="00CA18BF" w:rsidRPr="00CA18BF" w14:paraId="5445F689" w14:textId="77777777" w:rsidTr="00CA18BF">
        <w:tc>
          <w:tcPr>
            <w:tcW w:w="0" w:type="auto"/>
            <w:vAlign w:val="center"/>
            <w:hideMark/>
          </w:tcPr>
          <w:p w14:paraId="19638BD4" w14:textId="77777777" w:rsidR="00CA18BF" w:rsidRPr="00CA18BF" w:rsidRDefault="00CA18BF" w:rsidP="00CA18BF">
            <w:pPr>
              <w:ind w:firstLine="0"/>
              <w:jc w:val="left"/>
            </w:pPr>
            <w:r w:rsidRPr="00CA18BF">
              <w:t>Email</w:t>
            </w:r>
          </w:p>
        </w:tc>
        <w:tc>
          <w:tcPr>
            <w:tcW w:w="0" w:type="auto"/>
            <w:vAlign w:val="center"/>
            <w:hideMark/>
          </w:tcPr>
          <w:p w14:paraId="1AF7F984" w14:textId="77777777" w:rsidR="00CA18BF" w:rsidRPr="00CA18BF" w:rsidRDefault="00CA18BF" w:rsidP="00CA18BF">
            <w:pPr>
              <w:ind w:firstLine="0"/>
              <w:jc w:val="left"/>
            </w:pPr>
            <w:r w:rsidRPr="00CA18BF">
              <w:t>email</w:t>
            </w:r>
          </w:p>
        </w:tc>
        <w:tc>
          <w:tcPr>
            <w:tcW w:w="0" w:type="auto"/>
            <w:vAlign w:val="center"/>
            <w:hideMark/>
          </w:tcPr>
          <w:p w14:paraId="362C0AF4" w14:textId="77777777" w:rsidR="00CA18BF" w:rsidRPr="00CA18BF" w:rsidRDefault="00CA18BF" w:rsidP="00CA18BF">
            <w:pPr>
              <w:ind w:firstLine="0"/>
              <w:jc w:val="left"/>
            </w:pPr>
            <w:r w:rsidRPr="00CA18BF">
              <w:t>string</w:t>
            </w:r>
          </w:p>
        </w:tc>
        <w:tc>
          <w:tcPr>
            <w:tcW w:w="0" w:type="auto"/>
            <w:vAlign w:val="center"/>
            <w:hideMark/>
          </w:tcPr>
          <w:p w14:paraId="52AD0FDA" w14:textId="77777777" w:rsidR="00CA18BF" w:rsidRPr="00CA18BF" w:rsidRDefault="00CA18BF" w:rsidP="00CA18BF">
            <w:pPr>
              <w:ind w:firstLine="0"/>
              <w:jc w:val="left"/>
            </w:pPr>
            <w:r w:rsidRPr="00CA18BF">
              <w:t>Địa chỉ email của người dùng</w:t>
            </w:r>
          </w:p>
        </w:tc>
      </w:tr>
      <w:tr w:rsidR="00CA18BF" w:rsidRPr="00CA18BF" w14:paraId="7B69F734" w14:textId="77777777" w:rsidTr="00CA18BF">
        <w:tc>
          <w:tcPr>
            <w:tcW w:w="0" w:type="auto"/>
            <w:vAlign w:val="center"/>
            <w:hideMark/>
          </w:tcPr>
          <w:p w14:paraId="1B0FC588" w14:textId="77777777" w:rsidR="00CA18BF" w:rsidRPr="00CA18BF" w:rsidRDefault="00CA18BF" w:rsidP="00CA18BF">
            <w:pPr>
              <w:ind w:firstLine="0"/>
              <w:jc w:val="left"/>
            </w:pPr>
            <w:r w:rsidRPr="00CA18BF">
              <w:t>Điện thoại</w:t>
            </w:r>
          </w:p>
        </w:tc>
        <w:tc>
          <w:tcPr>
            <w:tcW w:w="0" w:type="auto"/>
            <w:vAlign w:val="center"/>
            <w:hideMark/>
          </w:tcPr>
          <w:p w14:paraId="4719AB20" w14:textId="77777777" w:rsidR="00CA18BF" w:rsidRPr="00CA18BF" w:rsidRDefault="00CA18BF" w:rsidP="00CA18BF">
            <w:pPr>
              <w:ind w:firstLine="0"/>
              <w:jc w:val="left"/>
            </w:pPr>
            <w:r w:rsidRPr="00CA18BF">
              <w:t>phone</w:t>
            </w:r>
          </w:p>
        </w:tc>
        <w:tc>
          <w:tcPr>
            <w:tcW w:w="0" w:type="auto"/>
            <w:vAlign w:val="center"/>
            <w:hideMark/>
          </w:tcPr>
          <w:p w14:paraId="3EC6D7B9" w14:textId="77777777" w:rsidR="00CA18BF" w:rsidRPr="00CA18BF" w:rsidRDefault="00CA18BF" w:rsidP="00CA18BF">
            <w:pPr>
              <w:ind w:firstLine="0"/>
              <w:jc w:val="left"/>
            </w:pPr>
            <w:r w:rsidRPr="00CA18BF">
              <w:t>string</w:t>
            </w:r>
          </w:p>
        </w:tc>
        <w:tc>
          <w:tcPr>
            <w:tcW w:w="0" w:type="auto"/>
            <w:vAlign w:val="center"/>
            <w:hideMark/>
          </w:tcPr>
          <w:p w14:paraId="6D4E99AA" w14:textId="77777777" w:rsidR="00CA18BF" w:rsidRPr="00CA18BF" w:rsidRDefault="00CA18BF" w:rsidP="00CA18BF">
            <w:pPr>
              <w:ind w:firstLine="0"/>
              <w:jc w:val="left"/>
            </w:pPr>
            <w:r w:rsidRPr="00CA18BF">
              <w:t>Số điện thoại liên hệ của người dùng</w:t>
            </w:r>
          </w:p>
        </w:tc>
      </w:tr>
      <w:tr w:rsidR="00CA18BF" w:rsidRPr="00CA18BF" w14:paraId="0CAF5C17" w14:textId="77777777" w:rsidTr="00CA18BF">
        <w:tc>
          <w:tcPr>
            <w:tcW w:w="0" w:type="auto"/>
            <w:vAlign w:val="center"/>
            <w:hideMark/>
          </w:tcPr>
          <w:p w14:paraId="2B3D8E30" w14:textId="77777777" w:rsidR="00CA18BF" w:rsidRPr="00CA18BF" w:rsidRDefault="00CA18BF" w:rsidP="00CA18BF">
            <w:pPr>
              <w:ind w:firstLine="0"/>
              <w:jc w:val="left"/>
            </w:pPr>
            <w:r w:rsidRPr="00CA18BF">
              <w:t>Mật khẩu</w:t>
            </w:r>
          </w:p>
        </w:tc>
        <w:tc>
          <w:tcPr>
            <w:tcW w:w="0" w:type="auto"/>
            <w:vAlign w:val="center"/>
            <w:hideMark/>
          </w:tcPr>
          <w:p w14:paraId="73848A7F" w14:textId="77777777" w:rsidR="00CA18BF" w:rsidRPr="00CA18BF" w:rsidRDefault="00CA18BF" w:rsidP="00CA18BF">
            <w:pPr>
              <w:ind w:firstLine="0"/>
              <w:jc w:val="left"/>
            </w:pPr>
            <w:r w:rsidRPr="00CA18BF">
              <w:t>password</w:t>
            </w:r>
          </w:p>
        </w:tc>
        <w:tc>
          <w:tcPr>
            <w:tcW w:w="0" w:type="auto"/>
            <w:vAlign w:val="center"/>
            <w:hideMark/>
          </w:tcPr>
          <w:p w14:paraId="3EC219C8" w14:textId="77777777" w:rsidR="00CA18BF" w:rsidRPr="00CA18BF" w:rsidRDefault="00CA18BF" w:rsidP="00CA18BF">
            <w:pPr>
              <w:ind w:firstLine="0"/>
              <w:jc w:val="left"/>
            </w:pPr>
            <w:r w:rsidRPr="00CA18BF">
              <w:t>password</w:t>
            </w:r>
          </w:p>
        </w:tc>
        <w:tc>
          <w:tcPr>
            <w:tcW w:w="0" w:type="auto"/>
            <w:vAlign w:val="center"/>
            <w:hideMark/>
          </w:tcPr>
          <w:p w14:paraId="3763DA02" w14:textId="77777777" w:rsidR="00CA18BF" w:rsidRPr="00CA18BF" w:rsidRDefault="00CA18BF" w:rsidP="00CA18BF">
            <w:pPr>
              <w:ind w:firstLine="0"/>
              <w:jc w:val="left"/>
            </w:pPr>
            <w:r w:rsidRPr="00CA18BF">
              <w:t>Mật khẩu đăng nhập của người dùng</w:t>
            </w:r>
          </w:p>
        </w:tc>
      </w:tr>
      <w:tr w:rsidR="00CA18BF" w:rsidRPr="00CA18BF" w14:paraId="48A0292C" w14:textId="77777777" w:rsidTr="00CA18BF">
        <w:tc>
          <w:tcPr>
            <w:tcW w:w="0" w:type="auto"/>
            <w:vAlign w:val="center"/>
            <w:hideMark/>
          </w:tcPr>
          <w:p w14:paraId="40858187" w14:textId="77777777" w:rsidR="00CA18BF" w:rsidRPr="00CA18BF" w:rsidRDefault="00CA18BF" w:rsidP="00CA18BF">
            <w:pPr>
              <w:ind w:firstLine="0"/>
              <w:jc w:val="left"/>
            </w:pPr>
            <w:r w:rsidRPr="00CA18BF">
              <w:t>Vai trò</w:t>
            </w:r>
          </w:p>
        </w:tc>
        <w:tc>
          <w:tcPr>
            <w:tcW w:w="0" w:type="auto"/>
            <w:vAlign w:val="center"/>
            <w:hideMark/>
          </w:tcPr>
          <w:p w14:paraId="5CC6FAA6" w14:textId="77777777" w:rsidR="00CA18BF" w:rsidRPr="00CA18BF" w:rsidRDefault="00CA18BF" w:rsidP="00CA18BF">
            <w:pPr>
              <w:ind w:firstLine="0"/>
              <w:jc w:val="left"/>
            </w:pPr>
            <w:r w:rsidRPr="00CA18BF">
              <w:t>roles</w:t>
            </w:r>
          </w:p>
        </w:tc>
        <w:tc>
          <w:tcPr>
            <w:tcW w:w="0" w:type="auto"/>
            <w:vAlign w:val="center"/>
            <w:hideMark/>
          </w:tcPr>
          <w:p w14:paraId="588AA4A5" w14:textId="77777777" w:rsidR="00CA18BF" w:rsidRPr="00CA18BF" w:rsidRDefault="00CA18BF" w:rsidP="00CA18BF">
            <w:pPr>
              <w:ind w:firstLine="0"/>
              <w:jc w:val="left"/>
            </w:pPr>
            <w:r w:rsidRPr="00CA18BF">
              <w:t>belongsToMany</w:t>
            </w:r>
          </w:p>
        </w:tc>
        <w:tc>
          <w:tcPr>
            <w:tcW w:w="0" w:type="auto"/>
            <w:vAlign w:val="center"/>
            <w:hideMark/>
          </w:tcPr>
          <w:p w14:paraId="59DB2ED3" w14:textId="77777777" w:rsidR="00CA18BF" w:rsidRPr="00CA18BF" w:rsidRDefault="00CA18BF" w:rsidP="00CA18BF">
            <w:pPr>
              <w:ind w:firstLine="0"/>
              <w:jc w:val="left"/>
            </w:pPr>
            <w:r w:rsidRPr="00CA18BF">
              <w:t>Liên kết đến bảng Vai trò để phân quyền</w:t>
            </w:r>
          </w:p>
        </w:tc>
      </w:tr>
      <w:tr w:rsidR="00CA18BF" w:rsidRPr="00CA18BF" w14:paraId="3ABB78FA" w14:textId="77777777" w:rsidTr="00CA18BF">
        <w:tc>
          <w:tcPr>
            <w:tcW w:w="0" w:type="auto"/>
            <w:vAlign w:val="center"/>
            <w:hideMark/>
          </w:tcPr>
          <w:p w14:paraId="255897E8" w14:textId="77777777" w:rsidR="00CA18BF" w:rsidRPr="00CA18BF" w:rsidRDefault="00CA18BF" w:rsidP="00CA18BF">
            <w:pPr>
              <w:ind w:firstLine="0"/>
              <w:jc w:val="left"/>
            </w:pPr>
            <w:r w:rsidRPr="00CA18BF">
              <w:t>Khách hàng</w:t>
            </w:r>
          </w:p>
        </w:tc>
        <w:tc>
          <w:tcPr>
            <w:tcW w:w="0" w:type="auto"/>
            <w:vAlign w:val="center"/>
            <w:hideMark/>
          </w:tcPr>
          <w:p w14:paraId="52C878F9" w14:textId="77777777" w:rsidR="00CA18BF" w:rsidRPr="00CA18BF" w:rsidRDefault="00CA18BF" w:rsidP="00CA18BF">
            <w:pPr>
              <w:ind w:firstLine="0"/>
              <w:jc w:val="left"/>
            </w:pPr>
            <w:r w:rsidRPr="00CA18BF">
              <w:t>khach_hang</w:t>
            </w:r>
          </w:p>
        </w:tc>
        <w:tc>
          <w:tcPr>
            <w:tcW w:w="0" w:type="auto"/>
            <w:vAlign w:val="center"/>
            <w:hideMark/>
          </w:tcPr>
          <w:p w14:paraId="6FD5B9D4" w14:textId="77777777" w:rsidR="00CA18BF" w:rsidRPr="00CA18BF" w:rsidRDefault="00CA18BF" w:rsidP="00CA18BF">
            <w:pPr>
              <w:ind w:firstLine="0"/>
              <w:jc w:val="left"/>
            </w:pPr>
            <w:r w:rsidRPr="00CA18BF">
              <w:t>hasMany</w:t>
            </w:r>
          </w:p>
        </w:tc>
        <w:tc>
          <w:tcPr>
            <w:tcW w:w="0" w:type="auto"/>
            <w:vAlign w:val="center"/>
            <w:hideMark/>
          </w:tcPr>
          <w:p w14:paraId="7546DDE4" w14:textId="77777777" w:rsidR="00CA18BF" w:rsidRPr="00CA18BF" w:rsidRDefault="00CA18BF" w:rsidP="00CA18BF">
            <w:pPr>
              <w:keepNext/>
              <w:ind w:firstLine="0"/>
              <w:jc w:val="left"/>
            </w:pPr>
            <w:r w:rsidRPr="00CA18BF">
              <w:t>Liên kết đến danh sách khách hàng do người dùng quản lý</w:t>
            </w:r>
          </w:p>
        </w:tc>
      </w:tr>
    </w:tbl>
    <w:p w14:paraId="31EDD056" w14:textId="1C310D9F" w:rsidR="00CA18BF" w:rsidRDefault="00CA18BF" w:rsidP="00CA18BF">
      <w:pPr>
        <w:pStyle w:val="Caption"/>
        <w:rPr>
          <w:lang w:val="vi-VN"/>
        </w:rPr>
      </w:pPr>
      <w:bookmarkStart w:id="46" w:name="_Toc224486150"/>
      <w:r>
        <w:t xml:space="preserve">Bảng </w:t>
      </w:r>
      <w:fldSimple w:instr=" STYLEREF 1 \s ">
        <w:r w:rsidR="00BC7A33">
          <w:rPr>
            <w:noProof/>
          </w:rPr>
          <w:t>2</w:t>
        </w:r>
      </w:fldSimple>
      <w:r w:rsidR="00BC7A33">
        <w:noBreakHyphen/>
      </w:r>
      <w:fldSimple w:instr=" SEQ Bảng \* ARABIC \s 1 ">
        <w:r w:rsidR="00BC7A33">
          <w:rPr>
            <w:noProof/>
          </w:rPr>
          <w:t>2</w:t>
        </w:r>
      </w:fldSimple>
      <w:r>
        <w:rPr>
          <w:lang w:val="vi-VN"/>
        </w:rPr>
        <w:t>:  Bảng cơ sở dữ liệu của người dùng</w:t>
      </w:r>
      <w:bookmarkEnd w:id="46"/>
    </w:p>
    <w:p w14:paraId="16CDA2C5" w14:textId="77777777" w:rsidR="00363939" w:rsidRDefault="00363939" w:rsidP="00363939">
      <w:pPr>
        <w:ind w:firstLine="0"/>
        <w:rPr>
          <w:lang w:val="vi-VN"/>
        </w:rPr>
      </w:pPr>
    </w:p>
    <w:p w14:paraId="1D040261" w14:textId="1D417AEB" w:rsidR="00363939" w:rsidRDefault="00363939" w:rsidP="00363939">
      <w:pPr>
        <w:pStyle w:val="Heading3"/>
        <w:rPr>
          <w:lang w:val="vi-VN"/>
        </w:rPr>
      </w:pPr>
      <w:bookmarkStart w:id="47" w:name="_Toc224486079"/>
      <w:r>
        <w:rPr>
          <w:lang w:val="vi-VN"/>
        </w:rPr>
        <w:lastRenderedPageBreak/>
        <w:t>Bảng khách hàng</w:t>
      </w:r>
      <w:bookmarkEnd w:id="47"/>
    </w:p>
    <w:p w14:paraId="6E72DB00" w14:textId="70D96CC6" w:rsidR="00363939" w:rsidRPr="00363939" w:rsidRDefault="003818DF" w:rsidP="003818DF">
      <w:pPr>
        <w:rPr>
          <w:lang w:val="vi-VN"/>
        </w:rPr>
      </w:pPr>
      <w:r w:rsidRPr="003818DF">
        <w:t xml:space="preserve">Bảng </w:t>
      </w:r>
      <w:r w:rsidRPr="003818DF">
        <w:rPr>
          <w:b/>
          <w:bCs/>
        </w:rPr>
        <w:t>Khách hàng</w:t>
      </w:r>
      <w:r w:rsidRPr="003818DF">
        <w:t xml:space="preserve"> dùng để lưu trữ toàn bộ thông tin liên quan đến khách hàng trong hệ thống CRM</w:t>
      </w:r>
    </w:p>
    <w:tbl>
      <w:tblPr>
        <w:tblStyle w:val="TableTheme"/>
        <w:tblW w:w="0" w:type="auto"/>
        <w:tblLook w:val="04A0" w:firstRow="1" w:lastRow="0" w:firstColumn="1" w:lastColumn="0" w:noHBand="0" w:noVBand="1"/>
      </w:tblPr>
      <w:tblGrid>
        <w:gridCol w:w="2026"/>
        <w:gridCol w:w="2469"/>
        <w:gridCol w:w="1471"/>
        <w:gridCol w:w="2812"/>
      </w:tblGrid>
      <w:tr w:rsidR="001D631A" w:rsidRPr="001D631A" w14:paraId="2CC45918" w14:textId="77777777" w:rsidTr="001D631A">
        <w:tc>
          <w:tcPr>
            <w:tcW w:w="0" w:type="auto"/>
            <w:hideMark/>
          </w:tcPr>
          <w:p w14:paraId="2AB4D686" w14:textId="77777777" w:rsidR="001D631A" w:rsidRPr="001D631A" w:rsidRDefault="001D631A" w:rsidP="001D631A">
            <w:pPr>
              <w:ind w:firstLine="0"/>
              <w:jc w:val="center"/>
              <w:rPr>
                <w:b/>
                <w:bCs/>
              </w:rPr>
            </w:pPr>
            <w:r w:rsidRPr="001D631A">
              <w:rPr>
                <w:b/>
                <w:bCs/>
              </w:rPr>
              <w:t>Tên hiển thị</w:t>
            </w:r>
          </w:p>
        </w:tc>
        <w:tc>
          <w:tcPr>
            <w:tcW w:w="0" w:type="auto"/>
            <w:hideMark/>
          </w:tcPr>
          <w:p w14:paraId="76969776" w14:textId="77777777" w:rsidR="001D631A" w:rsidRPr="001D631A" w:rsidRDefault="001D631A" w:rsidP="001D631A">
            <w:pPr>
              <w:ind w:firstLine="0"/>
              <w:jc w:val="center"/>
              <w:rPr>
                <w:b/>
                <w:bCs/>
              </w:rPr>
            </w:pPr>
            <w:r w:rsidRPr="001D631A">
              <w:rPr>
                <w:b/>
                <w:bCs/>
              </w:rPr>
              <w:t>Tên trường</w:t>
            </w:r>
          </w:p>
        </w:tc>
        <w:tc>
          <w:tcPr>
            <w:tcW w:w="0" w:type="auto"/>
            <w:hideMark/>
          </w:tcPr>
          <w:p w14:paraId="0A3D8055" w14:textId="77777777" w:rsidR="001D631A" w:rsidRPr="001D631A" w:rsidRDefault="001D631A" w:rsidP="001D631A">
            <w:pPr>
              <w:ind w:firstLine="0"/>
              <w:jc w:val="center"/>
              <w:rPr>
                <w:b/>
                <w:bCs/>
              </w:rPr>
            </w:pPr>
            <w:r w:rsidRPr="001D631A">
              <w:rPr>
                <w:b/>
                <w:bCs/>
              </w:rPr>
              <w:t>Loại dữ liệu</w:t>
            </w:r>
          </w:p>
        </w:tc>
        <w:tc>
          <w:tcPr>
            <w:tcW w:w="0" w:type="auto"/>
            <w:hideMark/>
          </w:tcPr>
          <w:p w14:paraId="7470F718" w14:textId="77777777" w:rsidR="001D631A" w:rsidRPr="001D631A" w:rsidRDefault="001D631A" w:rsidP="001D631A">
            <w:pPr>
              <w:ind w:firstLine="0"/>
              <w:jc w:val="center"/>
              <w:rPr>
                <w:b/>
                <w:bCs/>
              </w:rPr>
            </w:pPr>
            <w:r w:rsidRPr="001D631A">
              <w:rPr>
                <w:b/>
                <w:bCs/>
              </w:rPr>
              <w:t>Mô tả</w:t>
            </w:r>
          </w:p>
        </w:tc>
      </w:tr>
      <w:tr w:rsidR="001D631A" w:rsidRPr="001D631A" w14:paraId="76B6FF08" w14:textId="77777777" w:rsidTr="001D631A">
        <w:tc>
          <w:tcPr>
            <w:tcW w:w="0" w:type="auto"/>
            <w:vAlign w:val="center"/>
            <w:hideMark/>
          </w:tcPr>
          <w:p w14:paraId="039AAD7D" w14:textId="77777777" w:rsidR="001D631A" w:rsidRPr="001D631A" w:rsidRDefault="001D631A" w:rsidP="001D631A">
            <w:pPr>
              <w:ind w:firstLine="0"/>
              <w:jc w:val="left"/>
            </w:pPr>
            <w:r w:rsidRPr="001D631A">
              <w:t>ID</w:t>
            </w:r>
          </w:p>
        </w:tc>
        <w:tc>
          <w:tcPr>
            <w:tcW w:w="0" w:type="auto"/>
            <w:vAlign w:val="center"/>
            <w:hideMark/>
          </w:tcPr>
          <w:p w14:paraId="5FFE37A0" w14:textId="77777777" w:rsidR="001D631A" w:rsidRPr="001D631A" w:rsidRDefault="001D631A" w:rsidP="001D631A">
            <w:pPr>
              <w:ind w:firstLine="0"/>
              <w:jc w:val="left"/>
            </w:pPr>
            <w:r w:rsidRPr="001D631A">
              <w:t>id</w:t>
            </w:r>
          </w:p>
        </w:tc>
        <w:tc>
          <w:tcPr>
            <w:tcW w:w="0" w:type="auto"/>
            <w:vAlign w:val="center"/>
            <w:hideMark/>
          </w:tcPr>
          <w:p w14:paraId="36A8DD34" w14:textId="77777777" w:rsidR="001D631A" w:rsidRPr="001D631A" w:rsidRDefault="001D631A" w:rsidP="001D631A">
            <w:pPr>
              <w:ind w:firstLine="0"/>
              <w:jc w:val="left"/>
            </w:pPr>
            <w:r w:rsidRPr="001D631A">
              <w:t>bigInt</w:t>
            </w:r>
          </w:p>
        </w:tc>
        <w:tc>
          <w:tcPr>
            <w:tcW w:w="0" w:type="auto"/>
            <w:vAlign w:val="center"/>
            <w:hideMark/>
          </w:tcPr>
          <w:p w14:paraId="073AD2D6" w14:textId="77777777" w:rsidR="001D631A" w:rsidRPr="001D631A" w:rsidRDefault="001D631A" w:rsidP="001D631A">
            <w:pPr>
              <w:ind w:firstLine="0"/>
              <w:jc w:val="left"/>
            </w:pPr>
            <w:r w:rsidRPr="001D631A">
              <w:t>Khóa chính định danh khách hàng</w:t>
            </w:r>
          </w:p>
        </w:tc>
      </w:tr>
      <w:tr w:rsidR="001D631A" w:rsidRPr="001D631A" w14:paraId="34625877" w14:textId="77777777" w:rsidTr="001D631A">
        <w:tc>
          <w:tcPr>
            <w:tcW w:w="0" w:type="auto"/>
            <w:vAlign w:val="center"/>
            <w:hideMark/>
          </w:tcPr>
          <w:p w14:paraId="6562C4F3" w14:textId="77777777" w:rsidR="001D631A" w:rsidRPr="001D631A" w:rsidRDefault="001D631A" w:rsidP="001D631A">
            <w:pPr>
              <w:ind w:firstLine="0"/>
              <w:jc w:val="left"/>
            </w:pPr>
            <w:r w:rsidRPr="001D631A">
              <w:t>ID nhân viên</w:t>
            </w:r>
          </w:p>
        </w:tc>
        <w:tc>
          <w:tcPr>
            <w:tcW w:w="0" w:type="auto"/>
            <w:vAlign w:val="center"/>
            <w:hideMark/>
          </w:tcPr>
          <w:p w14:paraId="192A7F9D" w14:textId="77777777" w:rsidR="001D631A" w:rsidRPr="001D631A" w:rsidRDefault="001D631A" w:rsidP="001D631A">
            <w:pPr>
              <w:ind w:firstLine="0"/>
              <w:jc w:val="left"/>
            </w:pPr>
            <w:r w:rsidRPr="001D631A">
              <w:t>ID_nhanvien</w:t>
            </w:r>
          </w:p>
        </w:tc>
        <w:tc>
          <w:tcPr>
            <w:tcW w:w="0" w:type="auto"/>
            <w:vAlign w:val="center"/>
            <w:hideMark/>
          </w:tcPr>
          <w:p w14:paraId="0E6E5BA4" w14:textId="77777777" w:rsidR="001D631A" w:rsidRPr="001D631A" w:rsidRDefault="001D631A" w:rsidP="001D631A">
            <w:pPr>
              <w:ind w:firstLine="0"/>
              <w:jc w:val="left"/>
            </w:pPr>
            <w:r w:rsidRPr="001D631A">
              <w:t>bigInt</w:t>
            </w:r>
          </w:p>
        </w:tc>
        <w:tc>
          <w:tcPr>
            <w:tcW w:w="0" w:type="auto"/>
            <w:vAlign w:val="center"/>
            <w:hideMark/>
          </w:tcPr>
          <w:p w14:paraId="3ABE5F7F" w14:textId="77777777" w:rsidR="001D631A" w:rsidRPr="001D631A" w:rsidRDefault="001D631A" w:rsidP="001D631A">
            <w:pPr>
              <w:ind w:firstLine="0"/>
              <w:jc w:val="left"/>
            </w:pPr>
            <w:r w:rsidRPr="001D631A">
              <w:t>ID nhân viên tạo khách hàng</w:t>
            </w:r>
          </w:p>
        </w:tc>
      </w:tr>
      <w:tr w:rsidR="001D631A" w:rsidRPr="001D631A" w14:paraId="7FD16312" w14:textId="77777777" w:rsidTr="001D631A">
        <w:tc>
          <w:tcPr>
            <w:tcW w:w="0" w:type="auto"/>
            <w:vAlign w:val="center"/>
            <w:hideMark/>
          </w:tcPr>
          <w:p w14:paraId="3BE89217" w14:textId="77777777" w:rsidR="001D631A" w:rsidRPr="001D631A" w:rsidRDefault="001D631A" w:rsidP="001D631A">
            <w:pPr>
              <w:ind w:firstLine="0"/>
              <w:jc w:val="left"/>
            </w:pPr>
            <w:r w:rsidRPr="001D631A">
              <w:t>Tạo lúc</w:t>
            </w:r>
          </w:p>
        </w:tc>
        <w:tc>
          <w:tcPr>
            <w:tcW w:w="0" w:type="auto"/>
            <w:vAlign w:val="center"/>
            <w:hideMark/>
          </w:tcPr>
          <w:p w14:paraId="6439536C" w14:textId="77777777" w:rsidR="001D631A" w:rsidRPr="001D631A" w:rsidRDefault="001D631A" w:rsidP="001D631A">
            <w:pPr>
              <w:ind w:firstLine="0"/>
              <w:jc w:val="left"/>
            </w:pPr>
            <w:r w:rsidRPr="001D631A">
              <w:t>createdAt</w:t>
            </w:r>
          </w:p>
        </w:tc>
        <w:tc>
          <w:tcPr>
            <w:tcW w:w="0" w:type="auto"/>
            <w:vAlign w:val="center"/>
            <w:hideMark/>
          </w:tcPr>
          <w:p w14:paraId="064232A0" w14:textId="77777777" w:rsidR="001D631A" w:rsidRPr="001D631A" w:rsidRDefault="001D631A" w:rsidP="001D631A">
            <w:pPr>
              <w:ind w:firstLine="0"/>
              <w:jc w:val="left"/>
            </w:pPr>
            <w:r w:rsidRPr="001D631A">
              <w:t>date</w:t>
            </w:r>
          </w:p>
        </w:tc>
        <w:tc>
          <w:tcPr>
            <w:tcW w:w="0" w:type="auto"/>
            <w:vAlign w:val="center"/>
            <w:hideMark/>
          </w:tcPr>
          <w:p w14:paraId="349CD62E" w14:textId="77777777" w:rsidR="001D631A" w:rsidRPr="001D631A" w:rsidRDefault="001D631A" w:rsidP="001D631A">
            <w:pPr>
              <w:ind w:firstLine="0"/>
              <w:jc w:val="left"/>
            </w:pPr>
            <w:r w:rsidRPr="001D631A">
              <w:t>Thời điểm tạo bản ghi</w:t>
            </w:r>
          </w:p>
        </w:tc>
      </w:tr>
      <w:tr w:rsidR="001D631A" w:rsidRPr="001D631A" w14:paraId="6E671415" w14:textId="77777777" w:rsidTr="001D631A">
        <w:tc>
          <w:tcPr>
            <w:tcW w:w="0" w:type="auto"/>
            <w:vAlign w:val="center"/>
            <w:hideMark/>
          </w:tcPr>
          <w:p w14:paraId="0D6DD4B6" w14:textId="77777777" w:rsidR="001D631A" w:rsidRPr="001D631A" w:rsidRDefault="001D631A" w:rsidP="001D631A">
            <w:pPr>
              <w:ind w:firstLine="0"/>
              <w:jc w:val="left"/>
            </w:pPr>
            <w:r w:rsidRPr="001D631A">
              <w:t>Tên công ty</w:t>
            </w:r>
          </w:p>
        </w:tc>
        <w:tc>
          <w:tcPr>
            <w:tcW w:w="0" w:type="auto"/>
            <w:vAlign w:val="center"/>
            <w:hideMark/>
          </w:tcPr>
          <w:p w14:paraId="49861100" w14:textId="77777777" w:rsidR="001D631A" w:rsidRPr="001D631A" w:rsidRDefault="001D631A" w:rsidP="001D631A">
            <w:pPr>
              <w:ind w:firstLine="0"/>
              <w:jc w:val="left"/>
            </w:pPr>
            <w:r w:rsidRPr="001D631A">
              <w:t>ten_cong_ty</w:t>
            </w:r>
          </w:p>
        </w:tc>
        <w:tc>
          <w:tcPr>
            <w:tcW w:w="0" w:type="auto"/>
            <w:vAlign w:val="center"/>
            <w:hideMark/>
          </w:tcPr>
          <w:p w14:paraId="37470065" w14:textId="77777777" w:rsidR="001D631A" w:rsidRPr="001D631A" w:rsidRDefault="001D631A" w:rsidP="001D631A">
            <w:pPr>
              <w:ind w:firstLine="0"/>
              <w:jc w:val="left"/>
            </w:pPr>
            <w:r w:rsidRPr="001D631A">
              <w:t>text</w:t>
            </w:r>
          </w:p>
        </w:tc>
        <w:tc>
          <w:tcPr>
            <w:tcW w:w="0" w:type="auto"/>
            <w:vAlign w:val="center"/>
            <w:hideMark/>
          </w:tcPr>
          <w:p w14:paraId="39E702E6" w14:textId="77777777" w:rsidR="001D631A" w:rsidRPr="001D631A" w:rsidRDefault="001D631A" w:rsidP="001D631A">
            <w:pPr>
              <w:ind w:firstLine="0"/>
              <w:jc w:val="left"/>
            </w:pPr>
            <w:r w:rsidRPr="001D631A">
              <w:t>Tên doanh nghiệp khách hàng</w:t>
            </w:r>
          </w:p>
        </w:tc>
      </w:tr>
      <w:tr w:rsidR="001D631A" w:rsidRPr="001D631A" w14:paraId="62FA46D9" w14:textId="77777777" w:rsidTr="001D631A">
        <w:tc>
          <w:tcPr>
            <w:tcW w:w="0" w:type="auto"/>
            <w:vAlign w:val="center"/>
            <w:hideMark/>
          </w:tcPr>
          <w:p w14:paraId="6746F5C3" w14:textId="77777777" w:rsidR="001D631A" w:rsidRPr="001D631A" w:rsidRDefault="001D631A" w:rsidP="001D631A">
            <w:pPr>
              <w:ind w:firstLine="0"/>
              <w:jc w:val="left"/>
            </w:pPr>
            <w:r w:rsidRPr="001D631A">
              <w:t>Mã số thuế</w:t>
            </w:r>
          </w:p>
        </w:tc>
        <w:tc>
          <w:tcPr>
            <w:tcW w:w="0" w:type="auto"/>
            <w:vAlign w:val="center"/>
            <w:hideMark/>
          </w:tcPr>
          <w:p w14:paraId="284F28A9" w14:textId="77777777" w:rsidR="001D631A" w:rsidRPr="001D631A" w:rsidRDefault="001D631A" w:rsidP="001D631A">
            <w:pPr>
              <w:ind w:firstLine="0"/>
              <w:jc w:val="left"/>
            </w:pPr>
            <w:r w:rsidRPr="001D631A">
              <w:t>ma_so_thue</w:t>
            </w:r>
          </w:p>
        </w:tc>
        <w:tc>
          <w:tcPr>
            <w:tcW w:w="0" w:type="auto"/>
            <w:vAlign w:val="center"/>
            <w:hideMark/>
          </w:tcPr>
          <w:p w14:paraId="7FD7A7AB" w14:textId="77777777" w:rsidR="001D631A" w:rsidRPr="001D631A" w:rsidRDefault="001D631A" w:rsidP="001D631A">
            <w:pPr>
              <w:ind w:firstLine="0"/>
              <w:jc w:val="left"/>
            </w:pPr>
            <w:r w:rsidRPr="001D631A">
              <w:t>string</w:t>
            </w:r>
          </w:p>
        </w:tc>
        <w:tc>
          <w:tcPr>
            <w:tcW w:w="0" w:type="auto"/>
            <w:vAlign w:val="center"/>
            <w:hideMark/>
          </w:tcPr>
          <w:p w14:paraId="0F4847E1" w14:textId="77777777" w:rsidR="001D631A" w:rsidRPr="001D631A" w:rsidRDefault="001D631A" w:rsidP="001D631A">
            <w:pPr>
              <w:ind w:firstLine="0"/>
              <w:jc w:val="left"/>
            </w:pPr>
            <w:r w:rsidRPr="001D631A">
              <w:t>Mã số thuế của doanh nghiệp</w:t>
            </w:r>
          </w:p>
        </w:tc>
      </w:tr>
      <w:tr w:rsidR="001D631A" w:rsidRPr="001D631A" w14:paraId="57E64EE5" w14:textId="77777777" w:rsidTr="001D631A">
        <w:tc>
          <w:tcPr>
            <w:tcW w:w="0" w:type="auto"/>
            <w:vAlign w:val="center"/>
            <w:hideMark/>
          </w:tcPr>
          <w:p w14:paraId="367CD0F1" w14:textId="77777777" w:rsidR="001D631A" w:rsidRPr="001D631A" w:rsidRDefault="001D631A" w:rsidP="001D631A">
            <w:pPr>
              <w:ind w:firstLine="0"/>
              <w:jc w:val="left"/>
            </w:pPr>
            <w:r w:rsidRPr="001D631A">
              <w:t>Website</w:t>
            </w:r>
          </w:p>
        </w:tc>
        <w:tc>
          <w:tcPr>
            <w:tcW w:w="0" w:type="auto"/>
            <w:vAlign w:val="center"/>
            <w:hideMark/>
          </w:tcPr>
          <w:p w14:paraId="6D688CC8" w14:textId="77777777" w:rsidR="001D631A" w:rsidRPr="001D631A" w:rsidRDefault="001D631A" w:rsidP="001D631A">
            <w:pPr>
              <w:ind w:firstLine="0"/>
              <w:jc w:val="left"/>
            </w:pPr>
            <w:r w:rsidRPr="001D631A">
              <w:t>website</w:t>
            </w:r>
          </w:p>
        </w:tc>
        <w:tc>
          <w:tcPr>
            <w:tcW w:w="0" w:type="auto"/>
            <w:vAlign w:val="center"/>
            <w:hideMark/>
          </w:tcPr>
          <w:p w14:paraId="5EEDCFB0" w14:textId="77777777" w:rsidR="001D631A" w:rsidRPr="001D631A" w:rsidRDefault="001D631A" w:rsidP="001D631A">
            <w:pPr>
              <w:ind w:firstLine="0"/>
              <w:jc w:val="left"/>
            </w:pPr>
            <w:r w:rsidRPr="001D631A">
              <w:t>text</w:t>
            </w:r>
          </w:p>
        </w:tc>
        <w:tc>
          <w:tcPr>
            <w:tcW w:w="0" w:type="auto"/>
            <w:vAlign w:val="center"/>
            <w:hideMark/>
          </w:tcPr>
          <w:p w14:paraId="644576AA" w14:textId="77777777" w:rsidR="001D631A" w:rsidRPr="001D631A" w:rsidRDefault="001D631A" w:rsidP="001D631A">
            <w:pPr>
              <w:ind w:firstLine="0"/>
              <w:jc w:val="left"/>
            </w:pPr>
            <w:r w:rsidRPr="001D631A">
              <w:t>Website của khách hàng</w:t>
            </w:r>
          </w:p>
        </w:tc>
      </w:tr>
      <w:tr w:rsidR="001D631A" w:rsidRPr="001D631A" w14:paraId="6D126C37" w14:textId="77777777" w:rsidTr="001D631A">
        <w:tc>
          <w:tcPr>
            <w:tcW w:w="0" w:type="auto"/>
            <w:vAlign w:val="center"/>
            <w:hideMark/>
          </w:tcPr>
          <w:p w14:paraId="396D79B0" w14:textId="77777777" w:rsidR="001D631A" w:rsidRPr="001D631A" w:rsidRDefault="001D631A" w:rsidP="001D631A">
            <w:pPr>
              <w:ind w:firstLine="0"/>
              <w:jc w:val="left"/>
            </w:pPr>
            <w:r w:rsidRPr="001D631A">
              <w:t>Lĩnh vực</w:t>
            </w:r>
          </w:p>
        </w:tc>
        <w:tc>
          <w:tcPr>
            <w:tcW w:w="0" w:type="auto"/>
            <w:vAlign w:val="center"/>
            <w:hideMark/>
          </w:tcPr>
          <w:p w14:paraId="37E22E41" w14:textId="77777777" w:rsidR="001D631A" w:rsidRPr="001D631A" w:rsidRDefault="001D631A" w:rsidP="001D631A">
            <w:pPr>
              <w:ind w:firstLine="0"/>
              <w:jc w:val="left"/>
            </w:pPr>
            <w:r w:rsidRPr="001D631A">
              <w:t>linh_vuc</w:t>
            </w:r>
          </w:p>
        </w:tc>
        <w:tc>
          <w:tcPr>
            <w:tcW w:w="0" w:type="auto"/>
            <w:vAlign w:val="center"/>
            <w:hideMark/>
          </w:tcPr>
          <w:p w14:paraId="7B153ADE" w14:textId="77777777" w:rsidR="001D631A" w:rsidRPr="001D631A" w:rsidRDefault="001D631A" w:rsidP="001D631A">
            <w:pPr>
              <w:ind w:firstLine="0"/>
              <w:jc w:val="left"/>
            </w:pPr>
            <w:r w:rsidRPr="001D631A">
              <w:t>string</w:t>
            </w:r>
          </w:p>
        </w:tc>
        <w:tc>
          <w:tcPr>
            <w:tcW w:w="0" w:type="auto"/>
            <w:vAlign w:val="center"/>
            <w:hideMark/>
          </w:tcPr>
          <w:p w14:paraId="78804CE2" w14:textId="77777777" w:rsidR="001D631A" w:rsidRPr="001D631A" w:rsidRDefault="001D631A" w:rsidP="001D631A">
            <w:pPr>
              <w:ind w:firstLine="0"/>
              <w:jc w:val="left"/>
            </w:pPr>
            <w:r w:rsidRPr="001D631A">
              <w:t>Lĩnh vực hoạt động</w:t>
            </w:r>
          </w:p>
        </w:tc>
      </w:tr>
      <w:tr w:rsidR="001D631A" w:rsidRPr="001D631A" w14:paraId="2566E645" w14:textId="77777777" w:rsidTr="001D631A">
        <w:tc>
          <w:tcPr>
            <w:tcW w:w="0" w:type="auto"/>
            <w:vAlign w:val="center"/>
            <w:hideMark/>
          </w:tcPr>
          <w:p w14:paraId="76CE6C65" w14:textId="77777777" w:rsidR="001D631A" w:rsidRPr="001D631A" w:rsidRDefault="001D631A" w:rsidP="001D631A">
            <w:pPr>
              <w:ind w:firstLine="0"/>
              <w:jc w:val="left"/>
            </w:pPr>
            <w:r w:rsidRPr="001D631A">
              <w:t>Nguồn khách</w:t>
            </w:r>
          </w:p>
        </w:tc>
        <w:tc>
          <w:tcPr>
            <w:tcW w:w="0" w:type="auto"/>
            <w:vAlign w:val="center"/>
            <w:hideMark/>
          </w:tcPr>
          <w:p w14:paraId="6821469D" w14:textId="77777777" w:rsidR="001D631A" w:rsidRPr="001D631A" w:rsidRDefault="001D631A" w:rsidP="001D631A">
            <w:pPr>
              <w:ind w:firstLine="0"/>
              <w:jc w:val="left"/>
            </w:pPr>
            <w:r w:rsidRPr="001D631A">
              <w:t>nguon_khach</w:t>
            </w:r>
          </w:p>
        </w:tc>
        <w:tc>
          <w:tcPr>
            <w:tcW w:w="0" w:type="auto"/>
            <w:vAlign w:val="center"/>
            <w:hideMark/>
          </w:tcPr>
          <w:p w14:paraId="5F9EF2D7" w14:textId="77777777" w:rsidR="001D631A" w:rsidRPr="001D631A" w:rsidRDefault="001D631A" w:rsidP="001D631A">
            <w:pPr>
              <w:ind w:firstLine="0"/>
              <w:jc w:val="left"/>
            </w:pPr>
            <w:r w:rsidRPr="001D631A">
              <w:t>string</w:t>
            </w:r>
          </w:p>
        </w:tc>
        <w:tc>
          <w:tcPr>
            <w:tcW w:w="0" w:type="auto"/>
            <w:vAlign w:val="center"/>
            <w:hideMark/>
          </w:tcPr>
          <w:p w14:paraId="6FD6FAF8" w14:textId="77777777" w:rsidR="001D631A" w:rsidRPr="001D631A" w:rsidRDefault="001D631A" w:rsidP="001D631A">
            <w:pPr>
              <w:ind w:firstLine="0"/>
              <w:jc w:val="left"/>
            </w:pPr>
            <w:r w:rsidRPr="001D631A">
              <w:t>Nguồn phát sinh khách hàng</w:t>
            </w:r>
          </w:p>
        </w:tc>
      </w:tr>
      <w:tr w:rsidR="001D631A" w:rsidRPr="001D631A" w14:paraId="47D3583D" w14:textId="77777777" w:rsidTr="001D631A">
        <w:tc>
          <w:tcPr>
            <w:tcW w:w="0" w:type="auto"/>
            <w:vAlign w:val="center"/>
            <w:hideMark/>
          </w:tcPr>
          <w:p w14:paraId="779CA760" w14:textId="77777777" w:rsidR="001D631A" w:rsidRPr="001D631A" w:rsidRDefault="001D631A" w:rsidP="001D631A">
            <w:pPr>
              <w:ind w:firstLine="0"/>
              <w:jc w:val="left"/>
            </w:pPr>
            <w:r w:rsidRPr="001D631A">
              <w:t>Người đại diện</w:t>
            </w:r>
          </w:p>
        </w:tc>
        <w:tc>
          <w:tcPr>
            <w:tcW w:w="0" w:type="auto"/>
            <w:vAlign w:val="center"/>
            <w:hideMark/>
          </w:tcPr>
          <w:p w14:paraId="4FCE0490" w14:textId="77777777" w:rsidR="001D631A" w:rsidRPr="001D631A" w:rsidRDefault="001D631A" w:rsidP="001D631A">
            <w:pPr>
              <w:ind w:firstLine="0"/>
              <w:jc w:val="left"/>
            </w:pPr>
            <w:r w:rsidRPr="001D631A">
              <w:t>nguoi_dai_dien</w:t>
            </w:r>
          </w:p>
        </w:tc>
        <w:tc>
          <w:tcPr>
            <w:tcW w:w="0" w:type="auto"/>
            <w:vAlign w:val="center"/>
            <w:hideMark/>
          </w:tcPr>
          <w:p w14:paraId="2D91D75D" w14:textId="77777777" w:rsidR="001D631A" w:rsidRPr="001D631A" w:rsidRDefault="001D631A" w:rsidP="001D631A">
            <w:pPr>
              <w:ind w:firstLine="0"/>
              <w:jc w:val="left"/>
            </w:pPr>
            <w:r w:rsidRPr="001D631A">
              <w:t>string</w:t>
            </w:r>
          </w:p>
        </w:tc>
        <w:tc>
          <w:tcPr>
            <w:tcW w:w="0" w:type="auto"/>
            <w:vAlign w:val="center"/>
            <w:hideMark/>
          </w:tcPr>
          <w:p w14:paraId="4EFFD676" w14:textId="77777777" w:rsidR="001D631A" w:rsidRPr="001D631A" w:rsidRDefault="001D631A" w:rsidP="001D631A">
            <w:pPr>
              <w:ind w:firstLine="0"/>
              <w:jc w:val="left"/>
            </w:pPr>
            <w:r w:rsidRPr="001D631A">
              <w:t>Người đại diện liên hệ</w:t>
            </w:r>
          </w:p>
        </w:tc>
      </w:tr>
      <w:tr w:rsidR="001D631A" w:rsidRPr="001D631A" w14:paraId="35607EAE" w14:textId="77777777" w:rsidTr="001D631A">
        <w:tc>
          <w:tcPr>
            <w:tcW w:w="0" w:type="auto"/>
            <w:vAlign w:val="center"/>
            <w:hideMark/>
          </w:tcPr>
          <w:p w14:paraId="11ED012B" w14:textId="77777777" w:rsidR="001D631A" w:rsidRPr="001D631A" w:rsidRDefault="001D631A" w:rsidP="001D631A">
            <w:pPr>
              <w:ind w:firstLine="0"/>
              <w:jc w:val="left"/>
            </w:pPr>
            <w:r w:rsidRPr="001D631A">
              <w:t>Chức vụ</w:t>
            </w:r>
          </w:p>
        </w:tc>
        <w:tc>
          <w:tcPr>
            <w:tcW w:w="0" w:type="auto"/>
            <w:vAlign w:val="center"/>
            <w:hideMark/>
          </w:tcPr>
          <w:p w14:paraId="4C527C67" w14:textId="77777777" w:rsidR="001D631A" w:rsidRPr="001D631A" w:rsidRDefault="001D631A" w:rsidP="001D631A">
            <w:pPr>
              <w:ind w:firstLine="0"/>
              <w:jc w:val="left"/>
            </w:pPr>
            <w:r w:rsidRPr="001D631A">
              <w:t>chuc_vu</w:t>
            </w:r>
          </w:p>
        </w:tc>
        <w:tc>
          <w:tcPr>
            <w:tcW w:w="0" w:type="auto"/>
            <w:vAlign w:val="center"/>
            <w:hideMark/>
          </w:tcPr>
          <w:p w14:paraId="137B5496" w14:textId="77777777" w:rsidR="001D631A" w:rsidRPr="001D631A" w:rsidRDefault="001D631A" w:rsidP="001D631A">
            <w:pPr>
              <w:ind w:firstLine="0"/>
              <w:jc w:val="left"/>
            </w:pPr>
            <w:r w:rsidRPr="001D631A">
              <w:t>string</w:t>
            </w:r>
          </w:p>
        </w:tc>
        <w:tc>
          <w:tcPr>
            <w:tcW w:w="0" w:type="auto"/>
            <w:vAlign w:val="center"/>
            <w:hideMark/>
          </w:tcPr>
          <w:p w14:paraId="7D68B7CF" w14:textId="77777777" w:rsidR="001D631A" w:rsidRPr="001D631A" w:rsidRDefault="001D631A" w:rsidP="001D631A">
            <w:pPr>
              <w:ind w:firstLine="0"/>
              <w:jc w:val="left"/>
            </w:pPr>
            <w:r w:rsidRPr="001D631A">
              <w:t>Chức vụ của người đại diện</w:t>
            </w:r>
          </w:p>
        </w:tc>
      </w:tr>
      <w:tr w:rsidR="001D631A" w:rsidRPr="001D631A" w14:paraId="11D07584" w14:textId="77777777" w:rsidTr="001D631A">
        <w:tc>
          <w:tcPr>
            <w:tcW w:w="0" w:type="auto"/>
            <w:vAlign w:val="center"/>
            <w:hideMark/>
          </w:tcPr>
          <w:p w14:paraId="51E8A410" w14:textId="77777777" w:rsidR="001D631A" w:rsidRPr="001D631A" w:rsidRDefault="001D631A" w:rsidP="001D631A">
            <w:pPr>
              <w:ind w:firstLine="0"/>
              <w:jc w:val="left"/>
            </w:pPr>
            <w:r w:rsidRPr="001D631A">
              <w:t>Số điện thoại</w:t>
            </w:r>
          </w:p>
        </w:tc>
        <w:tc>
          <w:tcPr>
            <w:tcW w:w="0" w:type="auto"/>
            <w:vAlign w:val="center"/>
            <w:hideMark/>
          </w:tcPr>
          <w:p w14:paraId="64EAE542" w14:textId="77777777" w:rsidR="001D631A" w:rsidRPr="001D631A" w:rsidRDefault="001D631A" w:rsidP="001D631A">
            <w:pPr>
              <w:ind w:firstLine="0"/>
              <w:jc w:val="left"/>
            </w:pPr>
            <w:r w:rsidRPr="001D631A">
              <w:t>phone</w:t>
            </w:r>
          </w:p>
        </w:tc>
        <w:tc>
          <w:tcPr>
            <w:tcW w:w="0" w:type="auto"/>
            <w:vAlign w:val="center"/>
            <w:hideMark/>
          </w:tcPr>
          <w:p w14:paraId="226A00F3" w14:textId="77777777" w:rsidR="001D631A" w:rsidRPr="001D631A" w:rsidRDefault="001D631A" w:rsidP="001D631A">
            <w:pPr>
              <w:ind w:firstLine="0"/>
              <w:jc w:val="left"/>
            </w:pPr>
            <w:r w:rsidRPr="001D631A">
              <w:t>string</w:t>
            </w:r>
          </w:p>
        </w:tc>
        <w:tc>
          <w:tcPr>
            <w:tcW w:w="0" w:type="auto"/>
            <w:vAlign w:val="center"/>
            <w:hideMark/>
          </w:tcPr>
          <w:p w14:paraId="57B33A4D" w14:textId="77777777" w:rsidR="001D631A" w:rsidRPr="001D631A" w:rsidRDefault="001D631A" w:rsidP="001D631A">
            <w:pPr>
              <w:ind w:firstLine="0"/>
              <w:jc w:val="left"/>
            </w:pPr>
            <w:r w:rsidRPr="001D631A">
              <w:t>Số điện thoại liên hệ</w:t>
            </w:r>
          </w:p>
        </w:tc>
      </w:tr>
      <w:tr w:rsidR="001D631A" w:rsidRPr="001D631A" w14:paraId="33A4BAF1" w14:textId="77777777" w:rsidTr="001D631A">
        <w:tc>
          <w:tcPr>
            <w:tcW w:w="0" w:type="auto"/>
            <w:vAlign w:val="center"/>
            <w:hideMark/>
          </w:tcPr>
          <w:p w14:paraId="0538FEC1" w14:textId="77777777" w:rsidR="001D631A" w:rsidRPr="001D631A" w:rsidRDefault="001D631A" w:rsidP="001D631A">
            <w:pPr>
              <w:ind w:firstLine="0"/>
              <w:jc w:val="left"/>
            </w:pPr>
            <w:r w:rsidRPr="001D631A">
              <w:t>Email</w:t>
            </w:r>
          </w:p>
        </w:tc>
        <w:tc>
          <w:tcPr>
            <w:tcW w:w="0" w:type="auto"/>
            <w:vAlign w:val="center"/>
            <w:hideMark/>
          </w:tcPr>
          <w:p w14:paraId="7691F59F" w14:textId="77777777" w:rsidR="001D631A" w:rsidRPr="001D631A" w:rsidRDefault="001D631A" w:rsidP="001D631A">
            <w:pPr>
              <w:ind w:firstLine="0"/>
              <w:jc w:val="left"/>
            </w:pPr>
            <w:r w:rsidRPr="001D631A">
              <w:t>email</w:t>
            </w:r>
          </w:p>
        </w:tc>
        <w:tc>
          <w:tcPr>
            <w:tcW w:w="0" w:type="auto"/>
            <w:vAlign w:val="center"/>
            <w:hideMark/>
          </w:tcPr>
          <w:p w14:paraId="5888C7DA" w14:textId="77777777" w:rsidR="001D631A" w:rsidRPr="001D631A" w:rsidRDefault="001D631A" w:rsidP="001D631A">
            <w:pPr>
              <w:ind w:firstLine="0"/>
              <w:jc w:val="left"/>
            </w:pPr>
            <w:r w:rsidRPr="001D631A">
              <w:t>string</w:t>
            </w:r>
          </w:p>
        </w:tc>
        <w:tc>
          <w:tcPr>
            <w:tcW w:w="0" w:type="auto"/>
            <w:vAlign w:val="center"/>
            <w:hideMark/>
          </w:tcPr>
          <w:p w14:paraId="1267D00A" w14:textId="77777777" w:rsidR="001D631A" w:rsidRPr="001D631A" w:rsidRDefault="001D631A" w:rsidP="001D631A">
            <w:pPr>
              <w:ind w:firstLine="0"/>
              <w:jc w:val="left"/>
            </w:pPr>
            <w:r w:rsidRPr="001D631A">
              <w:t>Email liên hệ</w:t>
            </w:r>
          </w:p>
        </w:tc>
      </w:tr>
      <w:tr w:rsidR="001D631A" w:rsidRPr="001D631A" w14:paraId="11AAA921" w14:textId="77777777" w:rsidTr="001D631A">
        <w:tc>
          <w:tcPr>
            <w:tcW w:w="0" w:type="auto"/>
            <w:vAlign w:val="center"/>
            <w:hideMark/>
          </w:tcPr>
          <w:p w14:paraId="51A488F1" w14:textId="77777777" w:rsidR="001D631A" w:rsidRPr="001D631A" w:rsidRDefault="001D631A" w:rsidP="001D631A">
            <w:pPr>
              <w:ind w:firstLine="0"/>
              <w:jc w:val="left"/>
            </w:pPr>
            <w:r w:rsidRPr="001D631A">
              <w:t>Địa chỉ</w:t>
            </w:r>
          </w:p>
        </w:tc>
        <w:tc>
          <w:tcPr>
            <w:tcW w:w="0" w:type="auto"/>
            <w:vAlign w:val="center"/>
            <w:hideMark/>
          </w:tcPr>
          <w:p w14:paraId="302653C7" w14:textId="77777777" w:rsidR="001D631A" w:rsidRPr="001D631A" w:rsidRDefault="001D631A" w:rsidP="001D631A">
            <w:pPr>
              <w:ind w:firstLine="0"/>
              <w:jc w:val="left"/>
            </w:pPr>
            <w:r w:rsidRPr="001D631A">
              <w:t>dia_chi</w:t>
            </w:r>
          </w:p>
        </w:tc>
        <w:tc>
          <w:tcPr>
            <w:tcW w:w="0" w:type="auto"/>
            <w:vAlign w:val="center"/>
            <w:hideMark/>
          </w:tcPr>
          <w:p w14:paraId="4968C50C" w14:textId="77777777" w:rsidR="001D631A" w:rsidRPr="001D631A" w:rsidRDefault="001D631A" w:rsidP="001D631A">
            <w:pPr>
              <w:ind w:firstLine="0"/>
              <w:jc w:val="left"/>
            </w:pPr>
            <w:r w:rsidRPr="001D631A">
              <w:t>text</w:t>
            </w:r>
          </w:p>
        </w:tc>
        <w:tc>
          <w:tcPr>
            <w:tcW w:w="0" w:type="auto"/>
            <w:vAlign w:val="center"/>
            <w:hideMark/>
          </w:tcPr>
          <w:p w14:paraId="535C2956" w14:textId="77777777" w:rsidR="001D631A" w:rsidRPr="001D631A" w:rsidRDefault="001D631A" w:rsidP="001D631A">
            <w:pPr>
              <w:ind w:firstLine="0"/>
              <w:jc w:val="left"/>
            </w:pPr>
            <w:r w:rsidRPr="001D631A">
              <w:t>Địa chỉ doanh nghiệp</w:t>
            </w:r>
          </w:p>
        </w:tc>
      </w:tr>
      <w:tr w:rsidR="001D631A" w:rsidRPr="001D631A" w14:paraId="1C2E16A8" w14:textId="77777777" w:rsidTr="001D631A">
        <w:tc>
          <w:tcPr>
            <w:tcW w:w="0" w:type="auto"/>
            <w:vAlign w:val="center"/>
            <w:hideMark/>
          </w:tcPr>
          <w:p w14:paraId="5B270525" w14:textId="77777777" w:rsidR="001D631A" w:rsidRPr="001D631A" w:rsidRDefault="001D631A" w:rsidP="001D631A">
            <w:pPr>
              <w:ind w:firstLine="0"/>
              <w:jc w:val="left"/>
            </w:pPr>
            <w:r w:rsidRPr="001D631A">
              <w:t>Trạng thái</w:t>
            </w:r>
          </w:p>
        </w:tc>
        <w:tc>
          <w:tcPr>
            <w:tcW w:w="0" w:type="auto"/>
            <w:vAlign w:val="center"/>
            <w:hideMark/>
          </w:tcPr>
          <w:p w14:paraId="02FD3217" w14:textId="77777777" w:rsidR="001D631A" w:rsidRPr="001D631A" w:rsidRDefault="001D631A" w:rsidP="001D631A">
            <w:pPr>
              <w:ind w:firstLine="0"/>
              <w:jc w:val="left"/>
            </w:pPr>
            <w:r w:rsidRPr="001D631A">
              <w:t>status</w:t>
            </w:r>
          </w:p>
        </w:tc>
        <w:tc>
          <w:tcPr>
            <w:tcW w:w="0" w:type="auto"/>
            <w:vAlign w:val="center"/>
            <w:hideMark/>
          </w:tcPr>
          <w:p w14:paraId="46774112" w14:textId="77777777" w:rsidR="001D631A" w:rsidRPr="001D631A" w:rsidRDefault="001D631A" w:rsidP="001D631A">
            <w:pPr>
              <w:ind w:firstLine="0"/>
              <w:jc w:val="left"/>
            </w:pPr>
            <w:r w:rsidRPr="001D631A">
              <w:t>string</w:t>
            </w:r>
          </w:p>
        </w:tc>
        <w:tc>
          <w:tcPr>
            <w:tcW w:w="0" w:type="auto"/>
            <w:vAlign w:val="center"/>
            <w:hideMark/>
          </w:tcPr>
          <w:p w14:paraId="68082987" w14:textId="77777777" w:rsidR="001D631A" w:rsidRPr="001D631A" w:rsidRDefault="001D631A" w:rsidP="001D631A">
            <w:pPr>
              <w:ind w:firstLine="0"/>
              <w:jc w:val="left"/>
            </w:pPr>
            <w:r w:rsidRPr="001D631A">
              <w:t>Trạng thái khách hàng</w:t>
            </w:r>
          </w:p>
        </w:tc>
      </w:tr>
      <w:tr w:rsidR="001D631A" w:rsidRPr="001D631A" w14:paraId="0A6E9F4F" w14:textId="77777777" w:rsidTr="001D631A">
        <w:tc>
          <w:tcPr>
            <w:tcW w:w="0" w:type="auto"/>
            <w:vAlign w:val="center"/>
            <w:hideMark/>
          </w:tcPr>
          <w:p w14:paraId="2F27F31D" w14:textId="77777777" w:rsidR="001D631A" w:rsidRPr="001D631A" w:rsidRDefault="001D631A" w:rsidP="001D631A">
            <w:pPr>
              <w:ind w:firstLine="0"/>
              <w:jc w:val="left"/>
            </w:pPr>
            <w:r w:rsidRPr="001D631A">
              <w:t>Mức độ tiềm năng</w:t>
            </w:r>
          </w:p>
        </w:tc>
        <w:tc>
          <w:tcPr>
            <w:tcW w:w="0" w:type="auto"/>
            <w:vAlign w:val="center"/>
            <w:hideMark/>
          </w:tcPr>
          <w:p w14:paraId="2AA66F56" w14:textId="77777777" w:rsidR="001D631A" w:rsidRPr="001D631A" w:rsidRDefault="001D631A" w:rsidP="001D631A">
            <w:pPr>
              <w:ind w:firstLine="0"/>
              <w:jc w:val="left"/>
            </w:pPr>
            <w:r w:rsidRPr="001D631A">
              <w:t>score</w:t>
            </w:r>
          </w:p>
        </w:tc>
        <w:tc>
          <w:tcPr>
            <w:tcW w:w="0" w:type="auto"/>
            <w:vAlign w:val="center"/>
            <w:hideMark/>
          </w:tcPr>
          <w:p w14:paraId="4E09FAE0" w14:textId="77777777" w:rsidR="001D631A" w:rsidRPr="001D631A" w:rsidRDefault="001D631A" w:rsidP="001D631A">
            <w:pPr>
              <w:ind w:firstLine="0"/>
              <w:jc w:val="left"/>
            </w:pPr>
            <w:r w:rsidRPr="001D631A">
              <w:t>bigInt</w:t>
            </w:r>
          </w:p>
        </w:tc>
        <w:tc>
          <w:tcPr>
            <w:tcW w:w="0" w:type="auto"/>
            <w:vAlign w:val="center"/>
            <w:hideMark/>
          </w:tcPr>
          <w:p w14:paraId="6FEA4BE6" w14:textId="77777777" w:rsidR="001D631A" w:rsidRPr="001D631A" w:rsidRDefault="001D631A" w:rsidP="001D631A">
            <w:pPr>
              <w:ind w:firstLine="0"/>
              <w:jc w:val="left"/>
            </w:pPr>
            <w:r w:rsidRPr="001D631A">
              <w:t>Điểm đánh giá Lead</w:t>
            </w:r>
          </w:p>
        </w:tc>
      </w:tr>
      <w:tr w:rsidR="001D631A" w:rsidRPr="001D631A" w14:paraId="56277FA1" w14:textId="77777777" w:rsidTr="001D631A">
        <w:tc>
          <w:tcPr>
            <w:tcW w:w="0" w:type="auto"/>
            <w:vAlign w:val="center"/>
            <w:hideMark/>
          </w:tcPr>
          <w:p w14:paraId="50E24AC7" w14:textId="77777777" w:rsidR="001D631A" w:rsidRPr="001D631A" w:rsidRDefault="001D631A" w:rsidP="001D631A">
            <w:pPr>
              <w:ind w:firstLine="0"/>
              <w:jc w:val="left"/>
            </w:pPr>
            <w:r w:rsidRPr="001D631A">
              <w:lastRenderedPageBreak/>
              <w:t>Lịch hẹn</w:t>
            </w:r>
          </w:p>
        </w:tc>
        <w:tc>
          <w:tcPr>
            <w:tcW w:w="0" w:type="auto"/>
            <w:vAlign w:val="center"/>
            <w:hideMark/>
          </w:tcPr>
          <w:p w14:paraId="145B8D29" w14:textId="77777777" w:rsidR="001D631A" w:rsidRPr="001D631A" w:rsidRDefault="001D631A" w:rsidP="001D631A">
            <w:pPr>
              <w:ind w:firstLine="0"/>
              <w:jc w:val="left"/>
            </w:pPr>
            <w:r w:rsidRPr="001D631A">
              <w:t>lich_hen</w:t>
            </w:r>
          </w:p>
        </w:tc>
        <w:tc>
          <w:tcPr>
            <w:tcW w:w="0" w:type="auto"/>
            <w:vAlign w:val="center"/>
            <w:hideMark/>
          </w:tcPr>
          <w:p w14:paraId="174321B5" w14:textId="77777777" w:rsidR="001D631A" w:rsidRPr="001D631A" w:rsidRDefault="001D631A" w:rsidP="001D631A">
            <w:pPr>
              <w:ind w:firstLine="0"/>
              <w:jc w:val="left"/>
            </w:pPr>
            <w:r w:rsidRPr="001D631A">
              <w:t>hasMany</w:t>
            </w:r>
          </w:p>
        </w:tc>
        <w:tc>
          <w:tcPr>
            <w:tcW w:w="0" w:type="auto"/>
            <w:vAlign w:val="center"/>
            <w:hideMark/>
          </w:tcPr>
          <w:p w14:paraId="0570DEFF" w14:textId="77777777" w:rsidR="001D631A" w:rsidRPr="001D631A" w:rsidRDefault="001D631A" w:rsidP="001D631A">
            <w:pPr>
              <w:ind w:firstLine="0"/>
              <w:jc w:val="left"/>
            </w:pPr>
            <w:r w:rsidRPr="001D631A">
              <w:t>Danh sách lịch hẹn với khách</w:t>
            </w:r>
          </w:p>
        </w:tc>
      </w:tr>
      <w:tr w:rsidR="001D631A" w:rsidRPr="001D631A" w14:paraId="46A64370" w14:textId="77777777" w:rsidTr="001D631A">
        <w:tc>
          <w:tcPr>
            <w:tcW w:w="0" w:type="auto"/>
            <w:vAlign w:val="center"/>
            <w:hideMark/>
          </w:tcPr>
          <w:p w14:paraId="445816A9" w14:textId="77777777" w:rsidR="001D631A" w:rsidRPr="001D631A" w:rsidRDefault="001D631A" w:rsidP="001D631A">
            <w:pPr>
              <w:ind w:firstLine="0"/>
              <w:jc w:val="left"/>
            </w:pPr>
            <w:r w:rsidRPr="001D631A">
              <w:t>Hợp đồng</w:t>
            </w:r>
          </w:p>
        </w:tc>
        <w:tc>
          <w:tcPr>
            <w:tcW w:w="0" w:type="auto"/>
            <w:vAlign w:val="center"/>
            <w:hideMark/>
          </w:tcPr>
          <w:p w14:paraId="026A1CB4" w14:textId="77777777" w:rsidR="001D631A" w:rsidRPr="001D631A" w:rsidRDefault="001D631A" w:rsidP="001D631A">
            <w:pPr>
              <w:ind w:firstLine="0"/>
              <w:jc w:val="left"/>
            </w:pPr>
            <w:r w:rsidRPr="001D631A">
              <w:t>hop_dong</w:t>
            </w:r>
          </w:p>
        </w:tc>
        <w:tc>
          <w:tcPr>
            <w:tcW w:w="0" w:type="auto"/>
            <w:vAlign w:val="center"/>
            <w:hideMark/>
          </w:tcPr>
          <w:p w14:paraId="3BDBC78F" w14:textId="77777777" w:rsidR="001D631A" w:rsidRPr="001D631A" w:rsidRDefault="001D631A" w:rsidP="001D631A">
            <w:pPr>
              <w:ind w:firstLine="0"/>
              <w:jc w:val="left"/>
            </w:pPr>
            <w:r w:rsidRPr="001D631A">
              <w:t>hasMany</w:t>
            </w:r>
          </w:p>
        </w:tc>
        <w:tc>
          <w:tcPr>
            <w:tcW w:w="0" w:type="auto"/>
            <w:vAlign w:val="center"/>
            <w:hideMark/>
          </w:tcPr>
          <w:p w14:paraId="79838C32" w14:textId="77777777" w:rsidR="001D631A" w:rsidRPr="001D631A" w:rsidRDefault="001D631A" w:rsidP="001D631A">
            <w:pPr>
              <w:ind w:firstLine="0"/>
              <w:jc w:val="left"/>
            </w:pPr>
            <w:r w:rsidRPr="001D631A">
              <w:t>Danh sách hợp đồng với khách</w:t>
            </w:r>
          </w:p>
        </w:tc>
      </w:tr>
      <w:tr w:rsidR="001D631A" w:rsidRPr="001D631A" w14:paraId="36038407" w14:textId="77777777" w:rsidTr="001D631A">
        <w:tc>
          <w:tcPr>
            <w:tcW w:w="0" w:type="auto"/>
            <w:vAlign w:val="center"/>
            <w:hideMark/>
          </w:tcPr>
          <w:p w14:paraId="73760177" w14:textId="77777777" w:rsidR="001D631A" w:rsidRPr="001D631A" w:rsidRDefault="001D631A" w:rsidP="001D631A">
            <w:pPr>
              <w:ind w:firstLine="0"/>
              <w:jc w:val="left"/>
            </w:pPr>
            <w:r w:rsidRPr="001D631A">
              <w:t>Nhận xét ban đầu (AI)</w:t>
            </w:r>
          </w:p>
        </w:tc>
        <w:tc>
          <w:tcPr>
            <w:tcW w:w="0" w:type="auto"/>
            <w:vAlign w:val="center"/>
            <w:hideMark/>
          </w:tcPr>
          <w:p w14:paraId="11233402" w14:textId="77777777" w:rsidR="001D631A" w:rsidRPr="001D631A" w:rsidRDefault="001D631A" w:rsidP="001D631A">
            <w:pPr>
              <w:ind w:firstLine="0"/>
              <w:jc w:val="left"/>
            </w:pPr>
            <w:r w:rsidRPr="001D631A">
              <w:t>nhan_xet_ban_dau</w:t>
            </w:r>
          </w:p>
        </w:tc>
        <w:tc>
          <w:tcPr>
            <w:tcW w:w="0" w:type="auto"/>
            <w:vAlign w:val="center"/>
            <w:hideMark/>
          </w:tcPr>
          <w:p w14:paraId="0E8EFB49" w14:textId="77777777" w:rsidR="001D631A" w:rsidRPr="001D631A" w:rsidRDefault="001D631A" w:rsidP="001D631A">
            <w:pPr>
              <w:ind w:firstLine="0"/>
              <w:jc w:val="left"/>
            </w:pPr>
            <w:r w:rsidRPr="001D631A">
              <w:t>text</w:t>
            </w:r>
          </w:p>
        </w:tc>
        <w:tc>
          <w:tcPr>
            <w:tcW w:w="0" w:type="auto"/>
            <w:vAlign w:val="center"/>
            <w:hideMark/>
          </w:tcPr>
          <w:p w14:paraId="1E4AC8BC" w14:textId="77777777" w:rsidR="001D631A" w:rsidRPr="001D631A" w:rsidRDefault="001D631A" w:rsidP="001D631A">
            <w:pPr>
              <w:ind w:firstLine="0"/>
              <w:jc w:val="left"/>
            </w:pPr>
            <w:r w:rsidRPr="001D631A">
              <w:t>Nhận xét ban đầu từ AI</w:t>
            </w:r>
          </w:p>
        </w:tc>
      </w:tr>
      <w:tr w:rsidR="001D631A" w:rsidRPr="001D631A" w14:paraId="60F6BDBA" w14:textId="77777777" w:rsidTr="001D631A">
        <w:tc>
          <w:tcPr>
            <w:tcW w:w="0" w:type="auto"/>
            <w:vAlign w:val="center"/>
            <w:hideMark/>
          </w:tcPr>
          <w:p w14:paraId="3FECCF11" w14:textId="77777777" w:rsidR="001D631A" w:rsidRPr="001D631A" w:rsidRDefault="001D631A" w:rsidP="001D631A">
            <w:pPr>
              <w:ind w:firstLine="0"/>
              <w:jc w:val="left"/>
            </w:pPr>
            <w:r w:rsidRPr="001D631A">
              <w:t>Nhân viên phụ trách</w:t>
            </w:r>
          </w:p>
        </w:tc>
        <w:tc>
          <w:tcPr>
            <w:tcW w:w="0" w:type="auto"/>
            <w:vAlign w:val="center"/>
            <w:hideMark/>
          </w:tcPr>
          <w:p w14:paraId="7AD0A6CC" w14:textId="77777777" w:rsidR="001D631A" w:rsidRPr="001D631A" w:rsidRDefault="001D631A" w:rsidP="001D631A">
            <w:pPr>
              <w:ind w:firstLine="0"/>
              <w:jc w:val="left"/>
            </w:pPr>
            <w:r w:rsidRPr="001D631A">
              <w:t>nhan_vien_phu_trach</w:t>
            </w:r>
          </w:p>
        </w:tc>
        <w:tc>
          <w:tcPr>
            <w:tcW w:w="0" w:type="auto"/>
            <w:vAlign w:val="center"/>
            <w:hideMark/>
          </w:tcPr>
          <w:p w14:paraId="319BE855" w14:textId="77777777" w:rsidR="001D631A" w:rsidRPr="001D631A" w:rsidRDefault="001D631A" w:rsidP="001D631A">
            <w:pPr>
              <w:ind w:firstLine="0"/>
              <w:jc w:val="left"/>
            </w:pPr>
            <w:r w:rsidRPr="001D631A">
              <w:t>belongsTo</w:t>
            </w:r>
          </w:p>
        </w:tc>
        <w:tc>
          <w:tcPr>
            <w:tcW w:w="0" w:type="auto"/>
            <w:vAlign w:val="center"/>
            <w:hideMark/>
          </w:tcPr>
          <w:p w14:paraId="452CC10C" w14:textId="77777777" w:rsidR="001D631A" w:rsidRPr="001D631A" w:rsidRDefault="001D631A" w:rsidP="001D631A">
            <w:pPr>
              <w:ind w:firstLine="0"/>
              <w:jc w:val="left"/>
            </w:pPr>
            <w:r w:rsidRPr="001D631A">
              <w:t>Nhân viên quản lý khách hàng</w:t>
            </w:r>
          </w:p>
        </w:tc>
      </w:tr>
      <w:tr w:rsidR="001D631A" w:rsidRPr="001D631A" w14:paraId="53A90B0C" w14:textId="77777777" w:rsidTr="001D631A">
        <w:tc>
          <w:tcPr>
            <w:tcW w:w="0" w:type="auto"/>
            <w:vAlign w:val="center"/>
            <w:hideMark/>
          </w:tcPr>
          <w:p w14:paraId="74D976A3" w14:textId="77777777" w:rsidR="001D631A" w:rsidRPr="001D631A" w:rsidRDefault="001D631A" w:rsidP="001D631A">
            <w:pPr>
              <w:ind w:firstLine="0"/>
              <w:jc w:val="left"/>
            </w:pPr>
            <w:r w:rsidRPr="001D631A">
              <w:t>Bình luận</w:t>
            </w:r>
          </w:p>
        </w:tc>
        <w:tc>
          <w:tcPr>
            <w:tcW w:w="0" w:type="auto"/>
            <w:vAlign w:val="center"/>
            <w:hideMark/>
          </w:tcPr>
          <w:p w14:paraId="55A944E6" w14:textId="77777777" w:rsidR="001D631A" w:rsidRPr="001D631A" w:rsidRDefault="001D631A" w:rsidP="001D631A">
            <w:pPr>
              <w:ind w:firstLine="0"/>
              <w:jc w:val="left"/>
            </w:pPr>
            <w:r w:rsidRPr="001D631A">
              <w:t>binh_luan</w:t>
            </w:r>
          </w:p>
        </w:tc>
        <w:tc>
          <w:tcPr>
            <w:tcW w:w="0" w:type="auto"/>
            <w:vAlign w:val="center"/>
            <w:hideMark/>
          </w:tcPr>
          <w:p w14:paraId="59C504CB" w14:textId="77777777" w:rsidR="001D631A" w:rsidRPr="001D631A" w:rsidRDefault="001D631A" w:rsidP="001D631A">
            <w:pPr>
              <w:ind w:firstLine="0"/>
              <w:jc w:val="left"/>
            </w:pPr>
            <w:r w:rsidRPr="001D631A">
              <w:t>hasMany</w:t>
            </w:r>
          </w:p>
        </w:tc>
        <w:tc>
          <w:tcPr>
            <w:tcW w:w="0" w:type="auto"/>
            <w:vAlign w:val="center"/>
            <w:hideMark/>
          </w:tcPr>
          <w:p w14:paraId="7655C665" w14:textId="77777777" w:rsidR="001D631A" w:rsidRPr="001D631A" w:rsidRDefault="001D631A" w:rsidP="001D631A">
            <w:pPr>
              <w:keepNext/>
              <w:ind w:firstLine="0"/>
              <w:jc w:val="left"/>
            </w:pPr>
            <w:r w:rsidRPr="001D631A">
              <w:t>Các bình luận liên quan</w:t>
            </w:r>
          </w:p>
        </w:tc>
      </w:tr>
    </w:tbl>
    <w:p w14:paraId="3FF7C64C" w14:textId="6F5B9285" w:rsidR="001D631A" w:rsidRDefault="001D631A" w:rsidP="001D631A">
      <w:pPr>
        <w:pStyle w:val="Caption"/>
        <w:rPr>
          <w:lang w:val="vi-VN"/>
        </w:rPr>
      </w:pPr>
      <w:bookmarkStart w:id="48" w:name="_Toc224486151"/>
      <w:r>
        <w:t xml:space="preserve">Bảng </w:t>
      </w:r>
      <w:fldSimple w:instr=" STYLEREF 1 \s ">
        <w:r w:rsidR="00BC7A33">
          <w:rPr>
            <w:noProof/>
          </w:rPr>
          <w:t>2</w:t>
        </w:r>
      </w:fldSimple>
      <w:r w:rsidR="00BC7A33">
        <w:noBreakHyphen/>
      </w:r>
      <w:fldSimple w:instr=" SEQ Bảng \* ARABIC \s 1 ">
        <w:r w:rsidR="00BC7A33">
          <w:rPr>
            <w:noProof/>
          </w:rPr>
          <w:t>3</w:t>
        </w:r>
      </w:fldSimple>
      <w:r>
        <w:rPr>
          <w:lang w:val="vi-VN"/>
        </w:rPr>
        <w:t>: Bảng cơ sở dữ liệu khách hàng</w:t>
      </w:r>
      <w:bookmarkEnd w:id="48"/>
    </w:p>
    <w:p w14:paraId="05200BD2" w14:textId="77777777" w:rsidR="001D631A" w:rsidRDefault="001D631A" w:rsidP="001D631A">
      <w:pPr>
        <w:ind w:firstLine="0"/>
        <w:rPr>
          <w:lang w:val="vi-VN"/>
        </w:rPr>
      </w:pPr>
    </w:p>
    <w:p w14:paraId="3A89B00F" w14:textId="500B570A" w:rsidR="001D631A" w:rsidRDefault="001D631A" w:rsidP="001D631A">
      <w:pPr>
        <w:pStyle w:val="Heading3"/>
        <w:rPr>
          <w:lang w:val="vi-VN"/>
        </w:rPr>
      </w:pPr>
      <w:bookmarkStart w:id="49" w:name="_Toc224486080"/>
      <w:r>
        <w:rPr>
          <w:lang w:val="vi-VN"/>
        </w:rPr>
        <w:t>Bảng lịch hẹn</w:t>
      </w:r>
      <w:bookmarkEnd w:id="49"/>
    </w:p>
    <w:p w14:paraId="321512F9" w14:textId="22C43572" w:rsidR="001D631A" w:rsidRDefault="00DA1CD2" w:rsidP="001D631A">
      <w:pPr>
        <w:rPr>
          <w:lang w:val="vi-VN"/>
        </w:rPr>
      </w:pPr>
      <w:r w:rsidRPr="00DA1CD2">
        <w:t xml:space="preserve">Bảng </w:t>
      </w:r>
      <w:r w:rsidRPr="00DA1CD2">
        <w:rPr>
          <w:b/>
          <w:bCs/>
        </w:rPr>
        <w:t>Lịch hẹn</w:t>
      </w:r>
      <w:r w:rsidRPr="00DA1CD2">
        <w:t xml:space="preserve"> dùng để lưu trữ thông tin về các cuộc hẹn giữa nhân viên và khách hàng trong hệ thống CRM. Bảng này giúp quản lý lịch demo sản phẩm, theo dõi trạng thái cuộc hẹn và lưu trữ nội dung tóm tắt sau cuộc họp.</w:t>
      </w:r>
    </w:p>
    <w:tbl>
      <w:tblPr>
        <w:tblStyle w:val="TableTheme"/>
        <w:tblW w:w="0" w:type="auto"/>
        <w:tblLook w:val="04A0" w:firstRow="1" w:lastRow="0" w:firstColumn="1" w:lastColumn="0" w:noHBand="0" w:noVBand="1"/>
      </w:tblPr>
      <w:tblGrid>
        <w:gridCol w:w="1962"/>
        <w:gridCol w:w="2296"/>
        <w:gridCol w:w="1525"/>
        <w:gridCol w:w="2995"/>
      </w:tblGrid>
      <w:tr w:rsidR="00D7565A" w:rsidRPr="00D7565A" w14:paraId="20C4B9BA" w14:textId="77777777" w:rsidTr="00D7565A">
        <w:tc>
          <w:tcPr>
            <w:tcW w:w="0" w:type="auto"/>
            <w:vAlign w:val="center"/>
            <w:hideMark/>
          </w:tcPr>
          <w:p w14:paraId="30A03B58" w14:textId="77777777" w:rsidR="00D7565A" w:rsidRPr="00D7565A" w:rsidRDefault="00D7565A" w:rsidP="00D7565A">
            <w:pPr>
              <w:ind w:firstLine="0"/>
              <w:jc w:val="center"/>
              <w:rPr>
                <w:b/>
                <w:bCs/>
              </w:rPr>
            </w:pPr>
            <w:r w:rsidRPr="00D7565A">
              <w:rPr>
                <w:b/>
                <w:bCs/>
              </w:rPr>
              <w:t>Tên hiển thị</w:t>
            </w:r>
          </w:p>
        </w:tc>
        <w:tc>
          <w:tcPr>
            <w:tcW w:w="0" w:type="auto"/>
            <w:vAlign w:val="center"/>
            <w:hideMark/>
          </w:tcPr>
          <w:p w14:paraId="0E116ACD" w14:textId="77777777" w:rsidR="00D7565A" w:rsidRPr="00D7565A" w:rsidRDefault="00D7565A" w:rsidP="00D7565A">
            <w:pPr>
              <w:ind w:firstLine="0"/>
              <w:jc w:val="center"/>
              <w:rPr>
                <w:b/>
                <w:bCs/>
              </w:rPr>
            </w:pPr>
            <w:r w:rsidRPr="00D7565A">
              <w:rPr>
                <w:b/>
                <w:bCs/>
              </w:rPr>
              <w:t>Tên trường</w:t>
            </w:r>
          </w:p>
        </w:tc>
        <w:tc>
          <w:tcPr>
            <w:tcW w:w="0" w:type="auto"/>
            <w:vAlign w:val="center"/>
            <w:hideMark/>
          </w:tcPr>
          <w:p w14:paraId="4D3AE70E" w14:textId="77777777" w:rsidR="00D7565A" w:rsidRPr="00D7565A" w:rsidRDefault="00D7565A" w:rsidP="00D7565A">
            <w:pPr>
              <w:ind w:firstLine="0"/>
              <w:jc w:val="center"/>
              <w:rPr>
                <w:b/>
                <w:bCs/>
              </w:rPr>
            </w:pPr>
            <w:r w:rsidRPr="00D7565A">
              <w:rPr>
                <w:b/>
                <w:bCs/>
              </w:rPr>
              <w:t>Loại dữ liệu</w:t>
            </w:r>
          </w:p>
        </w:tc>
        <w:tc>
          <w:tcPr>
            <w:tcW w:w="0" w:type="auto"/>
            <w:vAlign w:val="center"/>
            <w:hideMark/>
          </w:tcPr>
          <w:p w14:paraId="67BEE0D8" w14:textId="77777777" w:rsidR="00D7565A" w:rsidRPr="00D7565A" w:rsidRDefault="00D7565A" w:rsidP="00D7565A">
            <w:pPr>
              <w:ind w:firstLine="0"/>
              <w:jc w:val="center"/>
              <w:rPr>
                <w:b/>
                <w:bCs/>
              </w:rPr>
            </w:pPr>
            <w:r w:rsidRPr="00D7565A">
              <w:rPr>
                <w:b/>
                <w:bCs/>
              </w:rPr>
              <w:t>Mô tả</w:t>
            </w:r>
          </w:p>
        </w:tc>
      </w:tr>
      <w:tr w:rsidR="00D7565A" w:rsidRPr="00D7565A" w14:paraId="4A1195EA" w14:textId="77777777" w:rsidTr="00D7565A">
        <w:tc>
          <w:tcPr>
            <w:tcW w:w="0" w:type="auto"/>
            <w:vAlign w:val="center"/>
            <w:hideMark/>
          </w:tcPr>
          <w:p w14:paraId="3615E6B1" w14:textId="77777777" w:rsidR="00D7565A" w:rsidRPr="00D7565A" w:rsidRDefault="00D7565A" w:rsidP="00D7565A">
            <w:pPr>
              <w:ind w:firstLine="0"/>
              <w:jc w:val="left"/>
            </w:pPr>
            <w:r w:rsidRPr="00D7565A">
              <w:t>ID</w:t>
            </w:r>
          </w:p>
        </w:tc>
        <w:tc>
          <w:tcPr>
            <w:tcW w:w="0" w:type="auto"/>
            <w:vAlign w:val="center"/>
            <w:hideMark/>
          </w:tcPr>
          <w:p w14:paraId="013FF124" w14:textId="77777777" w:rsidR="00D7565A" w:rsidRPr="00D7565A" w:rsidRDefault="00D7565A" w:rsidP="00D7565A">
            <w:pPr>
              <w:ind w:firstLine="0"/>
              <w:jc w:val="left"/>
            </w:pPr>
            <w:r w:rsidRPr="00D7565A">
              <w:t>id</w:t>
            </w:r>
          </w:p>
        </w:tc>
        <w:tc>
          <w:tcPr>
            <w:tcW w:w="0" w:type="auto"/>
            <w:vAlign w:val="center"/>
            <w:hideMark/>
          </w:tcPr>
          <w:p w14:paraId="0D12A795" w14:textId="77777777" w:rsidR="00D7565A" w:rsidRPr="00D7565A" w:rsidRDefault="00D7565A" w:rsidP="00D7565A">
            <w:pPr>
              <w:ind w:firstLine="0"/>
              <w:jc w:val="left"/>
            </w:pPr>
            <w:r w:rsidRPr="00D7565A">
              <w:t>snowflakeId</w:t>
            </w:r>
          </w:p>
        </w:tc>
        <w:tc>
          <w:tcPr>
            <w:tcW w:w="0" w:type="auto"/>
            <w:vAlign w:val="center"/>
            <w:hideMark/>
          </w:tcPr>
          <w:p w14:paraId="1FB3A6C5" w14:textId="77777777" w:rsidR="00D7565A" w:rsidRPr="00D7565A" w:rsidRDefault="00D7565A" w:rsidP="00D7565A">
            <w:pPr>
              <w:ind w:firstLine="0"/>
              <w:jc w:val="left"/>
            </w:pPr>
            <w:r w:rsidRPr="00D7565A">
              <w:t>Mã định danh duy nhất của lịch hẹn</w:t>
            </w:r>
          </w:p>
        </w:tc>
      </w:tr>
      <w:tr w:rsidR="00D7565A" w:rsidRPr="00D7565A" w14:paraId="64AAED55" w14:textId="77777777" w:rsidTr="00D7565A">
        <w:tc>
          <w:tcPr>
            <w:tcW w:w="0" w:type="auto"/>
            <w:vAlign w:val="center"/>
            <w:hideMark/>
          </w:tcPr>
          <w:p w14:paraId="04E092BE" w14:textId="77777777" w:rsidR="00D7565A" w:rsidRPr="00D7565A" w:rsidRDefault="00D7565A" w:rsidP="00D7565A">
            <w:pPr>
              <w:ind w:firstLine="0"/>
              <w:jc w:val="left"/>
            </w:pPr>
            <w:r w:rsidRPr="00D7565A">
              <w:t>id_nhan_vien</w:t>
            </w:r>
          </w:p>
        </w:tc>
        <w:tc>
          <w:tcPr>
            <w:tcW w:w="0" w:type="auto"/>
            <w:vAlign w:val="center"/>
            <w:hideMark/>
          </w:tcPr>
          <w:p w14:paraId="366A3CDE" w14:textId="77777777" w:rsidR="00D7565A" w:rsidRPr="00D7565A" w:rsidRDefault="00D7565A" w:rsidP="00D7565A">
            <w:pPr>
              <w:ind w:firstLine="0"/>
              <w:jc w:val="left"/>
            </w:pPr>
            <w:r w:rsidRPr="00D7565A">
              <w:t>id_nhan_vien</w:t>
            </w:r>
          </w:p>
        </w:tc>
        <w:tc>
          <w:tcPr>
            <w:tcW w:w="0" w:type="auto"/>
            <w:vAlign w:val="center"/>
            <w:hideMark/>
          </w:tcPr>
          <w:p w14:paraId="24ADF32E" w14:textId="77777777" w:rsidR="00D7565A" w:rsidRPr="00D7565A" w:rsidRDefault="00D7565A" w:rsidP="00D7565A">
            <w:pPr>
              <w:ind w:firstLine="0"/>
              <w:jc w:val="left"/>
            </w:pPr>
            <w:r w:rsidRPr="00D7565A">
              <w:t>bigInt</w:t>
            </w:r>
          </w:p>
        </w:tc>
        <w:tc>
          <w:tcPr>
            <w:tcW w:w="0" w:type="auto"/>
            <w:vAlign w:val="center"/>
            <w:hideMark/>
          </w:tcPr>
          <w:p w14:paraId="40570015" w14:textId="77777777" w:rsidR="00D7565A" w:rsidRPr="00D7565A" w:rsidRDefault="00D7565A" w:rsidP="00D7565A">
            <w:pPr>
              <w:ind w:firstLine="0"/>
              <w:jc w:val="left"/>
            </w:pPr>
            <w:r w:rsidRPr="00D7565A">
              <w:t>ID của nhân viên phụ trách lịch hẹn</w:t>
            </w:r>
          </w:p>
        </w:tc>
      </w:tr>
      <w:tr w:rsidR="00D7565A" w:rsidRPr="00D7565A" w14:paraId="4E2B57D0" w14:textId="77777777" w:rsidTr="00D7565A">
        <w:tc>
          <w:tcPr>
            <w:tcW w:w="0" w:type="auto"/>
            <w:vAlign w:val="center"/>
            <w:hideMark/>
          </w:tcPr>
          <w:p w14:paraId="0C5FCF91" w14:textId="77777777" w:rsidR="00D7565A" w:rsidRPr="00D7565A" w:rsidRDefault="00D7565A" w:rsidP="00D7565A">
            <w:pPr>
              <w:ind w:firstLine="0"/>
              <w:jc w:val="left"/>
            </w:pPr>
            <w:r w:rsidRPr="00D7565A">
              <w:t>id_khach_hang</w:t>
            </w:r>
          </w:p>
        </w:tc>
        <w:tc>
          <w:tcPr>
            <w:tcW w:w="0" w:type="auto"/>
            <w:vAlign w:val="center"/>
            <w:hideMark/>
          </w:tcPr>
          <w:p w14:paraId="52AAA08D" w14:textId="77777777" w:rsidR="00D7565A" w:rsidRPr="00D7565A" w:rsidRDefault="00D7565A" w:rsidP="00D7565A">
            <w:pPr>
              <w:ind w:firstLine="0"/>
              <w:jc w:val="left"/>
            </w:pPr>
            <w:r w:rsidRPr="00D7565A">
              <w:t>id_khach_hang</w:t>
            </w:r>
          </w:p>
        </w:tc>
        <w:tc>
          <w:tcPr>
            <w:tcW w:w="0" w:type="auto"/>
            <w:vAlign w:val="center"/>
            <w:hideMark/>
          </w:tcPr>
          <w:p w14:paraId="76DE27DF" w14:textId="77777777" w:rsidR="00D7565A" w:rsidRPr="00D7565A" w:rsidRDefault="00D7565A" w:rsidP="00D7565A">
            <w:pPr>
              <w:ind w:firstLine="0"/>
              <w:jc w:val="left"/>
            </w:pPr>
            <w:r w:rsidRPr="00D7565A">
              <w:t>bigInt</w:t>
            </w:r>
          </w:p>
        </w:tc>
        <w:tc>
          <w:tcPr>
            <w:tcW w:w="0" w:type="auto"/>
            <w:vAlign w:val="center"/>
            <w:hideMark/>
          </w:tcPr>
          <w:p w14:paraId="43AC905F" w14:textId="77777777" w:rsidR="00D7565A" w:rsidRPr="00D7565A" w:rsidRDefault="00D7565A" w:rsidP="00D7565A">
            <w:pPr>
              <w:ind w:firstLine="0"/>
              <w:jc w:val="left"/>
            </w:pPr>
            <w:r w:rsidRPr="00D7565A">
              <w:t>ID của khách hàng liên quan</w:t>
            </w:r>
          </w:p>
        </w:tc>
      </w:tr>
      <w:tr w:rsidR="00D7565A" w:rsidRPr="00D7565A" w14:paraId="6F76B41B" w14:textId="77777777" w:rsidTr="00D7565A">
        <w:tc>
          <w:tcPr>
            <w:tcW w:w="0" w:type="auto"/>
            <w:vAlign w:val="center"/>
            <w:hideMark/>
          </w:tcPr>
          <w:p w14:paraId="2710067B" w14:textId="77777777" w:rsidR="00D7565A" w:rsidRPr="00D7565A" w:rsidRDefault="00D7565A" w:rsidP="00D7565A">
            <w:pPr>
              <w:ind w:firstLine="0"/>
              <w:jc w:val="left"/>
            </w:pPr>
            <w:r w:rsidRPr="00D7565A">
              <w:t>Khách hàng</w:t>
            </w:r>
          </w:p>
        </w:tc>
        <w:tc>
          <w:tcPr>
            <w:tcW w:w="0" w:type="auto"/>
            <w:vAlign w:val="center"/>
            <w:hideMark/>
          </w:tcPr>
          <w:p w14:paraId="2CD57387" w14:textId="77777777" w:rsidR="00D7565A" w:rsidRPr="00D7565A" w:rsidRDefault="00D7565A" w:rsidP="00D7565A">
            <w:pPr>
              <w:ind w:firstLine="0"/>
              <w:jc w:val="left"/>
            </w:pPr>
            <w:r w:rsidRPr="00D7565A">
              <w:t>khach_hang</w:t>
            </w:r>
          </w:p>
        </w:tc>
        <w:tc>
          <w:tcPr>
            <w:tcW w:w="0" w:type="auto"/>
            <w:vAlign w:val="center"/>
            <w:hideMark/>
          </w:tcPr>
          <w:p w14:paraId="13BDC987" w14:textId="77777777" w:rsidR="00D7565A" w:rsidRPr="00D7565A" w:rsidRDefault="00D7565A" w:rsidP="00D7565A">
            <w:pPr>
              <w:ind w:firstLine="0"/>
              <w:jc w:val="left"/>
            </w:pPr>
            <w:r w:rsidRPr="00D7565A">
              <w:t>belongsTo</w:t>
            </w:r>
          </w:p>
        </w:tc>
        <w:tc>
          <w:tcPr>
            <w:tcW w:w="0" w:type="auto"/>
            <w:vAlign w:val="center"/>
            <w:hideMark/>
          </w:tcPr>
          <w:p w14:paraId="72E8FE75" w14:textId="77777777" w:rsidR="00D7565A" w:rsidRPr="00D7565A" w:rsidRDefault="00D7565A" w:rsidP="00D7565A">
            <w:pPr>
              <w:ind w:firstLine="0"/>
              <w:jc w:val="left"/>
            </w:pPr>
            <w:r w:rsidRPr="00D7565A">
              <w:t>Liên kết tới bảng khách hàng</w:t>
            </w:r>
          </w:p>
        </w:tc>
      </w:tr>
      <w:tr w:rsidR="00D7565A" w:rsidRPr="00D7565A" w14:paraId="5FA9C6FC" w14:textId="77777777" w:rsidTr="00D7565A">
        <w:tc>
          <w:tcPr>
            <w:tcW w:w="0" w:type="auto"/>
            <w:vAlign w:val="center"/>
            <w:hideMark/>
          </w:tcPr>
          <w:p w14:paraId="37E85556" w14:textId="77777777" w:rsidR="00D7565A" w:rsidRPr="00D7565A" w:rsidRDefault="00D7565A" w:rsidP="00D7565A">
            <w:pPr>
              <w:ind w:firstLine="0"/>
              <w:jc w:val="left"/>
            </w:pPr>
            <w:r w:rsidRPr="00D7565A">
              <w:t>Hình thức</w:t>
            </w:r>
          </w:p>
        </w:tc>
        <w:tc>
          <w:tcPr>
            <w:tcW w:w="0" w:type="auto"/>
            <w:vAlign w:val="center"/>
            <w:hideMark/>
          </w:tcPr>
          <w:p w14:paraId="671EA2E0" w14:textId="77777777" w:rsidR="00D7565A" w:rsidRPr="00D7565A" w:rsidRDefault="00D7565A" w:rsidP="00D7565A">
            <w:pPr>
              <w:ind w:firstLine="0"/>
              <w:jc w:val="left"/>
            </w:pPr>
            <w:r w:rsidRPr="00D7565A">
              <w:t>hinh_thuc</w:t>
            </w:r>
          </w:p>
        </w:tc>
        <w:tc>
          <w:tcPr>
            <w:tcW w:w="0" w:type="auto"/>
            <w:vAlign w:val="center"/>
            <w:hideMark/>
          </w:tcPr>
          <w:p w14:paraId="1D5B5507" w14:textId="77777777" w:rsidR="00D7565A" w:rsidRPr="00D7565A" w:rsidRDefault="00D7565A" w:rsidP="00D7565A">
            <w:pPr>
              <w:ind w:firstLine="0"/>
              <w:jc w:val="left"/>
            </w:pPr>
            <w:r w:rsidRPr="00D7565A">
              <w:t>string</w:t>
            </w:r>
          </w:p>
        </w:tc>
        <w:tc>
          <w:tcPr>
            <w:tcW w:w="0" w:type="auto"/>
            <w:vAlign w:val="center"/>
            <w:hideMark/>
          </w:tcPr>
          <w:p w14:paraId="53D9A55D" w14:textId="77777777" w:rsidR="00D7565A" w:rsidRPr="00D7565A" w:rsidRDefault="00D7565A" w:rsidP="00D7565A">
            <w:pPr>
              <w:ind w:firstLine="0"/>
              <w:jc w:val="left"/>
            </w:pPr>
            <w:r w:rsidRPr="00D7565A">
              <w:t>Hình thức cuộc hẹn (online/offline)</w:t>
            </w:r>
          </w:p>
        </w:tc>
      </w:tr>
      <w:tr w:rsidR="00D7565A" w:rsidRPr="00D7565A" w14:paraId="2F1FEBD8" w14:textId="77777777" w:rsidTr="00D7565A">
        <w:tc>
          <w:tcPr>
            <w:tcW w:w="0" w:type="auto"/>
            <w:vAlign w:val="center"/>
            <w:hideMark/>
          </w:tcPr>
          <w:p w14:paraId="34881B6F" w14:textId="77777777" w:rsidR="00D7565A" w:rsidRPr="00D7565A" w:rsidRDefault="00D7565A" w:rsidP="00D7565A">
            <w:pPr>
              <w:ind w:firstLine="0"/>
              <w:jc w:val="left"/>
            </w:pPr>
            <w:r w:rsidRPr="00D7565A">
              <w:t>Ngày hẹn demo</w:t>
            </w:r>
          </w:p>
        </w:tc>
        <w:tc>
          <w:tcPr>
            <w:tcW w:w="0" w:type="auto"/>
            <w:vAlign w:val="center"/>
            <w:hideMark/>
          </w:tcPr>
          <w:p w14:paraId="649130B6" w14:textId="77777777" w:rsidR="00D7565A" w:rsidRPr="00D7565A" w:rsidRDefault="00D7565A" w:rsidP="00D7565A">
            <w:pPr>
              <w:ind w:firstLine="0"/>
              <w:jc w:val="left"/>
            </w:pPr>
            <w:r w:rsidRPr="00D7565A">
              <w:t>nga_hen_demo</w:t>
            </w:r>
          </w:p>
        </w:tc>
        <w:tc>
          <w:tcPr>
            <w:tcW w:w="0" w:type="auto"/>
            <w:vAlign w:val="center"/>
            <w:hideMark/>
          </w:tcPr>
          <w:p w14:paraId="3106A995" w14:textId="77777777" w:rsidR="00D7565A" w:rsidRPr="00D7565A" w:rsidRDefault="00D7565A" w:rsidP="00D7565A">
            <w:pPr>
              <w:ind w:firstLine="0"/>
              <w:jc w:val="left"/>
            </w:pPr>
            <w:r w:rsidRPr="00D7565A">
              <w:t>date</w:t>
            </w:r>
          </w:p>
        </w:tc>
        <w:tc>
          <w:tcPr>
            <w:tcW w:w="0" w:type="auto"/>
            <w:vAlign w:val="center"/>
            <w:hideMark/>
          </w:tcPr>
          <w:p w14:paraId="67A48F72" w14:textId="77777777" w:rsidR="00D7565A" w:rsidRPr="00D7565A" w:rsidRDefault="00D7565A" w:rsidP="00D7565A">
            <w:pPr>
              <w:ind w:firstLine="0"/>
              <w:jc w:val="left"/>
            </w:pPr>
            <w:r w:rsidRPr="00D7565A">
              <w:t>Thời gian diễn ra cuộc hẹn</w:t>
            </w:r>
          </w:p>
        </w:tc>
      </w:tr>
      <w:tr w:rsidR="00D7565A" w:rsidRPr="00D7565A" w14:paraId="529E0518" w14:textId="77777777" w:rsidTr="00D7565A">
        <w:tc>
          <w:tcPr>
            <w:tcW w:w="0" w:type="auto"/>
            <w:vAlign w:val="center"/>
            <w:hideMark/>
          </w:tcPr>
          <w:p w14:paraId="76A798BA" w14:textId="77777777" w:rsidR="00D7565A" w:rsidRPr="00D7565A" w:rsidRDefault="00D7565A" w:rsidP="00D7565A">
            <w:pPr>
              <w:ind w:firstLine="0"/>
              <w:jc w:val="left"/>
            </w:pPr>
            <w:r w:rsidRPr="00D7565A">
              <w:lastRenderedPageBreak/>
              <w:t>Nội dung email</w:t>
            </w:r>
          </w:p>
        </w:tc>
        <w:tc>
          <w:tcPr>
            <w:tcW w:w="0" w:type="auto"/>
            <w:vAlign w:val="center"/>
            <w:hideMark/>
          </w:tcPr>
          <w:p w14:paraId="169B20EB" w14:textId="77777777" w:rsidR="00D7565A" w:rsidRPr="00D7565A" w:rsidRDefault="00D7565A" w:rsidP="00D7565A">
            <w:pPr>
              <w:ind w:firstLine="0"/>
              <w:jc w:val="left"/>
            </w:pPr>
            <w:r w:rsidRPr="00D7565A">
              <w:t>noi_dung_email</w:t>
            </w:r>
          </w:p>
        </w:tc>
        <w:tc>
          <w:tcPr>
            <w:tcW w:w="0" w:type="auto"/>
            <w:vAlign w:val="center"/>
            <w:hideMark/>
          </w:tcPr>
          <w:p w14:paraId="584A88E6" w14:textId="77777777" w:rsidR="00D7565A" w:rsidRPr="00D7565A" w:rsidRDefault="00D7565A" w:rsidP="00D7565A">
            <w:pPr>
              <w:ind w:firstLine="0"/>
              <w:jc w:val="left"/>
            </w:pPr>
            <w:r w:rsidRPr="00D7565A">
              <w:t>text</w:t>
            </w:r>
          </w:p>
        </w:tc>
        <w:tc>
          <w:tcPr>
            <w:tcW w:w="0" w:type="auto"/>
            <w:vAlign w:val="center"/>
            <w:hideMark/>
          </w:tcPr>
          <w:p w14:paraId="3E72BBDE" w14:textId="77777777" w:rsidR="00D7565A" w:rsidRPr="00D7565A" w:rsidRDefault="00D7565A" w:rsidP="00D7565A">
            <w:pPr>
              <w:ind w:firstLine="0"/>
              <w:jc w:val="left"/>
            </w:pPr>
            <w:r w:rsidRPr="00D7565A">
              <w:t>Nội dung email gửi khách hàng</w:t>
            </w:r>
          </w:p>
        </w:tc>
      </w:tr>
      <w:tr w:rsidR="00D7565A" w:rsidRPr="00D7565A" w14:paraId="26CEF848" w14:textId="77777777" w:rsidTr="00D7565A">
        <w:tc>
          <w:tcPr>
            <w:tcW w:w="0" w:type="auto"/>
            <w:vAlign w:val="center"/>
            <w:hideMark/>
          </w:tcPr>
          <w:p w14:paraId="13365492" w14:textId="77777777" w:rsidR="00D7565A" w:rsidRPr="00D7565A" w:rsidRDefault="00D7565A" w:rsidP="00D7565A">
            <w:pPr>
              <w:ind w:firstLine="0"/>
              <w:jc w:val="left"/>
            </w:pPr>
            <w:r w:rsidRPr="00D7565A">
              <w:t>Tóm tắt cuộc họp</w:t>
            </w:r>
          </w:p>
        </w:tc>
        <w:tc>
          <w:tcPr>
            <w:tcW w:w="0" w:type="auto"/>
            <w:vAlign w:val="center"/>
            <w:hideMark/>
          </w:tcPr>
          <w:p w14:paraId="26571944" w14:textId="77777777" w:rsidR="00D7565A" w:rsidRPr="00D7565A" w:rsidRDefault="00D7565A" w:rsidP="00D7565A">
            <w:pPr>
              <w:ind w:firstLine="0"/>
              <w:jc w:val="left"/>
            </w:pPr>
            <w:r w:rsidRPr="00D7565A">
              <w:t>tom_tat</w:t>
            </w:r>
          </w:p>
        </w:tc>
        <w:tc>
          <w:tcPr>
            <w:tcW w:w="0" w:type="auto"/>
            <w:vAlign w:val="center"/>
            <w:hideMark/>
          </w:tcPr>
          <w:p w14:paraId="76711054" w14:textId="77777777" w:rsidR="00D7565A" w:rsidRPr="00D7565A" w:rsidRDefault="00D7565A" w:rsidP="00D7565A">
            <w:pPr>
              <w:ind w:firstLine="0"/>
              <w:jc w:val="left"/>
            </w:pPr>
            <w:r w:rsidRPr="00D7565A">
              <w:t>text</w:t>
            </w:r>
          </w:p>
        </w:tc>
        <w:tc>
          <w:tcPr>
            <w:tcW w:w="0" w:type="auto"/>
            <w:vAlign w:val="center"/>
            <w:hideMark/>
          </w:tcPr>
          <w:p w14:paraId="6A8C636B" w14:textId="77777777" w:rsidR="00D7565A" w:rsidRPr="00D7565A" w:rsidRDefault="00D7565A" w:rsidP="00D7565A">
            <w:pPr>
              <w:ind w:firstLine="0"/>
              <w:jc w:val="left"/>
            </w:pPr>
            <w:r w:rsidRPr="00D7565A">
              <w:t>Nội dung tóm tắt cuộc họp sau khi kết thúc</w:t>
            </w:r>
          </w:p>
        </w:tc>
      </w:tr>
      <w:tr w:rsidR="00D7565A" w:rsidRPr="00D7565A" w14:paraId="33B23637" w14:textId="77777777" w:rsidTr="00D7565A">
        <w:tc>
          <w:tcPr>
            <w:tcW w:w="0" w:type="auto"/>
            <w:vAlign w:val="center"/>
            <w:hideMark/>
          </w:tcPr>
          <w:p w14:paraId="6D17B806" w14:textId="77777777" w:rsidR="00D7565A" w:rsidRPr="00D7565A" w:rsidRDefault="00D7565A" w:rsidP="00D7565A">
            <w:pPr>
              <w:ind w:firstLine="0"/>
              <w:jc w:val="left"/>
            </w:pPr>
            <w:r w:rsidRPr="00D7565A">
              <w:t>Tiêu đề lịch hẹn</w:t>
            </w:r>
          </w:p>
        </w:tc>
        <w:tc>
          <w:tcPr>
            <w:tcW w:w="0" w:type="auto"/>
            <w:vAlign w:val="center"/>
            <w:hideMark/>
          </w:tcPr>
          <w:p w14:paraId="41FB9E2A" w14:textId="77777777" w:rsidR="00D7565A" w:rsidRPr="00D7565A" w:rsidRDefault="00D7565A" w:rsidP="00D7565A">
            <w:pPr>
              <w:ind w:firstLine="0"/>
              <w:jc w:val="left"/>
            </w:pPr>
            <w:r w:rsidRPr="00D7565A">
              <w:t>tieu_de</w:t>
            </w:r>
          </w:p>
        </w:tc>
        <w:tc>
          <w:tcPr>
            <w:tcW w:w="0" w:type="auto"/>
            <w:vAlign w:val="center"/>
            <w:hideMark/>
          </w:tcPr>
          <w:p w14:paraId="6CEF7EF5" w14:textId="77777777" w:rsidR="00D7565A" w:rsidRPr="00D7565A" w:rsidRDefault="00D7565A" w:rsidP="00D7565A">
            <w:pPr>
              <w:ind w:firstLine="0"/>
              <w:jc w:val="left"/>
            </w:pPr>
            <w:r w:rsidRPr="00D7565A">
              <w:t>string</w:t>
            </w:r>
          </w:p>
        </w:tc>
        <w:tc>
          <w:tcPr>
            <w:tcW w:w="0" w:type="auto"/>
            <w:vAlign w:val="center"/>
            <w:hideMark/>
          </w:tcPr>
          <w:p w14:paraId="3AE664B5" w14:textId="77777777" w:rsidR="00D7565A" w:rsidRPr="00D7565A" w:rsidRDefault="00D7565A" w:rsidP="00D7565A">
            <w:pPr>
              <w:ind w:firstLine="0"/>
              <w:jc w:val="left"/>
            </w:pPr>
            <w:r w:rsidRPr="00D7565A">
              <w:t>Tiêu đề hoặc nội dung chính của cuộc hẹn</w:t>
            </w:r>
          </w:p>
        </w:tc>
      </w:tr>
      <w:tr w:rsidR="00D7565A" w:rsidRPr="00D7565A" w14:paraId="4317DFEA" w14:textId="77777777" w:rsidTr="00D7565A">
        <w:tc>
          <w:tcPr>
            <w:tcW w:w="0" w:type="auto"/>
            <w:vAlign w:val="center"/>
            <w:hideMark/>
          </w:tcPr>
          <w:p w14:paraId="56D6BA3D" w14:textId="77777777" w:rsidR="00D7565A" w:rsidRPr="00D7565A" w:rsidRDefault="00D7565A" w:rsidP="00D7565A">
            <w:pPr>
              <w:ind w:firstLine="0"/>
              <w:jc w:val="left"/>
            </w:pPr>
            <w:r w:rsidRPr="00D7565A">
              <w:t>Trạng thái lịch hẹn</w:t>
            </w:r>
          </w:p>
        </w:tc>
        <w:tc>
          <w:tcPr>
            <w:tcW w:w="0" w:type="auto"/>
            <w:vAlign w:val="center"/>
            <w:hideMark/>
          </w:tcPr>
          <w:p w14:paraId="06B3A356" w14:textId="77777777" w:rsidR="00D7565A" w:rsidRPr="00D7565A" w:rsidRDefault="00D7565A" w:rsidP="00D7565A">
            <w:pPr>
              <w:ind w:firstLine="0"/>
              <w:jc w:val="left"/>
            </w:pPr>
            <w:r w:rsidRPr="00D7565A">
              <w:t>trang_thai_lich_hen</w:t>
            </w:r>
          </w:p>
        </w:tc>
        <w:tc>
          <w:tcPr>
            <w:tcW w:w="0" w:type="auto"/>
            <w:vAlign w:val="center"/>
            <w:hideMark/>
          </w:tcPr>
          <w:p w14:paraId="348DC04F" w14:textId="77777777" w:rsidR="00D7565A" w:rsidRPr="00D7565A" w:rsidRDefault="00D7565A" w:rsidP="00D7565A">
            <w:pPr>
              <w:ind w:firstLine="0"/>
              <w:jc w:val="left"/>
            </w:pPr>
            <w:r w:rsidRPr="00D7565A">
              <w:t>string</w:t>
            </w:r>
          </w:p>
        </w:tc>
        <w:tc>
          <w:tcPr>
            <w:tcW w:w="0" w:type="auto"/>
            <w:vAlign w:val="center"/>
            <w:hideMark/>
          </w:tcPr>
          <w:p w14:paraId="3D1754AA" w14:textId="77777777" w:rsidR="00D7565A" w:rsidRPr="00D7565A" w:rsidRDefault="00D7565A" w:rsidP="00D7565A">
            <w:pPr>
              <w:ind w:firstLine="0"/>
              <w:jc w:val="left"/>
            </w:pPr>
            <w:r w:rsidRPr="00D7565A">
              <w:t>Trạng thái của cuộc hẹn</w:t>
            </w:r>
          </w:p>
        </w:tc>
      </w:tr>
      <w:tr w:rsidR="00D7565A" w:rsidRPr="00D7565A" w14:paraId="4417EC44" w14:textId="77777777" w:rsidTr="00D7565A">
        <w:tc>
          <w:tcPr>
            <w:tcW w:w="0" w:type="auto"/>
            <w:vAlign w:val="center"/>
            <w:hideMark/>
          </w:tcPr>
          <w:p w14:paraId="05F5EBE7" w14:textId="77777777" w:rsidR="00D7565A" w:rsidRPr="00D7565A" w:rsidRDefault="00D7565A" w:rsidP="00D7565A">
            <w:pPr>
              <w:ind w:firstLine="0"/>
              <w:jc w:val="left"/>
            </w:pPr>
            <w:r w:rsidRPr="00D7565A">
              <w:t>Link Google Meet</w:t>
            </w:r>
          </w:p>
        </w:tc>
        <w:tc>
          <w:tcPr>
            <w:tcW w:w="0" w:type="auto"/>
            <w:vAlign w:val="center"/>
            <w:hideMark/>
          </w:tcPr>
          <w:p w14:paraId="4667B2DE" w14:textId="77777777" w:rsidR="00D7565A" w:rsidRPr="00D7565A" w:rsidRDefault="00D7565A" w:rsidP="00D7565A">
            <w:pPr>
              <w:ind w:firstLine="0"/>
              <w:jc w:val="left"/>
            </w:pPr>
            <w:r w:rsidRPr="00D7565A">
              <w:t>link_ggmeet</w:t>
            </w:r>
          </w:p>
        </w:tc>
        <w:tc>
          <w:tcPr>
            <w:tcW w:w="0" w:type="auto"/>
            <w:vAlign w:val="center"/>
            <w:hideMark/>
          </w:tcPr>
          <w:p w14:paraId="1345C019" w14:textId="77777777" w:rsidR="00D7565A" w:rsidRPr="00D7565A" w:rsidRDefault="00D7565A" w:rsidP="00D7565A">
            <w:pPr>
              <w:ind w:firstLine="0"/>
              <w:jc w:val="left"/>
            </w:pPr>
            <w:r w:rsidRPr="00D7565A">
              <w:t>text</w:t>
            </w:r>
          </w:p>
        </w:tc>
        <w:tc>
          <w:tcPr>
            <w:tcW w:w="0" w:type="auto"/>
            <w:vAlign w:val="center"/>
            <w:hideMark/>
          </w:tcPr>
          <w:p w14:paraId="75E74390" w14:textId="77777777" w:rsidR="00D7565A" w:rsidRPr="00D7565A" w:rsidRDefault="00D7565A" w:rsidP="00D7565A">
            <w:pPr>
              <w:keepNext/>
              <w:ind w:firstLine="0"/>
              <w:jc w:val="left"/>
            </w:pPr>
            <w:r w:rsidRPr="00D7565A">
              <w:t>Đường link tham gia cuộc họp online</w:t>
            </w:r>
          </w:p>
        </w:tc>
      </w:tr>
    </w:tbl>
    <w:p w14:paraId="22F93E57" w14:textId="6576AF44" w:rsidR="00D7565A" w:rsidRDefault="00D7565A" w:rsidP="00D7565A">
      <w:pPr>
        <w:pStyle w:val="Caption"/>
        <w:rPr>
          <w:lang w:val="vi-VN"/>
        </w:rPr>
      </w:pPr>
      <w:bookmarkStart w:id="50" w:name="_Toc224486152"/>
      <w:r>
        <w:t xml:space="preserve">Bảng </w:t>
      </w:r>
      <w:fldSimple w:instr=" STYLEREF 1 \s ">
        <w:r w:rsidR="00BC7A33">
          <w:rPr>
            <w:noProof/>
          </w:rPr>
          <w:t>2</w:t>
        </w:r>
      </w:fldSimple>
      <w:r w:rsidR="00BC7A33">
        <w:noBreakHyphen/>
      </w:r>
      <w:fldSimple w:instr=" SEQ Bảng \* ARABIC \s 1 ">
        <w:r w:rsidR="00BC7A33">
          <w:rPr>
            <w:noProof/>
          </w:rPr>
          <w:t>4</w:t>
        </w:r>
      </w:fldSimple>
      <w:r>
        <w:rPr>
          <w:lang w:val="vi-VN"/>
        </w:rPr>
        <w:t>: Bảng cơ sở dữ liệu lịch hẹn</w:t>
      </w:r>
      <w:bookmarkEnd w:id="50"/>
    </w:p>
    <w:p w14:paraId="281FF60F" w14:textId="77777777" w:rsidR="001C10CC" w:rsidRDefault="001C10CC" w:rsidP="001C10CC">
      <w:pPr>
        <w:ind w:firstLine="0"/>
        <w:rPr>
          <w:lang w:val="vi-VN"/>
        </w:rPr>
      </w:pPr>
    </w:p>
    <w:p w14:paraId="60C88ED5" w14:textId="03DB666F" w:rsidR="001C10CC" w:rsidRDefault="001C10CC" w:rsidP="001C10CC">
      <w:pPr>
        <w:pStyle w:val="Heading3"/>
        <w:rPr>
          <w:lang w:val="vi-VN"/>
        </w:rPr>
      </w:pPr>
      <w:bookmarkStart w:id="51" w:name="_Toc224486081"/>
      <w:r>
        <w:rPr>
          <w:lang w:val="vi-VN"/>
        </w:rPr>
        <w:t>Bảng hợp đồng</w:t>
      </w:r>
      <w:bookmarkEnd w:id="51"/>
    </w:p>
    <w:p w14:paraId="57730261" w14:textId="47B5CE92" w:rsidR="00990137" w:rsidRPr="00990137" w:rsidRDefault="00990137" w:rsidP="00990137">
      <w:pPr>
        <w:ind w:firstLine="720"/>
      </w:pPr>
      <w:r w:rsidRPr="00990137">
        <w:t>Bảng Hợp đồng dùng để lưu trữ thông tin các hợp đồng được ký kết giữa công ty và khách hàng..</w:t>
      </w:r>
    </w:p>
    <w:tbl>
      <w:tblPr>
        <w:tblStyle w:val="TableTheme"/>
        <w:tblW w:w="0" w:type="auto"/>
        <w:tblLook w:val="04A0" w:firstRow="1" w:lastRow="0" w:firstColumn="1" w:lastColumn="0" w:noHBand="0" w:noVBand="1"/>
      </w:tblPr>
      <w:tblGrid>
        <w:gridCol w:w="2051"/>
        <w:gridCol w:w="1979"/>
        <w:gridCol w:w="1527"/>
        <w:gridCol w:w="3221"/>
      </w:tblGrid>
      <w:tr w:rsidR="00990137" w:rsidRPr="00990137" w14:paraId="75059516" w14:textId="77777777" w:rsidTr="00990137">
        <w:tc>
          <w:tcPr>
            <w:tcW w:w="0" w:type="auto"/>
            <w:vAlign w:val="center"/>
            <w:hideMark/>
          </w:tcPr>
          <w:p w14:paraId="722F14FC" w14:textId="77777777" w:rsidR="00990137" w:rsidRPr="00990137" w:rsidRDefault="00990137" w:rsidP="00990137">
            <w:pPr>
              <w:ind w:firstLine="0"/>
              <w:jc w:val="center"/>
              <w:rPr>
                <w:b/>
                <w:bCs/>
              </w:rPr>
            </w:pPr>
            <w:r w:rsidRPr="00990137">
              <w:rPr>
                <w:b/>
                <w:bCs/>
              </w:rPr>
              <w:t>Tên hiển thị</w:t>
            </w:r>
          </w:p>
        </w:tc>
        <w:tc>
          <w:tcPr>
            <w:tcW w:w="0" w:type="auto"/>
            <w:vAlign w:val="center"/>
            <w:hideMark/>
          </w:tcPr>
          <w:p w14:paraId="1344F35F" w14:textId="77777777" w:rsidR="00990137" w:rsidRPr="00990137" w:rsidRDefault="00990137" w:rsidP="00990137">
            <w:pPr>
              <w:ind w:firstLine="0"/>
              <w:jc w:val="center"/>
              <w:rPr>
                <w:b/>
                <w:bCs/>
              </w:rPr>
            </w:pPr>
            <w:r w:rsidRPr="00990137">
              <w:rPr>
                <w:b/>
                <w:bCs/>
              </w:rPr>
              <w:t>Tên trường</w:t>
            </w:r>
          </w:p>
        </w:tc>
        <w:tc>
          <w:tcPr>
            <w:tcW w:w="0" w:type="auto"/>
            <w:vAlign w:val="center"/>
            <w:hideMark/>
          </w:tcPr>
          <w:p w14:paraId="573945AC" w14:textId="77777777" w:rsidR="00990137" w:rsidRPr="00990137" w:rsidRDefault="00990137" w:rsidP="00990137">
            <w:pPr>
              <w:ind w:firstLine="0"/>
              <w:jc w:val="center"/>
              <w:rPr>
                <w:b/>
                <w:bCs/>
              </w:rPr>
            </w:pPr>
            <w:r w:rsidRPr="00990137">
              <w:rPr>
                <w:b/>
                <w:bCs/>
              </w:rPr>
              <w:t>Loại dữ liệu</w:t>
            </w:r>
          </w:p>
        </w:tc>
        <w:tc>
          <w:tcPr>
            <w:tcW w:w="0" w:type="auto"/>
            <w:vAlign w:val="center"/>
            <w:hideMark/>
          </w:tcPr>
          <w:p w14:paraId="4B32C03C" w14:textId="77777777" w:rsidR="00990137" w:rsidRPr="00990137" w:rsidRDefault="00990137" w:rsidP="00990137">
            <w:pPr>
              <w:ind w:firstLine="0"/>
              <w:jc w:val="center"/>
              <w:rPr>
                <w:b/>
                <w:bCs/>
              </w:rPr>
            </w:pPr>
            <w:r w:rsidRPr="00990137">
              <w:rPr>
                <w:b/>
                <w:bCs/>
              </w:rPr>
              <w:t>Mô tả</w:t>
            </w:r>
          </w:p>
        </w:tc>
      </w:tr>
      <w:tr w:rsidR="00990137" w:rsidRPr="00990137" w14:paraId="136091FB" w14:textId="77777777" w:rsidTr="00990137">
        <w:tc>
          <w:tcPr>
            <w:tcW w:w="0" w:type="auto"/>
            <w:vAlign w:val="center"/>
            <w:hideMark/>
          </w:tcPr>
          <w:p w14:paraId="72355E48" w14:textId="77777777" w:rsidR="00990137" w:rsidRPr="00990137" w:rsidRDefault="00990137" w:rsidP="00990137">
            <w:pPr>
              <w:ind w:firstLine="0"/>
              <w:jc w:val="left"/>
            </w:pPr>
            <w:r w:rsidRPr="00990137">
              <w:t>ID</w:t>
            </w:r>
          </w:p>
        </w:tc>
        <w:tc>
          <w:tcPr>
            <w:tcW w:w="0" w:type="auto"/>
            <w:vAlign w:val="center"/>
            <w:hideMark/>
          </w:tcPr>
          <w:p w14:paraId="046EE293" w14:textId="77777777" w:rsidR="00990137" w:rsidRPr="00990137" w:rsidRDefault="00990137" w:rsidP="00990137">
            <w:pPr>
              <w:ind w:firstLine="0"/>
              <w:jc w:val="left"/>
            </w:pPr>
            <w:r w:rsidRPr="00990137">
              <w:t>id</w:t>
            </w:r>
          </w:p>
        </w:tc>
        <w:tc>
          <w:tcPr>
            <w:tcW w:w="0" w:type="auto"/>
            <w:vAlign w:val="center"/>
            <w:hideMark/>
          </w:tcPr>
          <w:p w14:paraId="2CF6E2F7" w14:textId="77777777" w:rsidR="00990137" w:rsidRPr="00990137" w:rsidRDefault="00990137" w:rsidP="00990137">
            <w:pPr>
              <w:ind w:firstLine="0"/>
              <w:jc w:val="left"/>
            </w:pPr>
            <w:r w:rsidRPr="00990137">
              <w:t>snowflakeId</w:t>
            </w:r>
          </w:p>
        </w:tc>
        <w:tc>
          <w:tcPr>
            <w:tcW w:w="0" w:type="auto"/>
            <w:vAlign w:val="center"/>
            <w:hideMark/>
          </w:tcPr>
          <w:p w14:paraId="166DF51A" w14:textId="77777777" w:rsidR="00990137" w:rsidRPr="00990137" w:rsidRDefault="00990137" w:rsidP="00990137">
            <w:pPr>
              <w:ind w:firstLine="0"/>
              <w:jc w:val="left"/>
            </w:pPr>
            <w:r w:rsidRPr="00990137">
              <w:t>Mã định danh duy nhất của hợp đồng</w:t>
            </w:r>
          </w:p>
        </w:tc>
      </w:tr>
      <w:tr w:rsidR="00990137" w:rsidRPr="00990137" w14:paraId="3D2A7A4C" w14:textId="77777777" w:rsidTr="00990137">
        <w:tc>
          <w:tcPr>
            <w:tcW w:w="0" w:type="auto"/>
            <w:vAlign w:val="center"/>
            <w:hideMark/>
          </w:tcPr>
          <w:p w14:paraId="7ACD121D" w14:textId="77777777" w:rsidR="00990137" w:rsidRPr="00990137" w:rsidRDefault="00990137" w:rsidP="00990137">
            <w:pPr>
              <w:ind w:firstLine="0"/>
              <w:jc w:val="left"/>
            </w:pPr>
            <w:r w:rsidRPr="00990137">
              <w:t>id_khachhang</w:t>
            </w:r>
          </w:p>
        </w:tc>
        <w:tc>
          <w:tcPr>
            <w:tcW w:w="0" w:type="auto"/>
            <w:vAlign w:val="center"/>
            <w:hideMark/>
          </w:tcPr>
          <w:p w14:paraId="283CCAC3" w14:textId="77777777" w:rsidR="00990137" w:rsidRPr="00990137" w:rsidRDefault="00990137" w:rsidP="00990137">
            <w:pPr>
              <w:ind w:firstLine="0"/>
              <w:jc w:val="left"/>
            </w:pPr>
            <w:r w:rsidRPr="00990137">
              <w:t>id_khachhang</w:t>
            </w:r>
          </w:p>
        </w:tc>
        <w:tc>
          <w:tcPr>
            <w:tcW w:w="0" w:type="auto"/>
            <w:vAlign w:val="center"/>
            <w:hideMark/>
          </w:tcPr>
          <w:p w14:paraId="3F3B67CB" w14:textId="77777777" w:rsidR="00990137" w:rsidRPr="00990137" w:rsidRDefault="00990137" w:rsidP="00990137">
            <w:pPr>
              <w:ind w:firstLine="0"/>
              <w:jc w:val="left"/>
            </w:pPr>
            <w:r w:rsidRPr="00990137">
              <w:t>bigInt</w:t>
            </w:r>
          </w:p>
        </w:tc>
        <w:tc>
          <w:tcPr>
            <w:tcW w:w="0" w:type="auto"/>
            <w:vAlign w:val="center"/>
            <w:hideMark/>
          </w:tcPr>
          <w:p w14:paraId="65099F20" w14:textId="77777777" w:rsidR="00990137" w:rsidRPr="00990137" w:rsidRDefault="00990137" w:rsidP="00990137">
            <w:pPr>
              <w:ind w:firstLine="0"/>
              <w:jc w:val="left"/>
            </w:pPr>
            <w:r w:rsidRPr="00990137">
              <w:t>ID khách hàng liên quan đến hợp đồng</w:t>
            </w:r>
          </w:p>
        </w:tc>
      </w:tr>
      <w:tr w:rsidR="00990137" w:rsidRPr="00990137" w14:paraId="6E177522" w14:textId="77777777" w:rsidTr="00990137">
        <w:tc>
          <w:tcPr>
            <w:tcW w:w="0" w:type="auto"/>
            <w:vAlign w:val="center"/>
            <w:hideMark/>
          </w:tcPr>
          <w:p w14:paraId="79D0C17B" w14:textId="77777777" w:rsidR="00990137" w:rsidRPr="00990137" w:rsidRDefault="00990137" w:rsidP="00990137">
            <w:pPr>
              <w:ind w:firstLine="0"/>
              <w:jc w:val="left"/>
            </w:pPr>
            <w:r w:rsidRPr="00990137">
              <w:t>Tên hợp đồng</w:t>
            </w:r>
          </w:p>
        </w:tc>
        <w:tc>
          <w:tcPr>
            <w:tcW w:w="0" w:type="auto"/>
            <w:vAlign w:val="center"/>
            <w:hideMark/>
          </w:tcPr>
          <w:p w14:paraId="589B940D" w14:textId="77777777" w:rsidR="00990137" w:rsidRPr="00990137" w:rsidRDefault="00990137" w:rsidP="00990137">
            <w:pPr>
              <w:ind w:firstLine="0"/>
              <w:jc w:val="left"/>
            </w:pPr>
            <w:r w:rsidRPr="00990137">
              <w:t>ten_hop_dong</w:t>
            </w:r>
          </w:p>
        </w:tc>
        <w:tc>
          <w:tcPr>
            <w:tcW w:w="0" w:type="auto"/>
            <w:vAlign w:val="center"/>
            <w:hideMark/>
          </w:tcPr>
          <w:p w14:paraId="638BA70A" w14:textId="77777777" w:rsidR="00990137" w:rsidRPr="00990137" w:rsidRDefault="00990137" w:rsidP="00990137">
            <w:pPr>
              <w:ind w:firstLine="0"/>
              <w:jc w:val="left"/>
            </w:pPr>
            <w:r w:rsidRPr="00990137">
              <w:t>string</w:t>
            </w:r>
          </w:p>
        </w:tc>
        <w:tc>
          <w:tcPr>
            <w:tcW w:w="0" w:type="auto"/>
            <w:vAlign w:val="center"/>
            <w:hideMark/>
          </w:tcPr>
          <w:p w14:paraId="7F940F2F" w14:textId="77777777" w:rsidR="00990137" w:rsidRPr="00990137" w:rsidRDefault="00990137" w:rsidP="00990137">
            <w:pPr>
              <w:ind w:firstLine="0"/>
              <w:jc w:val="left"/>
            </w:pPr>
            <w:r w:rsidRPr="00990137">
              <w:t>Tên hoặc tiêu đề của hợp đồng</w:t>
            </w:r>
          </w:p>
        </w:tc>
      </w:tr>
      <w:tr w:rsidR="00990137" w:rsidRPr="00990137" w14:paraId="6E4B45B8" w14:textId="77777777" w:rsidTr="00990137">
        <w:tc>
          <w:tcPr>
            <w:tcW w:w="0" w:type="auto"/>
            <w:vAlign w:val="center"/>
            <w:hideMark/>
          </w:tcPr>
          <w:p w14:paraId="14F58B52" w14:textId="77777777" w:rsidR="00990137" w:rsidRPr="00990137" w:rsidRDefault="00990137" w:rsidP="00990137">
            <w:pPr>
              <w:ind w:firstLine="0"/>
              <w:jc w:val="left"/>
            </w:pPr>
            <w:r w:rsidRPr="00990137">
              <w:t>Khách hàng</w:t>
            </w:r>
          </w:p>
        </w:tc>
        <w:tc>
          <w:tcPr>
            <w:tcW w:w="0" w:type="auto"/>
            <w:vAlign w:val="center"/>
            <w:hideMark/>
          </w:tcPr>
          <w:p w14:paraId="2AEE86E8" w14:textId="77777777" w:rsidR="00990137" w:rsidRPr="00990137" w:rsidRDefault="00990137" w:rsidP="00990137">
            <w:pPr>
              <w:ind w:firstLine="0"/>
              <w:jc w:val="left"/>
            </w:pPr>
            <w:r w:rsidRPr="00990137">
              <w:t>khach_hang_hd</w:t>
            </w:r>
          </w:p>
        </w:tc>
        <w:tc>
          <w:tcPr>
            <w:tcW w:w="0" w:type="auto"/>
            <w:vAlign w:val="center"/>
            <w:hideMark/>
          </w:tcPr>
          <w:p w14:paraId="1BBA3C03" w14:textId="77777777" w:rsidR="00990137" w:rsidRPr="00990137" w:rsidRDefault="00990137" w:rsidP="00990137">
            <w:pPr>
              <w:ind w:firstLine="0"/>
              <w:jc w:val="left"/>
            </w:pPr>
            <w:r w:rsidRPr="00990137">
              <w:t>belongsTo</w:t>
            </w:r>
          </w:p>
        </w:tc>
        <w:tc>
          <w:tcPr>
            <w:tcW w:w="0" w:type="auto"/>
            <w:vAlign w:val="center"/>
            <w:hideMark/>
          </w:tcPr>
          <w:p w14:paraId="529D0EBD" w14:textId="77777777" w:rsidR="00990137" w:rsidRPr="00990137" w:rsidRDefault="00990137" w:rsidP="00990137">
            <w:pPr>
              <w:ind w:firstLine="0"/>
              <w:jc w:val="left"/>
            </w:pPr>
            <w:r w:rsidRPr="00990137">
              <w:t>Khách hàng liên kết với hợp đồng</w:t>
            </w:r>
          </w:p>
        </w:tc>
      </w:tr>
      <w:tr w:rsidR="00990137" w:rsidRPr="00990137" w14:paraId="1D5812B0" w14:textId="77777777" w:rsidTr="00990137">
        <w:tc>
          <w:tcPr>
            <w:tcW w:w="0" w:type="auto"/>
            <w:vAlign w:val="center"/>
            <w:hideMark/>
          </w:tcPr>
          <w:p w14:paraId="58BE949C" w14:textId="77777777" w:rsidR="00990137" w:rsidRPr="00990137" w:rsidRDefault="00990137" w:rsidP="00990137">
            <w:pPr>
              <w:ind w:firstLine="0"/>
              <w:jc w:val="left"/>
            </w:pPr>
            <w:r w:rsidRPr="00990137">
              <w:t>Ngày ký hợp đồng</w:t>
            </w:r>
          </w:p>
        </w:tc>
        <w:tc>
          <w:tcPr>
            <w:tcW w:w="0" w:type="auto"/>
            <w:vAlign w:val="center"/>
            <w:hideMark/>
          </w:tcPr>
          <w:p w14:paraId="22580CC0" w14:textId="77777777" w:rsidR="00990137" w:rsidRPr="00990137" w:rsidRDefault="00990137" w:rsidP="00990137">
            <w:pPr>
              <w:ind w:firstLine="0"/>
              <w:jc w:val="left"/>
            </w:pPr>
            <w:r w:rsidRPr="00990137">
              <w:t>ngay_ki</w:t>
            </w:r>
          </w:p>
        </w:tc>
        <w:tc>
          <w:tcPr>
            <w:tcW w:w="0" w:type="auto"/>
            <w:vAlign w:val="center"/>
            <w:hideMark/>
          </w:tcPr>
          <w:p w14:paraId="26EDE0B1" w14:textId="77777777" w:rsidR="00990137" w:rsidRPr="00990137" w:rsidRDefault="00990137" w:rsidP="00990137">
            <w:pPr>
              <w:ind w:firstLine="0"/>
              <w:jc w:val="left"/>
            </w:pPr>
            <w:r w:rsidRPr="00990137">
              <w:t>dateOnly</w:t>
            </w:r>
          </w:p>
        </w:tc>
        <w:tc>
          <w:tcPr>
            <w:tcW w:w="0" w:type="auto"/>
            <w:vAlign w:val="center"/>
            <w:hideMark/>
          </w:tcPr>
          <w:p w14:paraId="0ED1AFF5" w14:textId="77777777" w:rsidR="00990137" w:rsidRPr="00990137" w:rsidRDefault="00990137" w:rsidP="00990137">
            <w:pPr>
              <w:ind w:firstLine="0"/>
              <w:jc w:val="left"/>
            </w:pPr>
            <w:r w:rsidRPr="00990137">
              <w:t>Ngày ký kết hợp đồng</w:t>
            </w:r>
          </w:p>
        </w:tc>
      </w:tr>
      <w:tr w:rsidR="00990137" w:rsidRPr="00990137" w14:paraId="339DEA8D" w14:textId="77777777" w:rsidTr="00990137">
        <w:tc>
          <w:tcPr>
            <w:tcW w:w="0" w:type="auto"/>
            <w:vAlign w:val="center"/>
            <w:hideMark/>
          </w:tcPr>
          <w:p w14:paraId="56D1A4C1" w14:textId="77777777" w:rsidR="00990137" w:rsidRPr="00990137" w:rsidRDefault="00990137" w:rsidP="00990137">
            <w:pPr>
              <w:ind w:firstLine="0"/>
              <w:jc w:val="left"/>
            </w:pPr>
            <w:r w:rsidRPr="00990137">
              <w:t>Ngày hết hạn</w:t>
            </w:r>
          </w:p>
        </w:tc>
        <w:tc>
          <w:tcPr>
            <w:tcW w:w="0" w:type="auto"/>
            <w:vAlign w:val="center"/>
            <w:hideMark/>
          </w:tcPr>
          <w:p w14:paraId="43AA7081" w14:textId="77777777" w:rsidR="00990137" w:rsidRPr="00990137" w:rsidRDefault="00990137" w:rsidP="00990137">
            <w:pPr>
              <w:ind w:firstLine="0"/>
              <w:jc w:val="left"/>
            </w:pPr>
            <w:r w:rsidRPr="00990137">
              <w:t>ngay_het_han</w:t>
            </w:r>
          </w:p>
        </w:tc>
        <w:tc>
          <w:tcPr>
            <w:tcW w:w="0" w:type="auto"/>
            <w:vAlign w:val="center"/>
            <w:hideMark/>
          </w:tcPr>
          <w:p w14:paraId="7CAAF062" w14:textId="77777777" w:rsidR="00990137" w:rsidRPr="00990137" w:rsidRDefault="00990137" w:rsidP="00990137">
            <w:pPr>
              <w:ind w:firstLine="0"/>
              <w:jc w:val="left"/>
            </w:pPr>
            <w:r w:rsidRPr="00990137">
              <w:t>dateOnly</w:t>
            </w:r>
          </w:p>
        </w:tc>
        <w:tc>
          <w:tcPr>
            <w:tcW w:w="0" w:type="auto"/>
            <w:vAlign w:val="center"/>
            <w:hideMark/>
          </w:tcPr>
          <w:p w14:paraId="44D4D28B" w14:textId="77777777" w:rsidR="00990137" w:rsidRPr="00990137" w:rsidRDefault="00990137" w:rsidP="00990137">
            <w:pPr>
              <w:ind w:firstLine="0"/>
              <w:jc w:val="left"/>
            </w:pPr>
            <w:r w:rsidRPr="00990137">
              <w:t>Thời điểm kết thúc hợp đồng</w:t>
            </w:r>
          </w:p>
        </w:tc>
      </w:tr>
      <w:tr w:rsidR="00990137" w:rsidRPr="00990137" w14:paraId="3FEDEDD6" w14:textId="77777777" w:rsidTr="00990137">
        <w:tc>
          <w:tcPr>
            <w:tcW w:w="0" w:type="auto"/>
            <w:vAlign w:val="center"/>
            <w:hideMark/>
          </w:tcPr>
          <w:p w14:paraId="4C3BE4B6" w14:textId="77777777" w:rsidR="00990137" w:rsidRPr="00990137" w:rsidRDefault="00990137" w:rsidP="00990137">
            <w:pPr>
              <w:ind w:firstLine="0"/>
              <w:jc w:val="left"/>
            </w:pPr>
            <w:r w:rsidRPr="00990137">
              <w:lastRenderedPageBreak/>
              <w:t>Đã thu</w:t>
            </w:r>
          </w:p>
        </w:tc>
        <w:tc>
          <w:tcPr>
            <w:tcW w:w="0" w:type="auto"/>
            <w:vAlign w:val="center"/>
            <w:hideMark/>
          </w:tcPr>
          <w:p w14:paraId="30C1EA84" w14:textId="77777777" w:rsidR="00990137" w:rsidRPr="00990137" w:rsidRDefault="00990137" w:rsidP="00990137">
            <w:pPr>
              <w:ind w:firstLine="0"/>
              <w:jc w:val="left"/>
            </w:pPr>
            <w:r w:rsidRPr="00990137">
              <w:t>da_thu</w:t>
            </w:r>
          </w:p>
        </w:tc>
        <w:tc>
          <w:tcPr>
            <w:tcW w:w="0" w:type="auto"/>
            <w:vAlign w:val="center"/>
            <w:hideMark/>
          </w:tcPr>
          <w:p w14:paraId="1A4E9FF9" w14:textId="77777777" w:rsidR="00990137" w:rsidRPr="00990137" w:rsidRDefault="00990137" w:rsidP="00990137">
            <w:pPr>
              <w:ind w:firstLine="0"/>
              <w:jc w:val="left"/>
            </w:pPr>
            <w:r w:rsidRPr="00990137">
              <w:t>bigInt</w:t>
            </w:r>
          </w:p>
        </w:tc>
        <w:tc>
          <w:tcPr>
            <w:tcW w:w="0" w:type="auto"/>
            <w:vAlign w:val="center"/>
            <w:hideMark/>
          </w:tcPr>
          <w:p w14:paraId="555BDB03" w14:textId="77777777" w:rsidR="00990137" w:rsidRPr="00990137" w:rsidRDefault="00990137" w:rsidP="00990137">
            <w:pPr>
              <w:ind w:firstLine="0"/>
              <w:jc w:val="left"/>
            </w:pPr>
            <w:r w:rsidRPr="00990137">
              <w:t>Tổng số tiền đã thu từ khách hàng</w:t>
            </w:r>
          </w:p>
        </w:tc>
      </w:tr>
      <w:tr w:rsidR="00990137" w:rsidRPr="00990137" w14:paraId="3B4FCF21" w14:textId="77777777" w:rsidTr="00990137">
        <w:tc>
          <w:tcPr>
            <w:tcW w:w="0" w:type="auto"/>
            <w:vAlign w:val="center"/>
            <w:hideMark/>
          </w:tcPr>
          <w:p w14:paraId="25CA0C3A" w14:textId="77777777" w:rsidR="00990137" w:rsidRPr="00990137" w:rsidRDefault="00990137" w:rsidP="00990137">
            <w:pPr>
              <w:ind w:firstLine="0"/>
              <w:jc w:val="left"/>
            </w:pPr>
            <w:r w:rsidRPr="00990137">
              <w:t>Trạng thái hợp đồng</w:t>
            </w:r>
          </w:p>
        </w:tc>
        <w:tc>
          <w:tcPr>
            <w:tcW w:w="0" w:type="auto"/>
            <w:vAlign w:val="center"/>
            <w:hideMark/>
          </w:tcPr>
          <w:p w14:paraId="5343CC9C" w14:textId="77777777" w:rsidR="00990137" w:rsidRPr="00990137" w:rsidRDefault="00990137" w:rsidP="00990137">
            <w:pPr>
              <w:ind w:firstLine="0"/>
              <w:jc w:val="left"/>
            </w:pPr>
            <w:r w:rsidRPr="00990137">
              <w:t>status_hop_dong</w:t>
            </w:r>
          </w:p>
        </w:tc>
        <w:tc>
          <w:tcPr>
            <w:tcW w:w="0" w:type="auto"/>
            <w:vAlign w:val="center"/>
            <w:hideMark/>
          </w:tcPr>
          <w:p w14:paraId="6B0D57B5" w14:textId="77777777" w:rsidR="00990137" w:rsidRPr="00990137" w:rsidRDefault="00990137" w:rsidP="00990137">
            <w:pPr>
              <w:ind w:firstLine="0"/>
              <w:jc w:val="left"/>
            </w:pPr>
            <w:r w:rsidRPr="00990137">
              <w:t>string</w:t>
            </w:r>
          </w:p>
        </w:tc>
        <w:tc>
          <w:tcPr>
            <w:tcW w:w="0" w:type="auto"/>
            <w:vAlign w:val="center"/>
            <w:hideMark/>
          </w:tcPr>
          <w:p w14:paraId="79EAAF30" w14:textId="77777777" w:rsidR="00990137" w:rsidRPr="00990137" w:rsidRDefault="00990137" w:rsidP="00990137">
            <w:pPr>
              <w:ind w:firstLine="0"/>
              <w:jc w:val="left"/>
            </w:pPr>
            <w:r w:rsidRPr="00990137">
              <w:t>Trạng thái của hợp đồng (đang hiệu lực, đã kết thúc...)</w:t>
            </w:r>
          </w:p>
        </w:tc>
      </w:tr>
      <w:tr w:rsidR="00990137" w:rsidRPr="00990137" w14:paraId="0F727F00" w14:textId="77777777" w:rsidTr="00990137">
        <w:tc>
          <w:tcPr>
            <w:tcW w:w="0" w:type="auto"/>
            <w:vAlign w:val="center"/>
            <w:hideMark/>
          </w:tcPr>
          <w:p w14:paraId="3DEE7533" w14:textId="77777777" w:rsidR="00990137" w:rsidRPr="00990137" w:rsidRDefault="00990137" w:rsidP="00990137">
            <w:pPr>
              <w:ind w:firstLine="0"/>
              <w:jc w:val="left"/>
            </w:pPr>
            <w:r w:rsidRPr="00990137">
              <w:t>Tổng giá trị hợp đồng</w:t>
            </w:r>
          </w:p>
        </w:tc>
        <w:tc>
          <w:tcPr>
            <w:tcW w:w="0" w:type="auto"/>
            <w:vAlign w:val="center"/>
            <w:hideMark/>
          </w:tcPr>
          <w:p w14:paraId="0012EAFD" w14:textId="77777777" w:rsidR="00990137" w:rsidRPr="00990137" w:rsidRDefault="00990137" w:rsidP="00990137">
            <w:pPr>
              <w:ind w:firstLine="0"/>
              <w:jc w:val="left"/>
            </w:pPr>
            <w:r w:rsidRPr="00990137">
              <w:t>total</w:t>
            </w:r>
          </w:p>
        </w:tc>
        <w:tc>
          <w:tcPr>
            <w:tcW w:w="0" w:type="auto"/>
            <w:vAlign w:val="center"/>
            <w:hideMark/>
          </w:tcPr>
          <w:p w14:paraId="70CDADFF" w14:textId="77777777" w:rsidR="00990137" w:rsidRPr="00990137" w:rsidRDefault="00990137" w:rsidP="00990137">
            <w:pPr>
              <w:ind w:firstLine="0"/>
              <w:jc w:val="left"/>
            </w:pPr>
            <w:r w:rsidRPr="00990137">
              <w:t>bigInt</w:t>
            </w:r>
          </w:p>
        </w:tc>
        <w:tc>
          <w:tcPr>
            <w:tcW w:w="0" w:type="auto"/>
            <w:vAlign w:val="center"/>
            <w:hideMark/>
          </w:tcPr>
          <w:p w14:paraId="1D98F16C" w14:textId="77777777" w:rsidR="00990137" w:rsidRPr="00990137" w:rsidRDefault="00990137" w:rsidP="00990137">
            <w:pPr>
              <w:ind w:firstLine="0"/>
              <w:jc w:val="left"/>
            </w:pPr>
            <w:r w:rsidRPr="00990137">
              <w:t>Tổng giá trị của hợp đồng</w:t>
            </w:r>
          </w:p>
        </w:tc>
      </w:tr>
      <w:tr w:rsidR="00990137" w:rsidRPr="00990137" w14:paraId="0988596A" w14:textId="77777777" w:rsidTr="00990137">
        <w:tc>
          <w:tcPr>
            <w:tcW w:w="0" w:type="auto"/>
            <w:vAlign w:val="center"/>
            <w:hideMark/>
          </w:tcPr>
          <w:p w14:paraId="367ED068" w14:textId="77777777" w:rsidR="00990137" w:rsidRPr="00990137" w:rsidRDefault="00990137" w:rsidP="00990137">
            <w:pPr>
              <w:ind w:firstLine="0"/>
              <w:jc w:val="left"/>
            </w:pPr>
            <w:r w:rsidRPr="00990137">
              <w:t>Còn phải thu</w:t>
            </w:r>
          </w:p>
        </w:tc>
        <w:tc>
          <w:tcPr>
            <w:tcW w:w="0" w:type="auto"/>
            <w:vAlign w:val="center"/>
            <w:hideMark/>
          </w:tcPr>
          <w:p w14:paraId="3A0E0278" w14:textId="77777777" w:rsidR="00990137" w:rsidRPr="00990137" w:rsidRDefault="00990137" w:rsidP="00990137">
            <w:pPr>
              <w:ind w:firstLine="0"/>
              <w:jc w:val="left"/>
            </w:pPr>
            <w:r w:rsidRPr="00990137">
              <w:t>con_phai_thu</w:t>
            </w:r>
          </w:p>
        </w:tc>
        <w:tc>
          <w:tcPr>
            <w:tcW w:w="0" w:type="auto"/>
            <w:vAlign w:val="center"/>
            <w:hideMark/>
          </w:tcPr>
          <w:p w14:paraId="46818385" w14:textId="77777777" w:rsidR="00990137" w:rsidRPr="00990137" w:rsidRDefault="00990137" w:rsidP="00990137">
            <w:pPr>
              <w:ind w:firstLine="0"/>
              <w:jc w:val="left"/>
            </w:pPr>
            <w:r w:rsidRPr="00990137">
              <w:t>formula</w:t>
            </w:r>
          </w:p>
        </w:tc>
        <w:tc>
          <w:tcPr>
            <w:tcW w:w="0" w:type="auto"/>
            <w:vAlign w:val="center"/>
            <w:hideMark/>
          </w:tcPr>
          <w:p w14:paraId="719F5B8E" w14:textId="77777777" w:rsidR="00990137" w:rsidRPr="00990137" w:rsidRDefault="00990137" w:rsidP="00990137">
            <w:pPr>
              <w:ind w:firstLine="0"/>
              <w:jc w:val="left"/>
            </w:pPr>
            <w:r w:rsidRPr="00990137">
              <w:t>Số tiền còn lại cần thu từ khách hàng</w:t>
            </w:r>
          </w:p>
        </w:tc>
      </w:tr>
      <w:tr w:rsidR="00990137" w:rsidRPr="00990137" w14:paraId="0AD97A7B" w14:textId="77777777" w:rsidTr="00990137">
        <w:tc>
          <w:tcPr>
            <w:tcW w:w="0" w:type="auto"/>
            <w:vAlign w:val="center"/>
            <w:hideMark/>
          </w:tcPr>
          <w:p w14:paraId="4EDAF0AD" w14:textId="77777777" w:rsidR="00990137" w:rsidRPr="00990137" w:rsidRDefault="00990137" w:rsidP="00990137">
            <w:pPr>
              <w:ind w:firstLine="0"/>
              <w:jc w:val="left"/>
            </w:pPr>
            <w:r w:rsidRPr="00990137">
              <w:t>File hợp đồng</w:t>
            </w:r>
          </w:p>
        </w:tc>
        <w:tc>
          <w:tcPr>
            <w:tcW w:w="0" w:type="auto"/>
            <w:vAlign w:val="center"/>
            <w:hideMark/>
          </w:tcPr>
          <w:p w14:paraId="40500D64" w14:textId="77777777" w:rsidR="00990137" w:rsidRPr="00990137" w:rsidRDefault="00990137" w:rsidP="00990137">
            <w:pPr>
              <w:ind w:firstLine="0"/>
              <w:jc w:val="left"/>
            </w:pPr>
            <w:r w:rsidRPr="00990137">
              <w:t>file</w:t>
            </w:r>
          </w:p>
        </w:tc>
        <w:tc>
          <w:tcPr>
            <w:tcW w:w="0" w:type="auto"/>
            <w:vAlign w:val="center"/>
            <w:hideMark/>
          </w:tcPr>
          <w:p w14:paraId="5A1E886C" w14:textId="77777777" w:rsidR="00990137" w:rsidRPr="00990137" w:rsidRDefault="00990137" w:rsidP="00990137">
            <w:pPr>
              <w:ind w:firstLine="0"/>
              <w:jc w:val="left"/>
            </w:pPr>
            <w:r w:rsidRPr="00990137">
              <w:t>text</w:t>
            </w:r>
          </w:p>
        </w:tc>
        <w:tc>
          <w:tcPr>
            <w:tcW w:w="0" w:type="auto"/>
            <w:vAlign w:val="center"/>
            <w:hideMark/>
          </w:tcPr>
          <w:p w14:paraId="606481EE" w14:textId="77777777" w:rsidR="00990137" w:rsidRPr="00990137" w:rsidRDefault="00990137" w:rsidP="00990137">
            <w:pPr>
              <w:ind w:firstLine="0"/>
              <w:jc w:val="left"/>
            </w:pPr>
            <w:r w:rsidRPr="00990137">
              <w:t>Đường dẫn hoặc link file hợp đồng</w:t>
            </w:r>
          </w:p>
        </w:tc>
      </w:tr>
      <w:tr w:rsidR="00990137" w:rsidRPr="00990137" w14:paraId="419D65DB" w14:textId="77777777" w:rsidTr="00990137">
        <w:tc>
          <w:tcPr>
            <w:tcW w:w="0" w:type="auto"/>
            <w:vAlign w:val="center"/>
            <w:hideMark/>
          </w:tcPr>
          <w:p w14:paraId="543C6D31" w14:textId="77777777" w:rsidR="00990137" w:rsidRPr="00990137" w:rsidRDefault="00990137" w:rsidP="00990137">
            <w:pPr>
              <w:ind w:firstLine="0"/>
              <w:jc w:val="left"/>
            </w:pPr>
            <w:r w:rsidRPr="00990137">
              <w:t>Công nợ</w:t>
            </w:r>
          </w:p>
        </w:tc>
        <w:tc>
          <w:tcPr>
            <w:tcW w:w="0" w:type="auto"/>
            <w:vAlign w:val="center"/>
            <w:hideMark/>
          </w:tcPr>
          <w:p w14:paraId="2D35C698" w14:textId="77777777" w:rsidR="00990137" w:rsidRPr="00990137" w:rsidRDefault="00990137" w:rsidP="00990137">
            <w:pPr>
              <w:ind w:firstLine="0"/>
              <w:jc w:val="left"/>
            </w:pPr>
            <w:r w:rsidRPr="00990137">
              <w:t>cong_no</w:t>
            </w:r>
          </w:p>
        </w:tc>
        <w:tc>
          <w:tcPr>
            <w:tcW w:w="0" w:type="auto"/>
            <w:vAlign w:val="center"/>
            <w:hideMark/>
          </w:tcPr>
          <w:p w14:paraId="03108E3D" w14:textId="77777777" w:rsidR="00990137" w:rsidRPr="00990137" w:rsidRDefault="00990137" w:rsidP="00990137">
            <w:pPr>
              <w:ind w:firstLine="0"/>
              <w:jc w:val="left"/>
            </w:pPr>
            <w:r w:rsidRPr="00990137">
              <w:t>hasMany</w:t>
            </w:r>
          </w:p>
        </w:tc>
        <w:tc>
          <w:tcPr>
            <w:tcW w:w="0" w:type="auto"/>
            <w:vAlign w:val="center"/>
            <w:hideMark/>
          </w:tcPr>
          <w:p w14:paraId="2D2D658C" w14:textId="77777777" w:rsidR="00990137" w:rsidRPr="00990137" w:rsidRDefault="00990137" w:rsidP="00B060DA">
            <w:pPr>
              <w:keepNext/>
              <w:ind w:firstLine="0"/>
              <w:jc w:val="left"/>
            </w:pPr>
            <w:r w:rsidRPr="00990137">
              <w:t>Danh sách các bản ghi công nợ liên quan</w:t>
            </w:r>
          </w:p>
        </w:tc>
      </w:tr>
    </w:tbl>
    <w:p w14:paraId="6DB4621B" w14:textId="2E235322" w:rsidR="001C10CC" w:rsidRDefault="00B060DA" w:rsidP="00B060DA">
      <w:pPr>
        <w:pStyle w:val="Caption"/>
        <w:rPr>
          <w:lang w:val="vi-VN"/>
        </w:rPr>
      </w:pPr>
      <w:bookmarkStart w:id="52" w:name="_Toc224486153"/>
      <w:r>
        <w:t xml:space="preserve">Bảng </w:t>
      </w:r>
      <w:fldSimple w:instr=" STYLEREF 1 \s ">
        <w:r w:rsidR="00BC7A33">
          <w:rPr>
            <w:noProof/>
          </w:rPr>
          <w:t>2</w:t>
        </w:r>
      </w:fldSimple>
      <w:r w:rsidR="00BC7A33">
        <w:noBreakHyphen/>
      </w:r>
      <w:fldSimple w:instr=" SEQ Bảng \* ARABIC \s 1 ">
        <w:r w:rsidR="00BC7A33">
          <w:rPr>
            <w:noProof/>
          </w:rPr>
          <w:t>5</w:t>
        </w:r>
      </w:fldSimple>
      <w:r>
        <w:rPr>
          <w:lang w:val="vi-VN"/>
        </w:rPr>
        <w:t>: Bảng cơ sở dữ liệu hợp đồng</w:t>
      </w:r>
      <w:bookmarkEnd w:id="52"/>
    </w:p>
    <w:p w14:paraId="1F26BEDC" w14:textId="77777777" w:rsidR="00B060DA" w:rsidRDefault="00B060DA" w:rsidP="00B060DA">
      <w:pPr>
        <w:ind w:firstLine="0"/>
        <w:rPr>
          <w:lang w:val="vi-VN"/>
        </w:rPr>
      </w:pPr>
    </w:p>
    <w:p w14:paraId="19694457" w14:textId="32FA17BB" w:rsidR="00B060DA" w:rsidRDefault="00B060DA" w:rsidP="00B060DA">
      <w:pPr>
        <w:pStyle w:val="Heading3"/>
        <w:rPr>
          <w:lang w:val="vi-VN"/>
        </w:rPr>
      </w:pPr>
      <w:bookmarkStart w:id="53" w:name="_Toc224486082"/>
      <w:r>
        <w:rPr>
          <w:lang w:val="vi-VN"/>
        </w:rPr>
        <w:t xml:space="preserve">Bảng </w:t>
      </w:r>
      <w:r w:rsidR="004424D1">
        <w:rPr>
          <w:lang w:val="vi-VN"/>
        </w:rPr>
        <w:t>công nợ</w:t>
      </w:r>
      <w:bookmarkEnd w:id="53"/>
    </w:p>
    <w:p w14:paraId="171C2152" w14:textId="2E2C9F76" w:rsidR="00B060DA" w:rsidRDefault="00B060DA" w:rsidP="00B060DA">
      <w:pPr>
        <w:ind w:firstLine="720"/>
        <w:rPr>
          <w:lang w:val="vi-VN"/>
        </w:rPr>
      </w:pPr>
      <w:r w:rsidRPr="00B060DA">
        <w:t xml:space="preserve">Bảng </w:t>
      </w:r>
      <w:r w:rsidRPr="00B060DA">
        <w:rPr>
          <w:b/>
          <w:bCs/>
        </w:rPr>
        <w:t>Công nợ</w:t>
      </w:r>
      <w:r w:rsidRPr="00B060DA">
        <w:t xml:space="preserve"> dùng để quản lý các khoản thanh toán của khách hàng theo từng hợp đồng. Bảng này giúp theo dõi số tiền cần thu, trạng thái thanh toán và liên kết với hợp đồng tương ứng.</w:t>
      </w:r>
    </w:p>
    <w:tbl>
      <w:tblPr>
        <w:tblStyle w:val="TableTheme"/>
        <w:tblW w:w="0" w:type="auto"/>
        <w:tblLook w:val="04A0" w:firstRow="1" w:lastRow="0" w:firstColumn="1" w:lastColumn="0" w:noHBand="0" w:noVBand="1"/>
      </w:tblPr>
      <w:tblGrid>
        <w:gridCol w:w="1858"/>
        <w:gridCol w:w="2007"/>
        <w:gridCol w:w="1532"/>
        <w:gridCol w:w="3381"/>
      </w:tblGrid>
      <w:tr w:rsidR="004424D1" w:rsidRPr="004424D1" w14:paraId="3CBAAE32" w14:textId="77777777" w:rsidTr="004424D1">
        <w:tc>
          <w:tcPr>
            <w:tcW w:w="0" w:type="auto"/>
            <w:vAlign w:val="center"/>
            <w:hideMark/>
          </w:tcPr>
          <w:p w14:paraId="3CD0CC43" w14:textId="77777777" w:rsidR="004424D1" w:rsidRPr="004424D1" w:rsidRDefault="004424D1" w:rsidP="004424D1">
            <w:pPr>
              <w:ind w:firstLine="0"/>
              <w:jc w:val="center"/>
              <w:rPr>
                <w:b/>
                <w:bCs/>
              </w:rPr>
            </w:pPr>
            <w:r w:rsidRPr="004424D1">
              <w:rPr>
                <w:b/>
                <w:bCs/>
              </w:rPr>
              <w:t>Tên hiển thị</w:t>
            </w:r>
          </w:p>
        </w:tc>
        <w:tc>
          <w:tcPr>
            <w:tcW w:w="0" w:type="auto"/>
            <w:vAlign w:val="center"/>
            <w:hideMark/>
          </w:tcPr>
          <w:p w14:paraId="313900C8" w14:textId="77777777" w:rsidR="004424D1" w:rsidRPr="004424D1" w:rsidRDefault="004424D1" w:rsidP="004424D1">
            <w:pPr>
              <w:ind w:firstLine="0"/>
              <w:jc w:val="center"/>
              <w:rPr>
                <w:b/>
                <w:bCs/>
              </w:rPr>
            </w:pPr>
            <w:r w:rsidRPr="004424D1">
              <w:rPr>
                <w:b/>
                <w:bCs/>
              </w:rPr>
              <w:t>Tên trường</w:t>
            </w:r>
          </w:p>
        </w:tc>
        <w:tc>
          <w:tcPr>
            <w:tcW w:w="0" w:type="auto"/>
            <w:vAlign w:val="center"/>
            <w:hideMark/>
          </w:tcPr>
          <w:p w14:paraId="72DFB558" w14:textId="77777777" w:rsidR="004424D1" w:rsidRPr="004424D1" w:rsidRDefault="004424D1" w:rsidP="004424D1">
            <w:pPr>
              <w:ind w:firstLine="0"/>
              <w:jc w:val="center"/>
              <w:rPr>
                <w:b/>
                <w:bCs/>
              </w:rPr>
            </w:pPr>
            <w:r w:rsidRPr="004424D1">
              <w:rPr>
                <w:b/>
                <w:bCs/>
              </w:rPr>
              <w:t>Loại dữ liệu</w:t>
            </w:r>
          </w:p>
        </w:tc>
        <w:tc>
          <w:tcPr>
            <w:tcW w:w="0" w:type="auto"/>
            <w:vAlign w:val="center"/>
            <w:hideMark/>
          </w:tcPr>
          <w:p w14:paraId="0B3CF61F" w14:textId="77777777" w:rsidR="004424D1" w:rsidRPr="004424D1" w:rsidRDefault="004424D1" w:rsidP="004424D1">
            <w:pPr>
              <w:ind w:firstLine="0"/>
              <w:jc w:val="center"/>
              <w:rPr>
                <w:b/>
                <w:bCs/>
              </w:rPr>
            </w:pPr>
            <w:r w:rsidRPr="004424D1">
              <w:rPr>
                <w:b/>
                <w:bCs/>
              </w:rPr>
              <w:t>Mô tả</w:t>
            </w:r>
          </w:p>
        </w:tc>
      </w:tr>
      <w:tr w:rsidR="004424D1" w:rsidRPr="004424D1" w14:paraId="285622A5" w14:textId="77777777" w:rsidTr="004424D1">
        <w:tc>
          <w:tcPr>
            <w:tcW w:w="0" w:type="auto"/>
            <w:vAlign w:val="center"/>
            <w:hideMark/>
          </w:tcPr>
          <w:p w14:paraId="60B99113" w14:textId="77777777" w:rsidR="004424D1" w:rsidRPr="004424D1" w:rsidRDefault="004424D1" w:rsidP="004424D1">
            <w:pPr>
              <w:ind w:firstLine="0"/>
              <w:jc w:val="left"/>
            </w:pPr>
            <w:r w:rsidRPr="004424D1">
              <w:t>ID</w:t>
            </w:r>
          </w:p>
        </w:tc>
        <w:tc>
          <w:tcPr>
            <w:tcW w:w="0" w:type="auto"/>
            <w:vAlign w:val="center"/>
            <w:hideMark/>
          </w:tcPr>
          <w:p w14:paraId="49FF68BC" w14:textId="77777777" w:rsidR="004424D1" w:rsidRPr="004424D1" w:rsidRDefault="004424D1" w:rsidP="004424D1">
            <w:pPr>
              <w:ind w:firstLine="0"/>
              <w:jc w:val="left"/>
            </w:pPr>
            <w:r w:rsidRPr="004424D1">
              <w:t>id</w:t>
            </w:r>
          </w:p>
        </w:tc>
        <w:tc>
          <w:tcPr>
            <w:tcW w:w="0" w:type="auto"/>
            <w:vAlign w:val="center"/>
            <w:hideMark/>
          </w:tcPr>
          <w:p w14:paraId="6661BE2D" w14:textId="77777777" w:rsidR="004424D1" w:rsidRPr="004424D1" w:rsidRDefault="004424D1" w:rsidP="004424D1">
            <w:pPr>
              <w:ind w:firstLine="0"/>
              <w:jc w:val="left"/>
            </w:pPr>
            <w:r w:rsidRPr="004424D1">
              <w:t>snowflakeId</w:t>
            </w:r>
          </w:p>
        </w:tc>
        <w:tc>
          <w:tcPr>
            <w:tcW w:w="0" w:type="auto"/>
            <w:vAlign w:val="center"/>
            <w:hideMark/>
          </w:tcPr>
          <w:p w14:paraId="4EC9A1EF" w14:textId="77777777" w:rsidR="004424D1" w:rsidRPr="004424D1" w:rsidRDefault="004424D1" w:rsidP="004424D1">
            <w:pPr>
              <w:ind w:firstLine="0"/>
              <w:jc w:val="left"/>
            </w:pPr>
            <w:r w:rsidRPr="004424D1">
              <w:t>Mã định danh duy nhất của bản ghi công nợ</w:t>
            </w:r>
          </w:p>
        </w:tc>
      </w:tr>
      <w:tr w:rsidR="004424D1" w:rsidRPr="004424D1" w14:paraId="270802A8" w14:textId="77777777" w:rsidTr="004424D1">
        <w:tc>
          <w:tcPr>
            <w:tcW w:w="0" w:type="auto"/>
            <w:vAlign w:val="center"/>
            <w:hideMark/>
          </w:tcPr>
          <w:p w14:paraId="0B7BDF19" w14:textId="77777777" w:rsidR="004424D1" w:rsidRPr="004424D1" w:rsidRDefault="004424D1" w:rsidP="004424D1">
            <w:pPr>
              <w:ind w:firstLine="0"/>
              <w:jc w:val="left"/>
            </w:pPr>
            <w:r w:rsidRPr="004424D1">
              <w:t>id_hopdong</w:t>
            </w:r>
          </w:p>
        </w:tc>
        <w:tc>
          <w:tcPr>
            <w:tcW w:w="0" w:type="auto"/>
            <w:vAlign w:val="center"/>
            <w:hideMark/>
          </w:tcPr>
          <w:p w14:paraId="2A2A7CAD" w14:textId="77777777" w:rsidR="004424D1" w:rsidRPr="004424D1" w:rsidRDefault="004424D1" w:rsidP="004424D1">
            <w:pPr>
              <w:ind w:firstLine="0"/>
              <w:jc w:val="left"/>
            </w:pPr>
            <w:r w:rsidRPr="004424D1">
              <w:t>id_hopdong</w:t>
            </w:r>
          </w:p>
        </w:tc>
        <w:tc>
          <w:tcPr>
            <w:tcW w:w="0" w:type="auto"/>
            <w:vAlign w:val="center"/>
            <w:hideMark/>
          </w:tcPr>
          <w:p w14:paraId="3AFDD456" w14:textId="77777777" w:rsidR="004424D1" w:rsidRPr="004424D1" w:rsidRDefault="004424D1" w:rsidP="004424D1">
            <w:pPr>
              <w:ind w:firstLine="0"/>
              <w:jc w:val="left"/>
            </w:pPr>
            <w:r w:rsidRPr="004424D1">
              <w:t>bigInt</w:t>
            </w:r>
          </w:p>
        </w:tc>
        <w:tc>
          <w:tcPr>
            <w:tcW w:w="0" w:type="auto"/>
            <w:vAlign w:val="center"/>
            <w:hideMark/>
          </w:tcPr>
          <w:p w14:paraId="36C7B8C4" w14:textId="77777777" w:rsidR="004424D1" w:rsidRPr="004424D1" w:rsidRDefault="004424D1" w:rsidP="004424D1">
            <w:pPr>
              <w:ind w:firstLine="0"/>
              <w:jc w:val="left"/>
            </w:pPr>
            <w:r w:rsidRPr="004424D1">
              <w:t>ID của hợp đồng liên quan</w:t>
            </w:r>
          </w:p>
        </w:tc>
      </w:tr>
      <w:tr w:rsidR="004424D1" w:rsidRPr="004424D1" w14:paraId="1BC6D133" w14:textId="77777777" w:rsidTr="004424D1">
        <w:tc>
          <w:tcPr>
            <w:tcW w:w="0" w:type="auto"/>
            <w:vAlign w:val="center"/>
            <w:hideMark/>
          </w:tcPr>
          <w:p w14:paraId="41C3A8F1" w14:textId="77777777" w:rsidR="004424D1" w:rsidRPr="004424D1" w:rsidRDefault="004424D1" w:rsidP="004424D1">
            <w:pPr>
              <w:ind w:firstLine="0"/>
              <w:jc w:val="left"/>
            </w:pPr>
            <w:r w:rsidRPr="004424D1">
              <w:t>Số tiền phải thu</w:t>
            </w:r>
          </w:p>
        </w:tc>
        <w:tc>
          <w:tcPr>
            <w:tcW w:w="0" w:type="auto"/>
            <w:vAlign w:val="center"/>
            <w:hideMark/>
          </w:tcPr>
          <w:p w14:paraId="0A34EAF0" w14:textId="77777777" w:rsidR="004424D1" w:rsidRPr="004424D1" w:rsidRDefault="004424D1" w:rsidP="004424D1">
            <w:pPr>
              <w:ind w:firstLine="0"/>
              <w:jc w:val="left"/>
            </w:pPr>
            <w:r w:rsidRPr="004424D1">
              <w:t>so_tien_phai_thu</w:t>
            </w:r>
          </w:p>
        </w:tc>
        <w:tc>
          <w:tcPr>
            <w:tcW w:w="0" w:type="auto"/>
            <w:vAlign w:val="center"/>
            <w:hideMark/>
          </w:tcPr>
          <w:p w14:paraId="2B25B44F" w14:textId="77777777" w:rsidR="004424D1" w:rsidRPr="004424D1" w:rsidRDefault="004424D1" w:rsidP="004424D1">
            <w:pPr>
              <w:ind w:firstLine="0"/>
              <w:jc w:val="left"/>
            </w:pPr>
            <w:r w:rsidRPr="004424D1">
              <w:t>bigInt</w:t>
            </w:r>
          </w:p>
        </w:tc>
        <w:tc>
          <w:tcPr>
            <w:tcW w:w="0" w:type="auto"/>
            <w:vAlign w:val="center"/>
            <w:hideMark/>
          </w:tcPr>
          <w:p w14:paraId="6082FA3D" w14:textId="77777777" w:rsidR="004424D1" w:rsidRPr="004424D1" w:rsidRDefault="004424D1" w:rsidP="004424D1">
            <w:pPr>
              <w:ind w:firstLine="0"/>
              <w:jc w:val="left"/>
            </w:pPr>
            <w:r w:rsidRPr="004424D1">
              <w:t>Số tiền cần thu từ khách hàng</w:t>
            </w:r>
          </w:p>
        </w:tc>
      </w:tr>
      <w:tr w:rsidR="004424D1" w:rsidRPr="004424D1" w14:paraId="7B8EBEF8" w14:textId="77777777" w:rsidTr="004424D1">
        <w:tc>
          <w:tcPr>
            <w:tcW w:w="0" w:type="auto"/>
            <w:vAlign w:val="center"/>
            <w:hideMark/>
          </w:tcPr>
          <w:p w14:paraId="35545F9B" w14:textId="77777777" w:rsidR="004424D1" w:rsidRPr="004424D1" w:rsidRDefault="004424D1" w:rsidP="004424D1">
            <w:pPr>
              <w:ind w:firstLine="0"/>
              <w:jc w:val="left"/>
            </w:pPr>
            <w:r w:rsidRPr="004424D1">
              <w:t>Trạng thái công nợ</w:t>
            </w:r>
          </w:p>
        </w:tc>
        <w:tc>
          <w:tcPr>
            <w:tcW w:w="0" w:type="auto"/>
            <w:vAlign w:val="center"/>
            <w:hideMark/>
          </w:tcPr>
          <w:p w14:paraId="00E47B21" w14:textId="77777777" w:rsidR="004424D1" w:rsidRPr="004424D1" w:rsidRDefault="004424D1" w:rsidP="004424D1">
            <w:pPr>
              <w:ind w:firstLine="0"/>
              <w:jc w:val="left"/>
            </w:pPr>
            <w:r w:rsidRPr="004424D1">
              <w:t>status_cong_no</w:t>
            </w:r>
          </w:p>
        </w:tc>
        <w:tc>
          <w:tcPr>
            <w:tcW w:w="0" w:type="auto"/>
            <w:vAlign w:val="center"/>
            <w:hideMark/>
          </w:tcPr>
          <w:p w14:paraId="58544ED8" w14:textId="77777777" w:rsidR="004424D1" w:rsidRPr="004424D1" w:rsidRDefault="004424D1" w:rsidP="004424D1">
            <w:pPr>
              <w:ind w:firstLine="0"/>
              <w:jc w:val="left"/>
            </w:pPr>
            <w:r w:rsidRPr="004424D1">
              <w:t>string</w:t>
            </w:r>
          </w:p>
        </w:tc>
        <w:tc>
          <w:tcPr>
            <w:tcW w:w="0" w:type="auto"/>
            <w:vAlign w:val="center"/>
            <w:hideMark/>
          </w:tcPr>
          <w:p w14:paraId="3561949B" w14:textId="77777777" w:rsidR="004424D1" w:rsidRPr="004424D1" w:rsidRDefault="004424D1" w:rsidP="004424D1">
            <w:pPr>
              <w:ind w:firstLine="0"/>
              <w:jc w:val="left"/>
            </w:pPr>
            <w:r w:rsidRPr="004424D1">
              <w:t>Trạng thái thanh toán (chưa thu, đã thu, quá hạn...)</w:t>
            </w:r>
          </w:p>
        </w:tc>
      </w:tr>
      <w:tr w:rsidR="004424D1" w:rsidRPr="004424D1" w14:paraId="378AC81A" w14:textId="77777777" w:rsidTr="004424D1">
        <w:tc>
          <w:tcPr>
            <w:tcW w:w="0" w:type="auto"/>
            <w:vAlign w:val="center"/>
            <w:hideMark/>
          </w:tcPr>
          <w:p w14:paraId="2E4126EE" w14:textId="77777777" w:rsidR="004424D1" w:rsidRPr="004424D1" w:rsidRDefault="004424D1" w:rsidP="004424D1">
            <w:pPr>
              <w:ind w:firstLine="0"/>
              <w:jc w:val="left"/>
            </w:pPr>
            <w:r w:rsidRPr="004424D1">
              <w:t>Hợp đồng</w:t>
            </w:r>
          </w:p>
        </w:tc>
        <w:tc>
          <w:tcPr>
            <w:tcW w:w="0" w:type="auto"/>
            <w:vAlign w:val="center"/>
            <w:hideMark/>
          </w:tcPr>
          <w:p w14:paraId="147F559A" w14:textId="77777777" w:rsidR="004424D1" w:rsidRPr="004424D1" w:rsidRDefault="004424D1" w:rsidP="004424D1">
            <w:pPr>
              <w:ind w:firstLine="0"/>
              <w:jc w:val="left"/>
            </w:pPr>
            <w:r w:rsidRPr="004424D1">
              <w:t>hop_dong</w:t>
            </w:r>
          </w:p>
        </w:tc>
        <w:tc>
          <w:tcPr>
            <w:tcW w:w="0" w:type="auto"/>
            <w:vAlign w:val="center"/>
            <w:hideMark/>
          </w:tcPr>
          <w:p w14:paraId="74039FF4" w14:textId="77777777" w:rsidR="004424D1" w:rsidRPr="004424D1" w:rsidRDefault="004424D1" w:rsidP="004424D1">
            <w:pPr>
              <w:ind w:firstLine="0"/>
              <w:jc w:val="left"/>
            </w:pPr>
            <w:r w:rsidRPr="004424D1">
              <w:t>belongsTo</w:t>
            </w:r>
          </w:p>
        </w:tc>
        <w:tc>
          <w:tcPr>
            <w:tcW w:w="0" w:type="auto"/>
            <w:vAlign w:val="center"/>
            <w:hideMark/>
          </w:tcPr>
          <w:p w14:paraId="4A1C3785" w14:textId="77777777" w:rsidR="004424D1" w:rsidRPr="004424D1" w:rsidRDefault="004424D1" w:rsidP="004424D1">
            <w:pPr>
              <w:keepNext/>
              <w:ind w:firstLine="0"/>
              <w:jc w:val="left"/>
            </w:pPr>
            <w:r w:rsidRPr="004424D1">
              <w:t>Liên kết đến hợp đồng tương ứng</w:t>
            </w:r>
          </w:p>
        </w:tc>
      </w:tr>
    </w:tbl>
    <w:p w14:paraId="5B57FC67" w14:textId="50A55C9E" w:rsidR="004424D1" w:rsidRDefault="004424D1" w:rsidP="004424D1">
      <w:pPr>
        <w:pStyle w:val="Caption"/>
        <w:rPr>
          <w:lang w:val="vi-VN"/>
        </w:rPr>
      </w:pPr>
      <w:bookmarkStart w:id="54" w:name="_Toc224486154"/>
      <w:r>
        <w:lastRenderedPageBreak/>
        <w:t xml:space="preserve">Bảng </w:t>
      </w:r>
      <w:fldSimple w:instr=" STYLEREF 1 \s ">
        <w:r w:rsidR="00BC7A33">
          <w:rPr>
            <w:noProof/>
          </w:rPr>
          <w:t>2</w:t>
        </w:r>
      </w:fldSimple>
      <w:r w:rsidR="00BC7A33">
        <w:noBreakHyphen/>
      </w:r>
      <w:fldSimple w:instr=" SEQ Bảng \* ARABIC \s 1 ">
        <w:r w:rsidR="00BC7A33">
          <w:rPr>
            <w:noProof/>
          </w:rPr>
          <w:t>6</w:t>
        </w:r>
      </w:fldSimple>
      <w:r>
        <w:rPr>
          <w:lang w:val="vi-VN"/>
        </w:rPr>
        <w:t>: Bảng cơ sở dữ liệu công nợ</w:t>
      </w:r>
      <w:bookmarkEnd w:id="54"/>
    </w:p>
    <w:p w14:paraId="5DE5F301" w14:textId="77777777" w:rsidR="004424D1" w:rsidRDefault="004424D1" w:rsidP="004424D1">
      <w:pPr>
        <w:ind w:firstLine="0"/>
        <w:rPr>
          <w:lang w:val="vi-VN"/>
        </w:rPr>
      </w:pPr>
    </w:p>
    <w:p w14:paraId="2DD05970" w14:textId="740F0089" w:rsidR="004424D1" w:rsidRDefault="004424D1" w:rsidP="004424D1">
      <w:pPr>
        <w:pStyle w:val="Heading3"/>
        <w:rPr>
          <w:lang w:val="vi-VN"/>
        </w:rPr>
      </w:pPr>
      <w:bookmarkStart w:id="55" w:name="_Toc224486083"/>
      <w:r>
        <w:rPr>
          <w:lang w:val="vi-VN"/>
        </w:rPr>
        <w:t>Bảng bình luận</w:t>
      </w:r>
      <w:bookmarkEnd w:id="55"/>
    </w:p>
    <w:p w14:paraId="2031AFA9" w14:textId="66AB8339" w:rsidR="004424D1" w:rsidRDefault="00CE5448" w:rsidP="004424D1">
      <w:pPr>
        <w:rPr>
          <w:lang w:val="vi-VN"/>
        </w:rPr>
      </w:pPr>
      <w:r w:rsidRPr="00CE5448">
        <w:t xml:space="preserve">Bảng </w:t>
      </w:r>
      <w:r w:rsidRPr="00CE5448">
        <w:rPr>
          <w:b/>
          <w:bCs/>
        </w:rPr>
        <w:t>Bình luận</w:t>
      </w:r>
      <w:r w:rsidRPr="00CE5448">
        <w:t xml:space="preserve"> dùng để lưu trữ các ghi chú hoặc trao đổi giữa nhân viên liên quan đến từng khách hàng. Thông tin này giúp theo dõi lịch sử tương tác và hỗ trợ quá trình chăm sóc khách hàng.</w:t>
      </w:r>
    </w:p>
    <w:tbl>
      <w:tblPr>
        <w:tblStyle w:val="TableTheme"/>
        <w:tblW w:w="0" w:type="auto"/>
        <w:tblLook w:val="04A0" w:firstRow="1" w:lastRow="0" w:firstColumn="1" w:lastColumn="0" w:noHBand="0" w:noVBand="1"/>
      </w:tblPr>
      <w:tblGrid>
        <w:gridCol w:w="1852"/>
        <w:gridCol w:w="1675"/>
        <w:gridCol w:w="1550"/>
        <w:gridCol w:w="3701"/>
      </w:tblGrid>
      <w:tr w:rsidR="0049227B" w:rsidRPr="0049227B" w14:paraId="5A37D2F2" w14:textId="77777777" w:rsidTr="00C05292">
        <w:tc>
          <w:tcPr>
            <w:tcW w:w="0" w:type="auto"/>
            <w:vAlign w:val="center"/>
            <w:hideMark/>
          </w:tcPr>
          <w:p w14:paraId="768C32AC" w14:textId="77777777" w:rsidR="0049227B" w:rsidRPr="0049227B" w:rsidRDefault="0049227B" w:rsidP="00C05292">
            <w:pPr>
              <w:ind w:firstLine="0"/>
              <w:jc w:val="center"/>
              <w:rPr>
                <w:b/>
                <w:bCs/>
              </w:rPr>
            </w:pPr>
            <w:r w:rsidRPr="0049227B">
              <w:rPr>
                <w:b/>
                <w:bCs/>
              </w:rPr>
              <w:t>Tên hiển thị</w:t>
            </w:r>
          </w:p>
        </w:tc>
        <w:tc>
          <w:tcPr>
            <w:tcW w:w="0" w:type="auto"/>
            <w:vAlign w:val="center"/>
            <w:hideMark/>
          </w:tcPr>
          <w:p w14:paraId="7B80EC43" w14:textId="77777777" w:rsidR="0049227B" w:rsidRPr="0049227B" w:rsidRDefault="0049227B" w:rsidP="00C05292">
            <w:pPr>
              <w:ind w:firstLine="0"/>
              <w:jc w:val="center"/>
              <w:rPr>
                <w:b/>
                <w:bCs/>
              </w:rPr>
            </w:pPr>
            <w:r w:rsidRPr="0049227B">
              <w:rPr>
                <w:b/>
                <w:bCs/>
              </w:rPr>
              <w:t>Tên trường</w:t>
            </w:r>
          </w:p>
        </w:tc>
        <w:tc>
          <w:tcPr>
            <w:tcW w:w="0" w:type="auto"/>
            <w:vAlign w:val="center"/>
            <w:hideMark/>
          </w:tcPr>
          <w:p w14:paraId="1BF4C93E" w14:textId="77777777" w:rsidR="0049227B" w:rsidRPr="0049227B" w:rsidRDefault="0049227B" w:rsidP="00C05292">
            <w:pPr>
              <w:ind w:firstLine="0"/>
              <w:jc w:val="center"/>
              <w:rPr>
                <w:b/>
                <w:bCs/>
              </w:rPr>
            </w:pPr>
            <w:r w:rsidRPr="0049227B">
              <w:rPr>
                <w:b/>
                <w:bCs/>
              </w:rPr>
              <w:t>Loại dữ liệu</w:t>
            </w:r>
          </w:p>
        </w:tc>
        <w:tc>
          <w:tcPr>
            <w:tcW w:w="0" w:type="auto"/>
            <w:vAlign w:val="center"/>
            <w:hideMark/>
          </w:tcPr>
          <w:p w14:paraId="18D90F97" w14:textId="77777777" w:rsidR="0049227B" w:rsidRPr="0049227B" w:rsidRDefault="0049227B" w:rsidP="00C05292">
            <w:pPr>
              <w:ind w:firstLine="0"/>
              <w:jc w:val="center"/>
              <w:rPr>
                <w:b/>
                <w:bCs/>
              </w:rPr>
            </w:pPr>
            <w:r w:rsidRPr="0049227B">
              <w:rPr>
                <w:b/>
                <w:bCs/>
              </w:rPr>
              <w:t>Mô tả</w:t>
            </w:r>
          </w:p>
        </w:tc>
      </w:tr>
      <w:tr w:rsidR="0049227B" w:rsidRPr="0049227B" w14:paraId="40154D24" w14:textId="77777777" w:rsidTr="00C05292">
        <w:tc>
          <w:tcPr>
            <w:tcW w:w="0" w:type="auto"/>
            <w:vAlign w:val="center"/>
            <w:hideMark/>
          </w:tcPr>
          <w:p w14:paraId="2AA46582" w14:textId="77777777" w:rsidR="0049227B" w:rsidRPr="0049227B" w:rsidRDefault="0049227B" w:rsidP="00C05292">
            <w:pPr>
              <w:ind w:firstLine="0"/>
              <w:jc w:val="left"/>
            </w:pPr>
            <w:r w:rsidRPr="0049227B">
              <w:t>ID</w:t>
            </w:r>
          </w:p>
        </w:tc>
        <w:tc>
          <w:tcPr>
            <w:tcW w:w="0" w:type="auto"/>
            <w:vAlign w:val="center"/>
            <w:hideMark/>
          </w:tcPr>
          <w:p w14:paraId="7FD6ECA9" w14:textId="77777777" w:rsidR="0049227B" w:rsidRPr="0049227B" w:rsidRDefault="0049227B" w:rsidP="00C05292">
            <w:pPr>
              <w:ind w:firstLine="0"/>
              <w:jc w:val="left"/>
            </w:pPr>
            <w:r w:rsidRPr="0049227B">
              <w:t>id</w:t>
            </w:r>
          </w:p>
        </w:tc>
        <w:tc>
          <w:tcPr>
            <w:tcW w:w="0" w:type="auto"/>
            <w:vAlign w:val="center"/>
            <w:hideMark/>
          </w:tcPr>
          <w:p w14:paraId="734217B0" w14:textId="77777777" w:rsidR="0049227B" w:rsidRPr="0049227B" w:rsidRDefault="0049227B" w:rsidP="00C05292">
            <w:pPr>
              <w:ind w:firstLine="0"/>
              <w:jc w:val="left"/>
            </w:pPr>
            <w:r w:rsidRPr="0049227B">
              <w:t>snowflakeId</w:t>
            </w:r>
          </w:p>
        </w:tc>
        <w:tc>
          <w:tcPr>
            <w:tcW w:w="0" w:type="auto"/>
            <w:vAlign w:val="center"/>
            <w:hideMark/>
          </w:tcPr>
          <w:p w14:paraId="4993A45D" w14:textId="77777777" w:rsidR="0049227B" w:rsidRPr="0049227B" w:rsidRDefault="0049227B" w:rsidP="00C05292">
            <w:pPr>
              <w:ind w:firstLine="0"/>
              <w:jc w:val="left"/>
            </w:pPr>
            <w:r w:rsidRPr="0049227B">
              <w:t>Mã định danh duy nhất của bình luận</w:t>
            </w:r>
          </w:p>
        </w:tc>
      </w:tr>
      <w:tr w:rsidR="0049227B" w:rsidRPr="0049227B" w14:paraId="6CC3A2B6" w14:textId="77777777" w:rsidTr="00C05292">
        <w:tc>
          <w:tcPr>
            <w:tcW w:w="0" w:type="auto"/>
            <w:vAlign w:val="center"/>
            <w:hideMark/>
          </w:tcPr>
          <w:p w14:paraId="0C3D3141" w14:textId="77777777" w:rsidR="0049227B" w:rsidRPr="0049227B" w:rsidRDefault="0049227B" w:rsidP="00C05292">
            <w:pPr>
              <w:ind w:firstLine="0"/>
              <w:jc w:val="left"/>
            </w:pPr>
            <w:r w:rsidRPr="0049227B">
              <w:t>Content</w:t>
            </w:r>
          </w:p>
        </w:tc>
        <w:tc>
          <w:tcPr>
            <w:tcW w:w="0" w:type="auto"/>
            <w:vAlign w:val="center"/>
            <w:hideMark/>
          </w:tcPr>
          <w:p w14:paraId="22972F8E" w14:textId="77777777" w:rsidR="0049227B" w:rsidRPr="0049227B" w:rsidRDefault="0049227B" w:rsidP="00C05292">
            <w:pPr>
              <w:ind w:firstLine="0"/>
              <w:jc w:val="left"/>
            </w:pPr>
            <w:r w:rsidRPr="0049227B">
              <w:t>content</w:t>
            </w:r>
          </w:p>
        </w:tc>
        <w:tc>
          <w:tcPr>
            <w:tcW w:w="0" w:type="auto"/>
            <w:vAlign w:val="center"/>
            <w:hideMark/>
          </w:tcPr>
          <w:p w14:paraId="1D08231E" w14:textId="77777777" w:rsidR="0049227B" w:rsidRPr="0049227B" w:rsidRDefault="0049227B" w:rsidP="00C05292">
            <w:pPr>
              <w:ind w:firstLine="0"/>
              <w:jc w:val="left"/>
            </w:pPr>
            <w:r w:rsidRPr="0049227B">
              <w:t>text</w:t>
            </w:r>
          </w:p>
        </w:tc>
        <w:tc>
          <w:tcPr>
            <w:tcW w:w="0" w:type="auto"/>
            <w:vAlign w:val="center"/>
            <w:hideMark/>
          </w:tcPr>
          <w:p w14:paraId="5C380924" w14:textId="77777777" w:rsidR="0049227B" w:rsidRPr="0049227B" w:rsidRDefault="0049227B" w:rsidP="00C05292">
            <w:pPr>
              <w:ind w:firstLine="0"/>
              <w:jc w:val="left"/>
            </w:pPr>
            <w:r w:rsidRPr="0049227B">
              <w:t>Nội dung bình luận hoặc ghi chú</w:t>
            </w:r>
          </w:p>
        </w:tc>
      </w:tr>
      <w:tr w:rsidR="0049227B" w:rsidRPr="0049227B" w14:paraId="37716450" w14:textId="77777777" w:rsidTr="00C05292">
        <w:tc>
          <w:tcPr>
            <w:tcW w:w="0" w:type="auto"/>
            <w:vAlign w:val="center"/>
            <w:hideMark/>
          </w:tcPr>
          <w:p w14:paraId="28460AE4" w14:textId="77777777" w:rsidR="0049227B" w:rsidRPr="0049227B" w:rsidRDefault="0049227B" w:rsidP="00C05292">
            <w:pPr>
              <w:ind w:firstLine="0"/>
              <w:jc w:val="left"/>
            </w:pPr>
            <w:r w:rsidRPr="0049227B">
              <w:t>id_khachhang</w:t>
            </w:r>
          </w:p>
        </w:tc>
        <w:tc>
          <w:tcPr>
            <w:tcW w:w="0" w:type="auto"/>
            <w:vAlign w:val="center"/>
            <w:hideMark/>
          </w:tcPr>
          <w:p w14:paraId="221CA086" w14:textId="77777777" w:rsidR="0049227B" w:rsidRPr="0049227B" w:rsidRDefault="0049227B" w:rsidP="00C05292">
            <w:pPr>
              <w:ind w:firstLine="0"/>
              <w:jc w:val="left"/>
            </w:pPr>
            <w:r w:rsidRPr="0049227B">
              <w:t>id_khachhang</w:t>
            </w:r>
          </w:p>
        </w:tc>
        <w:tc>
          <w:tcPr>
            <w:tcW w:w="0" w:type="auto"/>
            <w:vAlign w:val="center"/>
            <w:hideMark/>
          </w:tcPr>
          <w:p w14:paraId="3F470A66" w14:textId="77777777" w:rsidR="0049227B" w:rsidRPr="0049227B" w:rsidRDefault="0049227B" w:rsidP="00C05292">
            <w:pPr>
              <w:ind w:firstLine="0"/>
              <w:jc w:val="left"/>
            </w:pPr>
            <w:r w:rsidRPr="0049227B">
              <w:t>bigInt</w:t>
            </w:r>
          </w:p>
        </w:tc>
        <w:tc>
          <w:tcPr>
            <w:tcW w:w="0" w:type="auto"/>
            <w:vAlign w:val="center"/>
            <w:hideMark/>
          </w:tcPr>
          <w:p w14:paraId="2366BD1A" w14:textId="77777777" w:rsidR="0049227B" w:rsidRPr="0049227B" w:rsidRDefault="0049227B" w:rsidP="00C05292">
            <w:pPr>
              <w:ind w:firstLine="0"/>
              <w:jc w:val="left"/>
            </w:pPr>
            <w:r w:rsidRPr="0049227B">
              <w:t>ID của khách hàng liên quan</w:t>
            </w:r>
          </w:p>
        </w:tc>
      </w:tr>
      <w:tr w:rsidR="0049227B" w:rsidRPr="0049227B" w14:paraId="6764226A" w14:textId="77777777" w:rsidTr="00C05292">
        <w:tc>
          <w:tcPr>
            <w:tcW w:w="0" w:type="auto"/>
            <w:vAlign w:val="center"/>
            <w:hideMark/>
          </w:tcPr>
          <w:p w14:paraId="1422310C" w14:textId="77777777" w:rsidR="0049227B" w:rsidRPr="0049227B" w:rsidRDefault="0049227B" w:rsidP="00C05292">
            <w:pPr>
              <w:ind w:firstLine="0"/>
              <w:jc w:val="left"/>
            </w:pPr>
            <w:r w:rsidRPr="0049227B">
              <w:t>Tạo lúc</w:t>
            </w:r>
          </w:p>
        </w:tc>
        <w:tc>
          <w:tcPr>
            <w:tcW w:w="0" w:type="auto"/>
            <w:vAlign w:val="center"/>
            <w:hideMark/>
          </w:tcPr>
          <w:p w14:paraId="7EC066FB" w14:textId="77777777" w:rsidR="0049227B" w:rsidRPr="0049227B" w:rsidRDefault="0049227B" w:rsidP="00C05292">
            <w:pPr>
              <w:ind w:firstLine="0"/>
              <w:jc w:val="left"/>
            </w:pPr>
            <w:r w:rsidRPr="0049227B">
              <w:t>createdAt</w:t>
            </w:r>
          </w:p>
        </w:tc>
        <w:tc>
          <w:tcPr>
            <w:tcW w:w="0" w:type="auto"/>
            <w:vAlign w:val="center"/>
            <w:hideMark/>
          </w:tcPr>
          <w:p w14:paraId="363BB248" w14:textId="77777777" w:rsidR="0049227B" w:rsidRPr="0049227B" w:rsidRDefault="0049227B" w:rsidP="00C05292">
            <w:pPr>
              <w:ind w:firstLine="0"/>
              <w:jc w:val="left"/>
            </w:pPr>
            <w:r w:rsidRPr="0049227B">
              <w:t>date</w:t>
            </w:r>
          </w:p>
        </w:tc>
        <w:tc>
          <w:tcPr>
            <w:tcW w:w="0" w:type="auto"/>
            <w:vAlign w:val="center"/>
            <w:hideMark/>
          </w:tcPr>
          <w:p w14:paraId="2B333AD1" w14:textId="77777777" w:rsidR="0049227B" w:rsidRPr="0049227B" w:rsidRDefault="0049227B" w:rsidP="00C05292">
            <w:pPr>
              <w:ind w:firstLine="0"/>
              <w:jc w:val="left"/>
            </w:pPr>
            <w:r w:rsidRPr="0049227B">
              <w:t>Thời điểm tạo bình luận</w:t>
            </w:r>
          </w:p>
        </w:tc>
      </w:tr>
      <w:tr w:rsidR="0049227B" w:rsidRPr="0049227B" w14:paraId="37EFAE9C" w14:textId="77777777" w:rsidTr="00C05292">
        <w:tc>
          <w:tcPr>
            <w:tcW w:w="0" w:type="auto"/>
            <w:vAlign w:val="center"/>
            <w:hideMark/>
          </w:tcPr>
          <w:p w14:paraId="07892915" w14:textId="77777777" w:rsidR="0049227B" w:rsidRPr="0049227B" w:rsidRDefault="0049227B" w:rsidP="00C05292">
            <w:pPr>
              <w:ind w:firstLine="0"/>
              <w:jc w:val="left"/>
            </w:pPr>
            <w:r w:rsidRPr="0049227B">
              <w:t>Tạo bởi</w:t>
            </w:r>
          </w:p>
        </w:tc>
        <w:tc>
          <w:tcPr>
            <w:tcW w:w="0" w:type="auto"/>
            <w:vAlign w:val="center"/>
            <w:hideMark/>
          </w:tcPr>
          <w:p w14:paraId="33F9C5AC" w14:textId="77777777" w:rsidR="0049227B" w:rsidRPr="0049227B" w:rsidRDefault="0049227B" w:rsidP="00C05292">
            <w:pPr>
              <w:ind w:firstLine="0"/>
              <w:jc w:val="left"/>
            </w:pPr>
            <w:r w:rsidRPr="0049227B">
              <w:t>createdBy</w:t>
            </w:r>
          </w:p>
        </w:tc>
        <w:tc>
          <w:tcPr>
            <w:tcW w:w="0" w:type="auto"/>
            <w:vAlign w:val="center"/>
            <w:hideMark/>
          </w:tcPr>
          <w:p w14:paraId="1021366C" w14:textId="77777777" w:rsidR="0049227B" w:rsidRPr="0049227B" w:rsidRDefault="0049227B" w:rsidP="00C05292">
            <w:pPr>
              <w:ind w:firstLine="0"/>
              <w:jc w:val="left"/>
            </w:pPr>
            <w:r w:rsidRPr="0049227B">
              <w:t>belongsTo</w:t>
            </w:r>
          </w:p>
        </w:tc>
        <w:tc>
          <w:tcPr>
            <w:tcW w:w="0" w:type="auto"/>
            <w:vAlign w:val="center"/>
            <w:hideMark/>
          </w:tcPr>
          <w:p w14:paraId="65318607" w14:textId="77777777" w:rsidR="0049227B" w:rsidRPr="0049227B" w:rsidRDefault="0049227B" w:rsidP="00C05292">
            <w:pPr>
              <w:ind w:firstLine="0"/>
              <w:jc w:val="left"/>
            </w:pPr>
            <w:r w:rsidRPr="0049227B">
              <w:t>Người dùng tạo bình luận</w:t>
            </w:r>
          </w:p>
        </w:tc>
      </w:tr>
      <w:tr w:rsidR="0049227B" w:rsidRPr="0049227B" w14:paraId="5144D324" w14:textId="77777777" w:rsidTr="00C05292">
        <w:tc>
          <w:tcPr>
            <w:tcW w:w="0" w:type="auto"/>
            <w:vAlign w:val="center"/>
            <w:hideMark/>
          </w:tcPr>
          <w:p w14:paraId="010A5803" w14:textId="77777777" w:rsidR="0049227B" w:rsidRPr="0049227B" w:rsidRDefault="0049227B" w:rsidP="00C05292">
            <w:pPr>
              <w:ind w:firstLine="0"/>
              <w:jc w:val="left"/>
            </w:pPr>
            <w:r w:rsidRPr="0049227B">
              <w:t>Last updated at</w:t>
            </w:r>
          </w:p>
        </w:tc>
        <w:tc>
          <w:tcPr>
            <w:tcW w:w="0" w:type="auto"/>
            <w:vAlign w:val="center"/>
            <w:hideMark/>
          </w:tcPr>
          <w:p w14:paraId="04DF2D8E" w14:textId="77777777" w:rsidR="0049227B" w:rsidRPr="0049227B" w:rsidRDefault="0049227B" w:rsidP="00C05292">
            <w:pPr>
              <w:ind w:firstLine="0"/>
              <w:jc w:val="left"/>
            </w:pPr>
            <w:r w:rsidRPr="0049227B">
              <w:t>updatedAt</w:t>
            </w:r>
          </w:p>
        </w:tc>
        <w:tc>
          <w:tcPr>
            <w:tcW w:w="0" w:type="auto"/>
            <w:vAlign w:val="center"/>
            <w:hideMark/>
          </w:tcPr>
          <w:p w14:paraId="00E3587D" w14:textId="77777777" w:rsidR="0049227B" w:rsidRPr="0049227B" w:rsidRDefault="0049227B" w:rsidP="00C05292">
            <w:pPr>
              <w:ind w:firstLine="0"/>
              <w:jc w:val="left"/>
            </w:pPr>
            <w:r w:rsidRPr="0049227B">
              <w:t>date</w:t>
            </w:r>
          </w:p>
        </w:tc>
        <w:tc>
          <w:tcPr>
            <w:tcW w:w="0" w:type="auto"/>
            <w:vAlign w:val="center"/>
            <w:hideMark/>
          </w:tcPr>
          <w:p w14:paraId="2CC65F5A" w14:textId="77777777" w:rsidR="0049227B" w:rsidRPr="0049227B" w:rsidRDefault="0049227B" w:rsidP="00C05292">
            <w:pPr>
              <w:ind w:firstLine="0"/>
              <w:jc w:val="left"/>
            </w:pPr>
            <w:r w:rsidRPr="0049227B">
              <w:t>Thời điểm cập nhật gần nhất</w:t>
            </w:r>
          </w:p>
        </w:tc>
      </w:tr>
      <w:tr w:rsidR="0049227B" w:rsidRPr="0049227B" w14:paraId="72C35A9F" w14:textId="77777777" w:rsidTr="00C05292">
        <w:tc>
          <w:tcPr>
            <w:tcW w:w="0" w:type="auto"/>
            <w:vAlign w:val="center"/>
            <w:hideMark/>
          </w:tcPr>
          <w:p w14:paraId="52A56415" w14:textId="77777777" w:rsidR="0049227B" w:rsidRPr="0049227B" w:rsidRDefault="0049227B" w:rsidP="00C05292">
            <w:pPr>
              <w:ind w:firstLine="0"/>
              <w:jc w:val="left"/>
            </w:pPr>
            <w:r w:rsidRPr="0049227B">
              <w:t>Last updated by</w:t>
            </w:r>
          </w:p>
        </w:tc>
        <w:tc>
          <w:tcPr>
            <w:tcW w:w="0" w:type="auto"/>
            <w:vAlign w:val="center"/>
            <w:hideMark/>
          </w:tcPr>
          <w:p w14:paraId="2DFD5E69" w14:textId="77777777" w:rsidR="0049227B" w:rsidRPr="0049227B" w:rsidRDefault="0049227B" w:rsidP="00C05292">
            <w:pPr>
              <w:ind w:firstLine="0"/>
              <w:jc w:val="left"/>
            </w:pPr>
            <w:r w:rsidRPr="0049227B">
              <w:t>updatedBy</w:t>
            </w:r>
          </w:p>
        </w:tc>
        <w:tc>
          <w:tcPr>
            <w:tcW w:w="0" w:type="auto"/>
            <w:vAlign w:val="center"/>
            <w:hideMark/>
          </w:tcPr>
          <w:p w14:paraId="6C1BA162" w14:textId="77777777" w:rsidR="0049227B" w:rsidRPr="0049227B" w:rsidRDefault="0049227B" w:rsidP="00C05292">
            <w:pPr>
              <w:ind w:firstLine="0"/>
              <w:jc w:val="left"/>
            </w:pPr>
            <w:r w:rsidRPr="0049227B">
              <w:t>belongsTo</w:t>
            </w:r>
          </w:p>
        </w:tc>
        <w:tc>
          <w:tcPr>
            <w:tcW w:w="0" w:type="auto"/>
            <w:vAlign w:val="center"/>
            <w:hideMark/>
          </w:tcPr>
          <w:p w14:paraId="7B0B1220" w14:textId="77777777" w:rsidR="0049227B" w:rsidRPr="0049227B" w:rsidRDefault="0049227B" w:rsidP="00C05292">
            <w:pPr>
              <w:ind w:firstLine="0"/>
              <w:jc w:val="left"/>
            </w:pPr>
            <w:r w:rsidRPr="0049227B">
              <w:t>Người cập nhật bình luận</w:t>
            </w:r>
          </w:p>
        </w:tc>
      </w:tr>
      <w:tr w:rsidR="0049227B" w:rsidRPr="0049227B" w14:paraId="642B8D53" w14:textId="77777777" w:rsidTr="00C05292">
        <w:tc>
          <w:tcPr>
            <w:tcW w:w="0" w:type="auto"/>
            <w:vAlign w:val="center"/>
            <w:hideMark/>
          </w:tcPr>
          <w:p w14:paraId="31FDCE1C" w14:textId="77777777" w:rsidR="0049227B" w:rsidRPr="0049227B" w:rsidRDefault="0049227B" w:rsidP="00C05292">
            <w:pPr>
              <w:ind w:firstLine="0"/>
              <w:jc w:val="left"/>
            </w:pPr>
            <w:r w:rsidRPr="0049227B">
              <w:t>Khách hàng</w:t>
            </w:r>
          </w:p>
        </w:tc>
        <w:tc>
          <w:tcPr>
            <w:tcW w:w="0" w:type="auto"/>
            <w:vAlign w:val="center"/>
            <w:hideMark/>
          </w:tcPr>
          <w:p w14:paraId="70D8E1EF" w14:textId="77777777" w:rsidR="0049227B" w:rsidRPr="0049227B" w:rsidRDefault="0049227B" w:rsidP="00C05292">
            <w:pPr>
              <w:ind w:firstLine="0"/>
              <w:jc w:val="left"/>
            </w:pPr>
            <w:r w:rsidRPr="0049227B">
              <w:t>khach_hang</w:t>
            </w:r>
          </w:p>
        </w:tc>
        <w:tc>
          <w:tcPr>
            <w:tcW w:w="0" w:type="auto"/>
            <w:vAlign w:val="center"/>
            <w:hideMark/>
          </w:tcPr>
          <w:p w14:paraId="4B607EE4" w14:textId="77777777" w:rsidR="0049227B" w:rsidRPr="0049227B" w:rsidRDefault="0049227B" w:rsidP="00C05292">
            <w:pPr>
              <w:ind w:firstLine="0"/>
              <w:jc w:val="left"/>
            </w:pPr>
            <w:r w:rsidRPr="0049227B">
              <w:t>belongsTo</w:t>
            </w:r>
          </w:p>
        </w:tc>
        <w:tc>
          <w:tcPr>
            <w:tcW w:w="0" w:type="auto"/>
            <w:vAlign w:val="center"/>
            <w:hideMark/>
          </w:tcPr>
          <w:p w14:paraId="4FF0CE6A" w14:textId="77777777" w:rsidR="0049227B" w:rsidRPr="0049227B" w:rsidRDefault="0049227B" w:rsidP="00BC7A33">
            <w:pPr>
              <w:keepNext/>
              <w:ind w:firstLine="0"/>
              <w:jc w:val="left"/>
            </w:pPr>
            <w:r w:rsidRPr="0049227B">
              <w:t>Liên kết đến bảng khách hàng</w:t>
            </w:r>
          </w:p>
        </w:tc>
      </w:tr>
    </w:tbl>
    <w:p w14:paraId="0A6F3D9E" w14:textId="37C7E0BD" w:rsidR="00CE5448" w:rsidRDefault="00BC7A33" w:rsidP="00BC7A33">
      <w:pPr>
        <w:pStyle w:val="Caption"/>
        <w:rPr>
          <w:lang w:val="vi-VN"/>
        </w:rPr>
      </w:pPr>
      <w:bookmarkStart w:id="56" w:name="_Toc224486155"/>
      <w:r>
        <w:t xml:space="preserve">Bảng </w:t>
      </w:r>
      <w:fldSimple w:instr=" STYLEREF 1 \s ">
        <w:r>
          <w:rPr>
            <w:noProof/>
          </w:rPr>
          <w:t>2</w:t>
        </w:r>
      </w:fldSimple>
      <w:r>
        <w:noBreakHyphen/>
      </w:r>
      <w:fldSimple w:instr=" SEQ Bảng \* ARABIC \s 1 ">
        <w:r>
          <w:rPr>
            <w:noProof/>
          </w:rPr>
          <w:t>7</w:t>
        </w:r>
      </w:fldSimple>
      <w:r>
        <w:rPr>
          <w:lang w:val="vi-VN"/>
        </w:rPr>
        <w:t>: Bảng cơ sở dữ liệu bình luận</w:t>
      </w:r>
      <w:bookmarkEnd w:id="56"/>
    </w:p>
    <w:p w14:paraId="0E52EE8B" w14:textId="77777777" w:rsidR="00B82C36" w:rsidRDefault="00B82C36" w:rsidP="00B82C36">
      <w:pPr>
        <w:ind w:firstLine="0"/>
        <w:rPr>
          <w:lang w:val="vi-VN"/>
        </w:rPr>
      </w:pPr>
    </w:p>
    <w:p w14:paraId="22F6767B" w14:textId="5ABB1595" w:rsidR="00B82C36" w:rsidRDefault="00F37852" w:rsidP="00B82C36">
      <w:pPr>
        <w:pStyle w:val="Heading2"/>
        <w:rPr>
          <w:lang w:val="vi-VN"/>
        </w:rPr>
      </w:pPr>
      <w:bookmarkStart w:id="57" w:name="_Toc224486084"/>
      <w:r>
        <w:lastRenderedPageBreak/>
        <w:t>Sơ</w:t>
      </w:r>
      <w:r>
        <w:rPr>
          <w:lang w:val="vi-VN"/>
        </w:rPr>
        <w:t xml:space="preserve"> đồ tổng quan hệ thống</w:t>
      </w:r>
      <w:bookmarkEnd w:id="57"/>
    </w:p>
    <w:p w14:paraId="6D0AECAE" w14:textId="77777777" w:rsidR="003A2A6A" w:rsidRDefault="003A2A6A" w:rsidP="003A2A6A">
      <w:pPr>
        <w:keepNext/>
        <w:ind w:firstLine="0"/>
      </w:pPr>
      <w:r w:rsidRPr="003A2A6A">
        <w:rPr>
          <w:noProof/>
          <w:lang w:val="vi-VN"/>
        </w:rPr>
        <w:drawing>
          <wp:inline distT="0" distB="0" distL="0" distR="0" wp14:anchorId="4E77CA03" wp14:editId="474DC01A">
            <wp:extent cx="5580380" cy="5262880"/>
            <wp:effectExtent l="0" t="0" r="1270" b="0"/>
            <wp:docPr id="95029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92104" name=""/>
                    <pic:cNvPicPr/>
                  </pic:nvPicPr>
                  <pic:blipFill>
                    <a:blip r:embed="rId17"/>
                    <a:stretch>
                      <a:fillRect/>
                    </a:stretch>
                  </pic:blipFill>
                  <pic:spPr>
                    <a:xfrm>
                      <a:off x="0" y="0"/>
                      <a:ext cx="5580380" cy="5262880"/>
                    </a:xfrm>
                    <a:prstGeom prst="rect">
                      <a:avLst/>
                    </a:prstGeom>
                  </pic:spPr>
                </pic:pic>
              </a:graphicData>
            </a:graphic>
          </wp:inline>
        </w:drawing>
      </w:r>
    </w:p>
    <w:p w14:paraId="4D035D7A" w14:textId="2FD6BB2D" w:rsidR="00904210" w:rsidRDefault="003A2A6A" w:rsidP="003A2A6A">
      <w:pPr>
        <w:pStyle w:val="Caption"/>
        <w:rPr>
          <w:lang w:val="vi-VN"/>
        </w:rPr>
      </w:pPr>
      <w:bookmarkStart w:id="58" w:name="_Toc224486118"/>
      <w:r>
        <w:t xml:space="preserve">Hình </w:t>
      </w:r>
      <w:fldSimple w:instr=" STYLEREF 1 \s ">
        <w:r w:rsidR="00C66BCA">
          <w:rPr>
            <w:noProof/>
          </w:rPr>
          <w:t>2</w:t>
        </w:r>
      </w:fldSimple>
      <w:r w:rsidR="00C66BCA">
        <w:noBreakHyphen/>
      </w:r>
      <w:fldSimple w:instr=" SEQ Hình \* ARABIC \s 1 ">
        <w:r w:rsidR="00C66BCA">
          <w:rPr>
            <w:noProof/>
          </w:rPr>
          <w:t>1</w:t>
        </w:r>
      </w:fldSimple>
      <w:r>
        <w:rPr>
          <w:lang w:val="vi-VN"/>
        </w:rPr>
        <w:t>: Sơ đồ tổng quan hệ thống</w:t>
      </w:r>
      <w:bookmarkEnd w:id="58"/>
    </w:p>
    <w:p w14:paraId="09FB7D14" w14:textId="77777777" w:rsidR="00A533D1" w:rsidRDefault="00A533D1" w:rsidP="00A533D1">
      <w:pPr>
        <w:rPr>
          <w:lang w:val="vi-VN"/>
        </w:rPr>
      </w:pPr>
    </w:p>
    <w:p w14:paraId="3664D534" w14:textId="06AF311B" w:rsidR="00A533D1" w:rsidRPr="00A533D1" w:rsidRDefault="00A533D1" w:rsidP="00A533D1">
      <w:r w:rsidRPr="00A533D1">
        <w:t xml:space="preserve">Sơ đồ mô tả </w:t>
      </w:r>
      <w:r w:rsidRPr="00A533D1">
        <w:rPr>
          <w:b/>
          <w:bCs/>
        </w:rPr>
        <w:t>kiến trúc tổng thể của hệ thống CRM tích hợp AI và các dịch vụ bên ngoài</w:t>
      </w:r>
      <w:r w:rsidRPr="00A533D1">
        <w:t>. Hệ thống được chia thành bốn phần chính.</w:t>
      </w:r>
    </w:p>
    <w:p w14:paraId="55540D5F" w14:textId="77777777" w:rsidR="00A533D1" w:rsidRPr="00A533D1" w:rsidRDefault="00A533D1" w:rsidP="00A533D1">
      <w:pPr>
        <w:numPr>
          <w:ilvl w:val="0"/>
          <w:numId w:val="101"/>
        </w:numPr>
      </w:pPr>
      <w:r w:rsidRPr="00A533D1">
        <w:rPr>
          <w:b/>
          <w:bCs/>
        </w:rPr>
        <w:t>Frontend Layer</w:t>
      </w:r>
      <w:r w:rsidRPr="00A533D1">
        <w:t xml:space="preserve">: Giao diện </w:t>
      </w:r>
      <w:r w:rsidRPr="00A533D1">
        <w:rPr>
          <w:b/>
          <w:bCs/>
        </w:rPr>
        <w:t>NocoBase UI</w:t>
      </w:r>
      <w:r w:rsidRPr="00A533D1">
        <w:t xml:space="preserve"> giúp nhân viên kinh doanh thao tác và quản lý dữ liệu trên hệ thống.</w:t>
      </w:r>
    </w:p>
    <w:p w14:paraId="1491DB6B" w14:textId="77777777" w:rsidR="00A533D1" w:rsidRPr="00A533D1" w:rsidRDefault="00A533D1" w:rsidP="00A533D1">
      <w:pPr>
        <w:numPr>
          <w:ilvl w:val="0"/>
          <w:numId w:val="101"/>
        </w:numPr>
      </w:pPr>
      <w:r w:rsidRPr="00A533D1">
        <w:rPr>
          <w:b/>
          <w:bCs/>
        </w:rPr>
        <w:t>Backend Layer</w:t>
      </w:r>
      <w:r w:rsidRPr="00A533D1">
        <w:t xml:space="preserve">: </w:t>
      </w:r>
      <w:r w:rsidRPr="00A533D1">
        <w:rPr>
          <w:b/>
          <w:bCs/>
        </w:rPr>
        <w:t>NocoBase Backend</w:t>
      </w:r>
      <w:r w:rsidRPr="00A533D1">
        <w:t xml:space="preserve"> lưu trữ dữ liệu và cung cấp API, kết hợp với </w:t>
      </w:r>
      <w:r w:rsidRPr="00A533D1">
        <w:rPr>
          <w:b/>
          <w:bCs/>
        </w:rPr>
        <w:t>n8n</w:t>
      </w:r>
      <w:r w:rsidRPr="00A533D1">
        <w:t xml:space="preserve"> để tự động hóa các quy trình như tạo khách hàng, gửi email và tạo lịch hẹn.</w:t>
      </w:r>
    </w:p>
    <w:p w14:paraId="3A9B4C8C" w14:textId="77777777" w:rsidR="00A533D1" w:rsidRPr="00A533D1" w:rsidRDefault="00A533D1" w:rsidP="00A533D1">
      <w:pPr>
        <w:numPr>
          <w:ilvl w:val="0"/>
          <w:numId w:val="101"/>
        </w:numPr>
      </w:pPr>
      <w:r w:rsidRPr="00A533D1">
        <w:rPr>
          <w:b/>
          <w:bCs/>
        </w:rPr>
        <w:lastRenderedPageBreak/>
        <w:t>AI Layer</w:t>
      </w:r>
      <w:r w:rsidRPr="00A533D1">
        <w:t xml:space="preserve">: Bao gồm </w:t>
      </w:r>
      <w:r w:rsidRPr="00A533D1">
        <w:rPr>
          <w:b/>
          <w:bCs/>
        </w:rPr>
        <w:t>AI Lead Scoring</w:t>
      </w:r>
      <w:r w:rsidRPr="00A533D1">
        <w:t xml:space="preserve"> để đánh giá mức độ tiềm năng của khách hàng và </w:t>
      </w:r>
      <w:r w:rsidRPr="00A533D1">
        <w:rPr>
          <w:b/>
          <w:bCs/>
        </w:rPr>
        <w:t>AI Meeting Summary</w:t>
      </w:r>
      <w:r w:rsidRPr="00A533D1">
        <w:t xml:space="preserve"> để chuyển đổi và tóm tắt nội dung cuộc họp.</w:t>
      </w:r>
    </w:p>
    <w:p w14:paraId="72D464EF" w14:textId="77777777" w:rsidR="00A533D1" w:rsidRPr="00A533D1" w:rsidRDefault="00A533D1" w:rsidP="00A533D1">
      <w:pPr>
        <w:numPr>
          <w:ilvl w:val="0"/>
          <w:numId w:val="101"/>
        </w:numPr>
      </w:pPr>
      <w:r w:rsidRPr="00A533D1">
        <w:rPr>
          <w:b/>
          <w:bCs/>
        </w:rPr>
        <w:t>External Services</w:t>
      </w:r>
      <w:r w:rsidRPr="00A533D1">
        <w:t xml:space="preserve">: Hệ thống tích hợp với các dịch vụ bên ngoài như </w:t>
      </w:r>
      <w:r w:rsidRPr="00A533D1">
        <w:rPr>
          <w:b/>
          <w:bCs/>
        </w:rPr>
        <w:t>Google Forms, Google Calendar, Google Meet, Google Drive, Gmail</w:t>
      </w:r>
      <w:r w:rsidRPr="00A533D1">
        <w:t xml:space="preserve"> và </w:t>
      </w:r>
      <w:r w:rsidRPr="00A533D1">
        <w:rPr>
          <w:b/>
          <w:bCs/>
        </w:rPr>
        <w:t>cổng thanh toán</w:t>
      </w:r>
      <w:r w:rsidRPr="00A533D1">
        <w:t xml:space="preserve"> để hỗ trợ thu thập dữ liệu, họp trực tuyến, lưu trữ và thanh toán.</w:t>
      </w:r>
    </w:p>
    <w:p w14:paraId="79B2ED33" w14:textId="77777777" w:rsidR="003A2A6A" w:rsidRPr="003A2A6A" w:rsidRDefault="003A2A6A" w:rsidP="003A2A6A">
      <w:pPr>
        <w:rPr>
          <w:lang w:val="vi-VN"/>
        </w:rPr>
      </w:pPr>
    </w:p>
    <w:p w14:paraId="6BEDC44B" w14:textId="3A065977" w:rsidR="00F37852" w:rsidRDefault="00F37852" w:rsidP="00F37852">
      <w:pPr>
        <w:pStyle w:val="Heading3"/>
        <w:rPr>
          <w:lang w:val="vi-VN"/>
        </w:rPr>
      </w:pPr>
      <w:bookmarkStart w:id="59" w:name="_Toc224486085"/>
      <w:r>
        <w:rPr>
          <w:lang w:val="vi-VN"/>
        </w:rPr>
        <w:t>Sơ đồ usecase chức năng quản lý khách hàng</w:t>
      </w:r>
      <w:bookmarkEnd w:id="59"/>
    </w:p>
    <w:p w14:paraId="2A78F9C0" w14:textId="43EEA926" w:rsidR="00453300" w:rsidRPr="00453300" w:rsidRDefault="00AB1E6D" w:rsidP="003B427B">
      <w:pPr>
        <w:keepNext/>
        <w:ind w:firstLine="0"/>
        <w:rPr>
          <w:lang w:val="vi-VN"/>
        </w:rPr>
      </w:pPr>
      <w:r>
        <w:rPr>
          <w:noProof/>
        </w:rPr>
        <w:drawing>
          <wp:inline distT="0" distB="0" distL="0" distR="0" wp14:anchorId="665F7180" wp14:editId="4202FB86">
            <wp:extent cx="5580380" cy="3023235"/>
            <wp:effectExtent l="0" t="0" r="1270" b="5715"/>
            <wp:docPr id="368096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0380" cy="3023235"/>
                    </a:xfrm>
                    <a:prstGeom prst="rect">
                      <a:avLst/>
                    </a:prstGeom>
                    <a:noFill/>
                    <a:ln>
                      <a:noFill/>
                    </a:ln>
                  </pic:spPr>
                </pic:pic>
              </a:graphicData>
            </a:graphic>
          </wp:inline>
        </w:drawing>
      </w:r>
    </w:p>
    <w:p w14:paraId="37C1908D" w14:textId="4A0F2F94" w:rsidR="00AB1E6D" w:rsidRDefault="003B427B" w:rsidP="003B427B">
      <w:pPr>
        <w:pStyle w:val="Caption"/>
        <w:rPr>
          <w:lang w:val="vi-VN"/>
        </w:rPr>
      </w:pPr>
      <w:bookmarkStart w:id="60" w:name="_Toc224486119"/>
      <w:r>
        <w:t xml:space="preserve">Hình </w:t>
      </w:r>
      <w:fldSimple w:instr=" STYLEREF 1 \s ">
        <w:r w:rsidR="00C66BCA">
          <w:rPr>
            <w:noProof/>
          </w:rPr>
          <w:t>2</w:t>
        </w:r>
      </w:fldSimple>
      <w:r w:rsidR="00C66BCA">
        <w:noBreakHyphen/>
      </w:r>
      <w:fldSimple w:instr=" SEQ Hình \* ARABIC \s 1 ">
        <w:r w:rsidR="00C66BCA">
          <w:rPr>
            <w:noProof/>
          </w:rPr>
          <w:t>2</w:t>
        </w:r>
      </w:fldSimple>
      <w:r>
        <w:rPr>
          <w:lang w:val="vi-VN"/>
        </w:rPr>
        <w:t>: Usecase quản lý khách hàng</w:t>
      </w:r>
      <w:bookmarkEnd w:id="60"/>
    </w:p>
    <w:p w14:paraId="361635F2" w14:textId="77777777" w:rsidR="00453300" w:rsidRDefault="00453300" w:rsidP="00453300">
      <w:pPr>
        <w:rPr>
          <w:lang w:val="vi-VN"/>
        </w:rPr>
      </w:pPr>
    </w:p>
    <w:p w14:paraId="502D6CD0" w14:textId="601238B4" w:rsidR="00453300" w:rsidRPr="00453300" w:rsidRDefault="00453300" w:rsidP="00453300">
      <w:pPr>
        <w:rPr>
          <w:lang w:val="vi-VN"/>
        </w:rPr>
      </w:pPr>
      <w:r w:rsidRPr="00453300">
        <w:t>Use Case quản lý khách hàng mô tả các chức năng cho phép nhân viên kinh doanh quản lý thông tin khách hàng trong hệ thống CRM. Nhân viên kinh doanh có thể tạo khách hàng mới bằng cách nhập thông tin thủ công hoặc tiếp nhận khách hàng được đăng ký thông qua biểu mẫu Google Form. Đối với khách hàng đăng ký trực tuyến, hệ thống sẽ tự động tiếp nhận dữ liệu, tiến hành đánh giá mức độ tiềm năng thông qua cơ chế Lead Scoring và lưu trữ thông tin vào hệ thống CRM. Sau khi khách hàng được tạo, nhân viên kinh doanh có thể xem danh sách khách hàng, xem chi tiết thông tin, cập nhật thông tin khách hàng và theo dõi trạng thái của từng khách hàng nhằm phục vụ cho quá trình tư vấn và chăm sóc khách hàng.</w:t>
      </w:r>
    </w:p>
    <w:p w14:paraId="710E6289" w14:textId="6C567743" w:rsidR="00F37852" w:rsidRDefault="00F37852" w:rsidP="00F37852">
      <w:pPr>
        <w:pStyle w:val="Heading3"/>
        <w:rPr>
          <w:lang w:val="vi-VN"/>
        </w:rPr>
      </w:pPr>
      <w:bookmarkStart w:id="61" w:name="_Toc224486086"/>
      <w:r>
        <w:rPr>
          <w:lang w:val="vi-VN"/>
        </w:rPr>
        <w:lastRenderedPageBreak/>
        <w:t>Sơ đồ usecase chức năng quản lý lịch hẹn</w:t>
      </w:r>
      <w:bookmarkEnd w:id="61"/>
    </w:p>
    <w:p w14:paraId="5E98950D" w14:textId="77777777" w:rsidR="003B427B" w:rsidRDefault="00183318" w:rsidP="003B427B">
      <w:pPr>
        <w:keepNext/>
        <w:ind w:firstLine="0"/>
        <w:jc w:val="center"/>
      </w:pPr>
      <w:r>
        <w:rPr>
          <w:noProof/>
        </w:rPr>
        <w:drawing>
          <wp:inline distT="0" distB="0" distL="0" distR="0" wp14:anchorId="3A74DF0A" wp14:editId="31B5325E">
            <wp:extent cx="5580380" cy="3232785"/>
            <wp:effectExtent l="0" t="0" r="1270" b="5715"/>
            <wp:docPr id="532401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0380" cy="3232785"/>
                    </a:xfrm>
                    <a:prstGeom prst="rect">
                      <a:avLst/>
                    </a:prstGeom>
                    <a:noFill/>
                    <a:ln>
                      <a:noFill/>
                    </a:ln>
                  </pic:spPr>
                </pic:pic>
              </a:graphicData>
            </a:graphic>
          </wp:inline>
        </w:drawing>
      </w:r>
    </w:p>
    <w:p w14:paraId="4D1C93F4" w14:textId="25B2FC96" w:rsidR="00183318" w:rsidRDefault="003B427B" w:rsidP="003B427B">
      <w:pPr>
        <w:pStyle w:val="Caption"/>
        <w:rPr>
          <w:lang w:val="vi-VN"/>
        </w:rPr>
      </w:pPr>
      <w:bookmarkStart w:id="62" w:name="_Toc224486120"/>
      <w:r>
        <w:t xml:space="preserve">Hình </w:t>
      </w:r>
      <w:fldSimple w:instr=" STYLEREF 1 \s ">
        <w:r w:rsidR="00C66BCA">
          <w:rPr>
            <w:noProof/>
          </w:rPr>
          <w:t>2</w:t>
        </w:r>
      </w:fldSimple>
      <w:r w:rsidR="00C66BCA">
        <w:noBreakHyphen/>
      </w:r>
      <w:fldSimple w:instr=" SEQ Hình \* ARABIC \s 1 ">
        <w:r w:rsidR="00C66BCA">
          <w:rPr>
            <w:noProof/>
          </w:rPr>
          <w:t>3</w:t>
        </w:r>
      </w:fldSimple>
      <w:r>
        <w:rPr>
          <w:lang w:val="vi-VN"/>
        </w:rPr>
        <w:t>: Usecase quản lý lịch hẹn</w:t>
      </w:r>
      <w:bookmarkEnd w:id="62"/>
    </w:p>
    <w:p w14:paraId="2C813390" w14:textId="72608DD1" w:rsidR="00453300" w:rsidRPr="00453300" w:rsidRDefault="00453300" w:rsidP="00453300">
      <w:pPr>
        <w:rPr>
          <w:lang w:val="vi-VN"/>
        </w:rPr>
      </w:pPr>
      <w:r w:rsidRPr="00453300">
        <w:t>Use Case quản lý lịch hẹn mô tả quá trình tạo và quản lý các buổi tư vấn giữa nhân viên kinh doanh và khách hàng. Nhân viên kinh doanh có thể tạo lịch hẹn tư vấn trực tiếp trên hệ thống CRM. Sau khi lịch hẹn được tạo, hệ thống sẽ tự động tạo sự kiện tương ứng trên Google Calendar và gửi thông báo lịch hẹn kèm theo liên kết Google Meet cho khách hàng. Nhân viên kinh doanh có thể xem danh sách lịch hẹn, cập nhật</w:t>
      </w:r>
      <w:r>
        <w:rPr>
          <w:lang w:val="vi-VN"/>
        </w:rPr>
        <w:t xml:space="preserve"> trạng thái cũng như thông tin của lịch hẹn.</w:t>
      </w:r>
      <w:r w:rsidRPr="00453300">
        <w:t xml:space="preserve"> Sau khi buổi tư vấn kết thúc, hệ thống có thể lưu trữ thông tin tóm tắt nội dung cuộc họp để phục vụ cho việc theo dõi và quản lý thông tin trao đổi với khách hàng.</w:t>
      </w:r>
    </w:p>
    <w:p w14:paraId="52714948" w14:textId="613C26F7" w:rsidR="00F37852" w:rsidRDefault="00F37852" w:rsidP="00F37852">
      <w:pPr>
        <w:pStyle w:val="Heading3"/>
        <w:rPr>
          <w:lang w:val="vi-VN"/>
        </w:rPr>
      </w:pPr>
      <w:bookmarkStart w:id="63" w:name="_Toc224486087"/>
      <w:r>
        <w:rPr>
          <w:lang w:val="vi-VN"/>
        </w:rPr>
        <w:lastRenderedPageBreak/>
        <w:t>Sơ đồ usecase chức năng quản lý hợp đồng</w:t>
      </w:r>
      <w:bookmarkEnd w:id="63"/>
    </w:p>
    <w:p w14:paraId="4750BB30" w14:textId="77777777" w:rsidR="003B427B" w:rsidRDefault="00B1774A" w:rsidP="003B427B">
      <w:pPr>
        <w:keepNext/>
        <w:ind w:firstLine="0"/>
        <w:jc w:val="center"/>
      </w:pPr>
      <w:r>
        <w:rPr>
          <w:noProof/>
        </w:rPr>
        <w:drawing>
          <wp:inline distT="0" distB="0" distL="0" distR="0" wp14:anchorId="7B6F21AA" wp14:editId="76532AD2">
            <wp:extent cx="5514340" cy="3276600"/>
            <wp:effectExtent l="0" t="0" r="0" b="0"/>
            <wp:docPr id="308225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14340" cy="3276600"/>
                    </a:xfrm>
                    <a:prstGeom prst="rect">
                      <a:avLst/>
                    </a:prstGeom>
                    <a:noFill/>
                    <a:ln>
                      <a:noFill/>
                    </a:ln>
                  </pic:spPr>
                </pic:pic>
              </a:graphicData>
            </a:graphic>
          </wp:inline>
        </w:drawing>
      </w:r>
    </w:p>
    <w:p w14:paraId="7B465DB2" w14:textId="28953BE9" w:rsidR="00B1774A" w:rsidRDefault="003B427B" w:rsidP="003B427B">
      <w:pPr>
        <w:pStyle w:val="Caption"/>
        <w:rPr>
          <w:lang w:val="vi-VN"/>
        </w:rPr>
      </w:pPr>
      <w:bookmarkStart w:id="64" w:name="_Toc224486121"/>
      <w:r>
        <w:t xml:space="preserve">Hình </w:t>
      </w:r>
      <w:fldSimple w:instr=" STYLEREF 1 \s ">
        <w:r w:rsidR="00C66BCA">
          <w:rPr>
            <w:noProof/>
          </w:rPr>
          <w:t>2</w:t>
        </w:r>
      </w:fldSimple>
      <w:r w:rsidR="00C66BCA">
        <w:noBreakHyphen/>
      </w:r>
      <w:fldSimple w:instr=" SEQ Hình \* ARABIC \s 1 ">
        <w:r w:rsidR="00C66BCA">
          <w:rPr>
            <w:noProof/>
          </w:rPr>
          <w:t>4</w:t>
        </w:r>
      </w:fldSimple>
      <w:r>
        <w:rPr>
          <w:lang w:val="vi-VN"/>
        </w:rPr>
        <w:t>: Usecase quản lý hợp đồng</w:t>
      </w:r>
      <w:bookmarkEnd w:id="64"/>
    </w:p>
    <w:p w14:paraId="70BA6F9C" w14:textId="77777777" w:rsidR="00F44D08" w:rsidRDefault="00F44D08" w:rsidP="00F44D08">
      <w:pPr>
        <w:ind w:firstLine="0"/>
        <w:rPr>
          <w:lang w:val="vi-VN"/>
        </w:rPr>
      </w:pPr>
    </w:p>
    <w:p w14:paraId="19FA40E1" w14:textId="3B58A5A3" w:rsidR="00F44D08" w:rsidRPr="00F44D08" w:rsidRDefault="00F44D08" w:rsidP="00F44D08">
      <w:pPr>
        <w:ind w:firstLine="720"/>
      </w:pPr>
      <w:r w:rsidRPr="00F44D08">
        <w:t xml:space="preserve">Use Case quản lý hợp đồng mô tả chức năng tạo và quản lý hợp đồng giữa doanh nghiệp và khách hàng sau khi quá trình tư vấn thành công. Nhân viên kinh doanh có thể tạo hợp đồng trực tiếp trên hệ thống CRM dựa trên thông tin khách hàng đã có. Sau khi hợp đồng được tạo, hệ thống sẽ tự động sinh file hợp đồng để phục vụ cho việc lưu trữ và in ấn. Nhân viên kinh doanh có thể xem danh sách hợp đồng, xem chi tiết nội dung hợp đồng, in hợp đồng và cập nhật thông tin hợp đồng khi cần thiết. </w:t>
      </w:r>
    </w:p>
    <w:p w14:paraId="50BF7376" w14:textId="0806ABAC" w:rsidR="00F44D08" w:rsidRPr="00F44D08" w:rsidRDefault="00F44D08" w:rsidP="00F44D08">
      <w:pPr>
        <w:ind w:firstLine="0"/>
        <w:rPr>
          <w:lang w:val="vi-VN"/>
        </w:rPr>
      </w:pPr>
    </w:p>
    <w:p w14:paraId="28EA0ECC" w14:textId="38318702" w:rsidR="00F37852" w:rsidRDefault="00F37852" w:rsidP="00F37852">
      <w:pPr>
        <w:pStyle w:val="Heading3"/>
        <w:rPr>
          <w:lang w:val="vi-VN"/>
        </w:rPr>
      </w:pPr>
      <w:bookmarkStart w:id="65" w:name="_Toc224486088"/>
      <w:r>
        <w:rPr>
          <w:lang w:val="vi-VN"/>
        </w:rPr>
        <w:lastRenderedPageBreak/>
        <w:t>Sơ đồ usecase chức năng quản lý công nợ</w:t>
      </w:r>
      <w:bookmarkEnd w:id="65"/>
    </w:p>
    <w:p w14:paraId="54A9507B" w14:textId="77777777" w:rsidR="003B427B" w:rsidRDefault="003B427B" w:rsidP="003B427B">
      <w:pPr>
        <w:keepNext/>
        <w:ind w:firstLine="0"/>
      </w:pPr>
      <w:r>
        <w:rPr>
          <w:noProof/>
        </w:rPr>
        <w:drawing>
          <wp:inline distT="0" distB="0" distL="0" distR="0" wp14:anchorId="6EDCE5EC" wp14:editId="32D0E255">
            <wp:extent cx="5580380" cy="3743325"/>
            <wp:effectExtent l="0" t="0" r="1270" b="9525"/>
            <wp:docPr id="7824960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0380" cy="3743325"/>
                    </a:xfrm>
                    <a:prstGeom prst="rect">
                      <a:avLst/>
                    </a:prstGeom>
                    <a:noFill/>
                    <a:ln>
                      <a:noFill/>
                    </a:ln>
                  </pic:spPr>
                </pic:pic>
              </a:graphicData>
            </a:graphic>
          </wp:inline>
        </w:drawing>
      </w:r>
    </w:p>
    <w:p w14:paraId="04910FC3" w14:textId="4DDAEF64" w:rsidR="003B427B" w:rsidRDefault="003B427B" w:rsidP="003B427B">
      <w:pPr>
        <w:pStyle w:val="Caption"/>
        <w:rPr>
          <w:lang w:val="vi-VN"/>
        </w:rPr>
      </w:pPr>
      <w:bookmarkStart w:id="66" w:name="_Toc224486122"/>
      <w:r>
        <w:t xml:space="preserve">Hình </w:t>
      </w:r>
      <w:fldSimple w:instr=" STYLEREF 1 \s ">
        <w:r w:rsidR="00C66BCA">
          <w:rPr>
            <w:noProof/>
          </w:rPr>
          <w:t>2</w:t>
        </w:r>
      </w:fldSimple>
      <w:r w:rsidR="00C66BCA">
        <w:noBreakHyphen/>
      </w:r>
      <w:fldSimple w:instr=" SEQ Hình \* ARABIC \s 1 ">
        <w:r w:rsidR="00C66BCA">
          <w:rPr>
            <w:noProof/>
          </w:rPr>
          <w:t>5</w:t>
        </w:r>
      </w:fldSimple>
      <w:r>
        <w:rPr>
          <w:lang w:val="vi-VN"/>
        </w:rPr>
        <w:t>: Usecase quản lý công nợ</w:t>
      </w:r>
      <w:bookmarkEnd w:id="66"/>
    </w:p>
    <w:p w14:paraId="0D650798" w14:textId="31DB1B3A" w:rsidR="00E7632A" w:rsidRPr="00E7632A" w:rsidRDefault="00E7632A" w:rsidP="00E7632A">
      <w:pPr>
        <w:rPr>
          <w:lang w:val="vi-VN"/>
        </w:rPr>
      </w:pPr>
      <w:r w:rsidRPr="00E7632A">
        <w:t>Use Case quản lý công nợ mô tả quá trình theo dõi và xử lý các khoản thanh toán của khách hàng liên quan đến hợp đồng đã ký kết. Sau khi hợp đồng được tạo, hệ thống sẽ phát sinh thông tin công nợ tương ứng. Nhân viên kinh doanh có thể xem danh sách công nợ và theo dõi trạng thái thanh toán của từng khách hàng. Hệ thống sẽ gửi thông tin thanh toán cho khách hàng thông qua mã QR để khách hàng thực hiện giao dịch. Khi khách hàng hoàn tất thanh toán, hệ thống sẽ cập nhật trạng thái công nợ sang “Đã thanh toán”, giúp nhân viên kinh doanh dễ dàng theo dõi và quản lý tình trạng thanh toán của khách hàng.</w:t>
      </w:r>
    </w:p>
    <w:p w14:paraId="1FCA4978" w14:textId="77777777" w:rsidR="00687C54" w:rsidRDefault="00687C54" w:rsidP="00687C54">
      <w:pPr>
        <w:ind w:firstLine="0"/>
        <w:rPr>
          <w:lang w:val="vi-VN"/>
        </w:rPr>
      </w:pPr>
    </w:p>
    <w:p w14:paraId="714EC235" w14:textId="6ACDF626" w:rsidR="00687C54" w:rsidRDefault="00687C54" w:rsidP="00687C54">
      <w:pPr>
        <w:pStyle w:val="Heading2"/>
        <w:rPr>
          <w:lang w:val="vi-VN"/>
        </w:rPr>
      </w:pPr>
      <w:bookmarkStart w:id="67" w:name="_Toc224486089"/>
      <w:r>
        <w:lastRenderedPageBreak/>
        <w:t>Biều</w:t>
      </w:r>
      <w:r>
        <w:rPr>
          <w:lang w:val="vi-VN"/>
        </w:rPr>
        <w:t xml:space="preserve"> đồ hoạt động (Activity)</w:t>
      </w:r>
      <w:bookmarkEnd w:id="67"/>
    </w:p>
    <w:p w14:paraId="57B8BD0C" w14:textId="60A0FC4E" w:rsidR="00083CE2" w:rsidRDefault="00A82E1E" w:rsidP="00083CE2">
      <w:pPr>
        <w:keepNext/>
        <w:ind w:firstLine="0"/>
        <w:jc w:val="center"/>
      </w:pPr>
      <w:r>
        <w:rPr>
          <w:noProof/>
        </w:rPr>
        <w:drawing>
          <wp:inline distT="0" distB="0" distL="0" distR="0" wp14:anchorId="2126657A" wp14:editId="4DA1915D">
            <wp:extent cx="4066624" cy="4893734"/>
            <wp:effectExtent l="0" t="0" r="0" b="2540"/>
            <wp:docPr id="2885698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90284" cy="4922206"/>
                    </a:xfrm>
                    <a:prstGeom prst="rect">
                      <a:avLst/>
                    </a:prstGeom>
                    <a:noFill/>
                    <a:ln>
                      <a:noFill/>
                    </a:ln>
                  </pic:spPr>
                </pic:pic>
              </a:graphicData>
            </a:graphic>
          </wp:inline>
        </w:drawing>
      </w:r>
    </w:p>
    <w:p w14:paraId="63AB9512" w14:textId="14A43481" w:rsidR="00A72DDF" w:rsidRDefault="00083CE2" w:rsidP="00083CE2">
      <w:pPr>
        <w:pStyle w:val="Caption"/>
        <w:rPr>
          <w:lang w:val="vi-VN"/>
        </w:rPr>
      </w:pPr>
      <w:bookmarkStart w:id="68" w:name="_Toc224486123"/>
      <w:r>
        <w:t xml:space="preserve">Hình </w:t>
      </w:r>
      <w:fldSimple w:instr=" STYLEREF 1 \s ">
        <w:r w:rsidR="00C66BCA">
          <w:rPr>
            <w:noProof/>
          </w:rPr>
          <w:t>2</w:t>
        </w:r>
      </w:fldSimple>
      <w:r w:rsidR="00C66BCA">
        <w:noBreakHyphen/>
      </w:r>
      <w:fldSimple w:instr=" SEQ Hình \* ARABIC \s 1 ">
        <w:r w:rsidR="00C66BCA">
          <w:rPr>
            <w:noProof/>
          </w:rPr>
          <w:t>6</w:t>
        </w:r>
      </w:fldSimple>
      <w:r>
        <w:rPr>
          <w:lang w:val="vi-VN"/>
        </w:rPr>
        <w:t>: Biểu đồ activity quy trình tiếp nhận khách hàng</w:t>
      </w:r>
      <w:bookmarkEnd w:id="68"/>
    </w:p>
    <w:p w14:paraId="73AA18B0" w14:textId="77777777" w:rsidR="002659FA" w:rsidRDefault="002659FA" w:rsidP="002659FA">
      <w:pPr>
        <w:rPr>
          <w:lang w:val="vi-VN"/>
        </w:rPr>
      </w:pPr>
    </w:p>
    <w:p w14:paraId="34330D90" w14:textId="6E4260A7" w:rsidR="002659FA" w:rsidRPr="002659FA" w:rsidRDefault="002659FA" w:rsidP="002659FA">
      <w:r w:rsidRPr="002659FA">
        <w:t>Sơ đồ Activity này mô tả quy trình tiếp nhận thông tin khách hàng vào hệ thống CRM từ các nguồn khác nhau.</w:t>
      </w:r>
      <w:r>
        <w:rPr>
          <w:lang w:val="vi-VN"/>
        </w:rPr>
        <w:t xml:space="preserve"> </w:t>
      </w:r>
      <w:r w:rsidRPr="002659FA">
        <w:t>Quy trình bắt đầu khi hệ thống xác định nguồn khách hàng. Trong trường hợp khách hàng đăng ký thông tin thông qua Google Form, khách hàng sẽ điền các thông tin cần thiết vào biểu mẫu đăng ký tư vấn. Sau khi biểu mẫu được gửi, hệ thống n8n sẽ nhận dữ liệu thông qua cơ chế webhook. Tiếp theo, n8n gửi dữ liệu khách hàng đến hệ thống AI Lead Scoring để tiến hành đánh giá mức độ tiềm năng của khách hàng. Hệ thống AI sẽ phân tích thông tin và trả về điểm số đánh giá (Lead Score). Sau đó, toàn bộ thông tin khách hàng cùng với điểm đánh giá sẽ được lưu trữ vào hệ thống quản lý khách hàng CRM.</w:t>
      </w:r>
    </w:p>
    <w:p w14:paraId="6F3B5B81" w14:textId="7FEC5AF0" w:rsidR="002659FA" w:rsidRPr="002659FA" w:rsidRDefault="002659FA" w:rsidP="002659FA">
      <w:r w:rsidRPr="002659FA">
        <w:lastRenderedPageBreak/>
        <w:t>Trong trường hợp khách hàng không đến từ Google Form, nhân viên kinh doanh có thể chủ động tạo thông tin khách hàng trực tiếp trên hệ thống CRM bằng phương thức nhập liệu thủ công.</w:t>
      </w:r>
      <w:r>
        <w:rPr>
          <w:lang w:val="vi-VN"/>
        </w:rPr>
        <w:t xml:space="preserve"> </w:t>
      </w:r>
      <w:r w:rsidRPr="002659FA">
        <w:t>Sau khi thông tin khách hàng được lưu vào hệ thống, CRM sẽ gửi thông báo đến nhân viên kinh doanh để tiếp nhận và xử lý khách hàng. Quy trình tiếp nhận khách hàng kết thúc khi nhân viên kinh doanh đã nhận được thông báo về khách hàng mới.</w:t>
      </w:r>
    </w:p>
    <w:p w14:paraId="74D81C8C" w14:textId="77777777" w:rsidR="002659FA" w:rsidRPr="002659FA" w:rsidRDefault="002659FA" w:rsidP="002659FA">
      <w:pPr>
        <w:ind w:firstLine="0"/>
        <w:rPr>
          <w:lang w:val="vi-VN"/>
        </w:rPr>
      </w:pPr>
    </w:p>
    <w:p w14:paraId="63D7A582" w14:textId="77777777" w:rsidR="000B6147" w:rsidRDefault="000B03A7" w:rsidP="000B6147">
      <w:pPr>
        <w:keepNext/>
        <w:ind w:firstLine="0"/>
        <w:jc w:val="center"/>
      </w:pPr>
      <w:r>
        <w:rPr>
          <w:noProof/>
        </w:rPr>
        <w:drawing>
          <wp:inline distT="0" distB="0" distL="0" distR="0" wp14:anchorId="242EF986" wp14:editId="6B9C00F7">
            <wp:extent cx="3130295" cy="5802086"/>
            <wp:effectExtent l="0" t="0" r="0" b="8255"/>
            <wp:docPr id="195801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48936" cy="5836638"/>
                    </a:xfrm>
                    <a:prstGeom prst="rect">
                      <a:avLst/>
                    </a:prstGeom>
                    <a:noFill/>
                    <a:ln>
                      <a:noFill/>
                    </a:ln>
                  </pic:spPr>
                </pic:pic>
              </a:graphicData>
            </a:graphic>
          </wp:inline>
        </w:drawing>
      </w:r>
    </w:p>
    <w:p w14:paraId="2B34F7B2" w14:textId="0F8ABF35" w:rsidR="000B03A7" w:rsidRDefault="000B6147" w:rsidP="000B6147">
      <w:pPr>
        <w:pStyle w:val="Caption"/>
        <w:rPr>
          <w:lang w:val="vi-VN"/>
        </w:rPr>
      </w:pPr>
      <w:bookmarkStart w:id="69" w:name="_Toc224486124"/>
      <w:r>
        <w:t xml:space="preserve">Hình </w:t>
      </w:r>
      <w:fldSimple w:instr=" STYLEREF 1 \s ">
        <w:r w:rsidR="00C66BCA">
          <w:rPr>
            <w:noProof/>
          </w:rPr>
          <w:t>2</w:t>
        </w:r>
      </w:fldSimple>
      <w:r w:rsidR="00C66BCA">
        <w:noBreakHyphen/>
      </w:r>
      <w:fldSimple w:instr=" SEQ Hình \* ARABIC \s 1 ">
        <w:r w:rsidR="00C66BCA">
          <w:rPr>
            <w:noProof/>
          </w:rPr>
          <w:t>7</w:t>
        </w:r>
      </w:fldSimple>
      <w:r>
        <w:rPr>
          <w:lang w:val="vi-VN"/>
        </w:rPr>
        <w:t>: Biểu đồ activity quy trình tư vấn</w:t>
      </w:r>
      <w:bookmarkEnd w:id="69"/>
    </w:p>
    <w:p w14:paraId="2BBC1F55" w14:textId="77777777" w:rsidR="00A625E7" w:rsidRDefault="00A625E7" w:rsidP="00A625E7">
      <w:pPr>
        <w:ind w:firstLine="0"/>
        <w:rPr>
          <w:lang w:val="vi-VN"/>
        </w:rPr>
      </w:pPr>
    </w:p>
    <w:p w14:paraId="720DACAA" w14:textId="568B0A36" w:rsidR="00A625E7" w:rsidRPr="00A625E7" w:rsidRDefault="00A625E7" w:rsidP="00A625E7">
      <w:r w:rsidRPr="00A625E7">
        <w:lastRenderedPageBreak/>
        <w:t>Sơ đồ Activity này mô tả quy trình tạo lịch hẹn và thực hiện tư vấn giữa nhân viên kinh doanh và khách hàng.Quy trình bắt đầu khi nhân viên kinh doanh tạo lịch hẹn tư vấn với khách hàng trên hệ thống CRM. Sau khi lịch hẹn được tạo, hệ thống n8n sẽ tự động tạo một sự kiện tương ứng trên Google Calendar. Khách hàng sau đó sẽ nhận được email thông báo lịch hẹn kèm theo đường dẫn tham gia cuộc họp trực tuyến thông qua Google Meet.</w:t>
      </w:r>
    </w:p>
    <w:p w14:paraId="26E24FCE" w14:textId="64CDA91F" w:rsidR="00A625E7" w:rsidRPr="00A625E7" w:rsidRDefault="00A625E7" w:rsidP="00A625E7">
      <w:r w:rsidRPr="00A625E7">
        <w:t>Đến thời điểm đã hẹn, hệ thống sẽ kiểm tra việc tham gia cuộc họp của khách hàng. Nếu khách hàng tham gia cuộc họp, nhân viên kinh doanh và khách hàng sẽ tiến hành trao đổi và tư vấn trực tuyến.</w:t>
      </w:r>
      <w:r>
        <w:rPr>
          <w:lang w:val="vi-VN"/>
        </w:rPr>
        <w:t xml:space="preserve"> </w:t>
      </w:r>
      <w:r w:rsidRPr="00A625E7">
        <w:t>Trong trường hợp khách hàng không tham gia cuộc họp, nhân viên kinh doanh sẽ tạo lại lịch hẹn mới và quy trình sẽ tiếp tục cho đến khi cuộc họp được diễn ra.</w:t>
      </w:r>
    </w:p>
    <w:p w14:paraId="531C466F" w14:textId="77777777" w:rsidR="00A625E7" w:rsidRPr="00A625E7" w:rsidRDefault="00A625E7" w:rsidP="00A625E7">
      <w:r w:rsidRPr="00A625E7">
        <w:t>Sau khi cuộc họp kết thúc, bản ghi cuộc họp (recording) sẽ được lưu trữ trên Google Drive. Hệ thống n8n sẽ phát hiện file ghi âm hoặc ghi hình mới và gửi dữ liệu này đến hệ thống AI chạy trên Google Colab để thực hiện xử lý. Tại đây, hệ thống AI sẽ thực hiện chuyển đổi giọng nói thành văn bản (Speech-to-Text) và tạo bản tóm tắt nội dung cuộc họp. Nội dung tóm tắt này sau đó sẽ được lưu vào hệ thống CRM để nhân viên kinh doanh có thể dễ dàng xem lại thông tin trao đổi với khách hàng.</w:t>
      </w:r>
    </w:p>
    <w:p w14:paraId="196C23BC" w14:textId="77777777" w:rsidR="00A625E7" w:rsidRPr="00A625E7" w:rsidRDefault="00A625E7" w:rsidP="00A625E7">
      <w:pPr>
        <w:ind w:firstLine="0"/>
        <w:rPr>
          <w:lang w:val="vi-VN"/>
        </w:rPr>
      </w:pPr>
    </w:p>
    <w:p w14:paraId="6B52E842" w14:textId="5C5684F4" w:rsidR="00802C5E" w:rsidRDefault="0042667C" w:rsidP="0042667C">
      <w:pPr>
        <w:keepNext/>
        <w:ind w:firstLine="0"/>
        <w:jc w:val="center"/>
      </w:pPr>
      <w:r>
        <w:rPr>
          <w:noProof/>
        </w:rPr>
        <w:lastRenderedPageBreak/>
        <w:drawing>
          <wp:inline distT="0" distB="0" distL="0" distR="0" wp14:anchorId="68C55834" wp14:editId="326B6034">
            <wp:extent cx="4267200" cy="4961255"/>
            <wp:effectExtent l="0" t="0" r="0" b="0"/>
            <wp:docPr id="20039683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67200" cy="4961255"/>
                    </a:xfrm>
                    <a:prstGeom prst="rect">
                      <a:avLst/>
                    </a:prstGeom>
                    <a:noFill/>
                    <a:ln>
                      <a:noFill/>
                    </a:ln>
                  </pic:spPr>
                </pic:pic>
              </a:graphicData>
            </a:graphic>
          </wp:inline>
        </w:drawing>
      </w:r>
    </w:p>
    <w:p w14:paraId="5092CE97" w14:textId="3FEC3517" w:rsidR="00802C5E" w:rsidRDefault="00802C5E" w:rsidP="00802C5E">
      <w:pPr>
        <w:pStyle w:val="Caption"/>
        <w:rPr>
          <w:lang w:val="vi-VN"/>
        </w:rPr>
      </w:pPr>
      <w:bookmarkStart w:id="70" w:name="_Toc224486125"/>
      <w:r>
        <w:t xml:space="preserve">Hình </w:t>
      </w:r>
      <w:fldSimple w:instr=" STYLEREF 1 \s ">
        <w:r w:rsidR="00C66BCA">
          <w:rPr>
            <w:noProof/>
          </w:rPr>
          <w:t>2</w:t>
        </w:r>
      </w:fldSimple>
      <w:r w:rsidR="00C66BCA">
        <w:noBreakHyphen/>
      </w:r>
      <w:fldSimple w:instr=" SEQ Hình \* ARABIC \s 1 ">
        <w:r w:rsidR="00C66BCA">
          <w:rPr>
            <w:noProof/>
          </w:rPr>
          <w:t>8</w:t>
        </w:r>
      </w:fldSimple>
      <w:r>
        <w:rPr>
          <w:lang w:val="vi-VN"/>
        </w:rPr>
        <w:t>: Biểu đồ activity hợp đồng và thanh toán</w:t>
      </w:r>
      <w:bookmarkEnd w:id="70"/>
    </w:p>
    <w:p w14:paraId="12FE40BF" w14:textId="77777777" w:rsidR="00931406" w:rsidRDefault="00931406" w:rsidP="00931406">
      <w:pPr>
        <w:ind w:firstLine="0"/>
        <w:rPr>
          <w:lang w:val="vi-VN"/>
        </w:rPr>
      </w:pPr>
    </w:p>
    <w:p w14:paraId="6506913D" w14:textId="77777777" w:rsidR="00931406" w:rsidRDefault="00931406" w:rsidP="00931406">
      <w:pPr>
        <w:rPr>
          <w:lang w:val="vi-VN"/>
        </w:rPr>
      </w:pPr>
      <w:r w:rsidRPr="00931406">
        <w:t>Sơ đồ Activity này mô tả quy trình xử lý hợp đồng và thanh toán sau khi quá trình tư vấn với khách hàng hoàn tất.</w:t>
      </w:r>
      <w:r>
        <w:rPr>
          <w:lang w:val="vi-VN"/>
        </w:rPr>
        <w:t xml:space="preserve"> </w:t>
      </w:r>
      <w:r w:rsidRPr="00931406">
        <w:t>Sau khi quá trình tư vấn kết thúc, hệ thống sẽ xác định xem khách hàng có đồng ý hợp tác hay không. Nếu khách hàng đồng ý sử dụng dịch vụ, nhân viên kinh doanh sẽ tiến hành tạo hợp đồng trên hệ thống CRM. Sau khi hợp đồng được tạo, hệ thống sẽ tự động sinh file hợp đồng và tạo thông tin công nợ tương ứng với hợp đồng đó.</w:t>
      </w:r>
    </w:p>
    <w:p w14:paraId="117A8CDD" w14:textId="2AD2EADB" w:rsidR="00931406" w:rsidRPr="00931406" w:rsidRDefault="00931406" w:rsidP="009917E9">
      <w:r w:rsidRPr="00931406">
        <w:t>Tiếp theo, hệ thống n8n sẽ gửi thông tin thanh toán đến khách hàng thông qua email kèm theo mã QR thanh toán để khách hàng có thể thực hiện giao dịch.</w:t>
      </w:r>
      <w:r>
        <w:rPr>
          <w:lang w:val="vi-VN"/>
        </w:rPr>
        <w:t xml:space="preserve"> </w:t>
      </w:r>
      <w:r w:rsidRPr="00931406">
        <w:t xml:space="preserve">Hệ thống sẽ kiểm tra trạng thái thanh toán của khách hàng. Nếu khách hàng thanh toán thành công, hệ thống CRM sẽ cập nhật trạng thái công nợ sang “Đã thanh toán”, hoàn tất </w:t>
      </w:r>
      <w:r w:rsidRPr="00931406">
        <w:lastRenderedPageBreak/>
        <w:t>quy trình giao dịch.</w:t>
      </w:r>
      <w:r w:rsidR="009917E9">
        <w:rPr>
          <w:lang w:val="vi-VN"/>
        </w:rPr>
        <w:t xml:space="preserve"> </w:t>
      </w:r>
      <w:r w:rsidRPr="00931406">
        <w:t xml:space="preserve">Nếu khách hàng không đồng ý hợp tác sau quá trình tư vấn, </w:t>
      </w:r>
      <w:r w:rsidR="0042667C">
        <w:t>nhân</w:t>
      </w:r>
      <w:r w:rsidR="0042667C">
        <w:rPr>
          <w:lang w:val="vi-VN"/>
        </w:rPr>
        <w:t xml:space="preserve"> viên comment vào khách đó thông tin và có thể chăm lại sau 1 thời gian.</w:t>
      </w:r>
    </w:p>
    <w:p w14:paraId="74888CFB" w14:textId="77777777" w:rsidR="00931406" w:rsidRPr="00931406" w:rsidRDefault="00931406" w:rsidP="00931406">
      <w:pPr>
        <w:ind w:firstLine="0"/>
        <w:rPr>
          <w:lang w:val="vi-VN"/>
        </w:rPr>
      </w:pPr>
    </w:p>
    <w:p w14:paraId="64274984" w14:textId="10F20816" w:rsidR="00687C54" w:rsidRDefault="00687C54" w:rsidP="00687C54">
      <w:pPr>
        <w:pStyle w:val="Heading2"/>
        <w:rPr>
          <w:lang w:val="vi-VN"/>
        </w:rPr>
      </w:pPr>
      <w:bookmarkStart w:id="71" w:name="_Toc224486090"/>
      <w:r>
        <w:t>Biểu</w:t>
      </w:r>
      <w:r>
        <w:rPr>
          <w:lang w:val="vi-VN"/>
        </w:rPr>
        <w:t xml:space="preserve"> đồ tuần tự (Sequence)</w:t>
      </w:r>
      <w:bookmarkEnd w:id="71"/>
    </w:p>
    <w:p w14:paraId="53DFC919" w14:textId="77777777" w:rsidR="00847146" w:rsidRDefault="00FB4DA6" w:rsidP="00847146">
      <w:pPr>
        <w:keepNext/>
        <w:ind w:firstLine="0"/>
      </w:pPr>
      <w:r>
        <w:rPr>
          <w:noProof/>
          <w:lang w:val="vi-VN"/>
        </w:rPr>
        <w:drawing>
          <wp:inline distT="0" distB="0" distL="0" distR="0" wp14:anchorId="0BE89E3B" wp14:editId="47855737">
            <wp:extent cx="5580380" cy="3606165"/>
            <wp:effectExtent l="0" t="0" r="0" b="0"/>
            <wp:docPr id="1262807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07338" name="Picture 1262807338"/>
                    <pic:cNvPicPr/>
                  </pic:nvPicPr>
                  <pic:blipFill>
                    <a:blip r:embed="rId25"/>
                    <a:stretch>
                      <a:fillRect/>
                    </a:stretch>
                  </pic:blipFill>
                  <pic:spPr>
                    <a:xfrm>
                      <a:off x="0" y="0"/>
                      <a:ext cx="5580380" cy="3606165"/>
                    </a:xfrm>
                    <a:prstGeom prst="rect">
                      <a:avLst/>
                    </a:prstGeom>
                  </pic:spPr>
                </pic:pic>
              </a:graphicData>
            </a:graphic>
          </wp:inline>
        </w:drawing>
      </w:r>
    </w:p>
    <w:p w14:paraId="62F2AE89" w14:textId="02C5D031" w:rsidR="00FB4DA6" w:rsidRDefault="00847146" w:rsidP="00847146">
      <w:pPr>
        <w:pStyle w:val="Caption"/>
        <w:rPr>
          <w:lang w:val="vi-VN"/>
        </w:rPr>
      </w:pPr>
      <w:bookmarkStart w:id="72" w:name="_Toc224486126"/>
      <w:r>
        <w:t xml:space="preserve">Hình </w:t>
      </w:r>
      <w:fldSimple w:instr=" STYLEREF 1 \s ">
        <w:r w:rsidR="00C66BCA">
          <w:rPr>
            <w:noProof/>
          </w:rPr>
          <w:t>2</w:t>
        </w:r>
      </w:fldSimple>
      <w:r w:rsidR="00C66BCA">
        <w:noBreakHyphen/>
      </w:r>
      <w:fldSimple w:instr=" SEQ Hình \* ARABIC \s 1 ">
        <w:r w:rsidR="00C66BCA">
          <w:rPr>
            <w:noProof/>
          </w:rPr>
          <w:t>9</w:t>
        </w:r>
      </w:fldSimple>
      <w:r>
        <w:rPr>
          <w:lang w:val="vi-VN"/>
        </w:rPr>
        <w:t>: Biểu đồ tuần tự</w:t>
      </w:r>
      <w:bookmarkEnd w:id="72"/>
    </w:p>
    <w:p w14:paraId="2442610D" w14:textId="77777777" w:rsidR="00FE6430" w:rsidRDefault="00FE6430" w:rsidP="00FE6430">
      <w:pPr>
        <w:ind w:firstLine="720"/>
        <w:rPr>
          <w:lang w:val="vi-VN"/>
        </w:rPr>
      </w:pPr>
    </w:p>
    <w:p w14:paraId="6AE6E678" w14:textId="5E98BAC8" w:rsidR="00FE657A" w:rsidRPr="00FE657A" w:rsidRDefault="00FE657A" w:rsidP="00FE6430">
      <w:r w:rsidRPr="00FE657A">
        <w:t>Hệ thống CRM tích hợp trí tuệ nhân tạo được xây dựng nhằm hỗ trợ doanh nghiệp trong việc tự động hóa quá trình thu thập khách hàng tiềm năng, quản lý lịch hẹn tư vấn, ghi nhận nội dung trao đổi với khách hàng và xử lý quy trình thanh toán. Luồng hoạt động của hệ thống được mô tả như sau:</w:t>
      </w:r>
    </w:p>
    <w:p w14:paraId="3724884D" w14:textId="77777777" w:rsidR="00FE657A" w:rsidRPr="00FE657A" w:rsidRDefault="00FE657A" w:rsidP="00FE6430">
      <w:r w:rsidRPr="00FE657A">
        <w:t>Trước tiên, khách hàng truy cập vào biểu mẫu đăng ký tư vấn được xây dựng trên nền tảng Google Form và tiến hành nhập các thông tin cần thiết như họ tên, số điện thoại, email và nhu cầu tư vấn. Sau khi khách hàng hoàn thành việc điền biểu mẫu, dữ liệu sẽ được gửi đến hệ thống thông qua cơ chế webhook và kích hoạt quy trình tự động trên nền tảng n8n.</w:t>
      </w:r>
    </w:p>
    <w:p w14:paraId="0F8DC260" w14:textId="77777777" w:rsidR="00FE657A" w:rsidRPr="00FE657A" w:rsidRDefault="00FE657A" w:rsidP="00931406">
      <w:pPr>
        <w:ind w:firstLine="0"/>
      </w:pPr>
      <w:r w:rsidRPr="00FE657A">
        <w:t xml:space="preserve">Khi nhận được dữ liệu từ Google Form, n8n sẽ gửi thông tin khách hàng đến mô hình trí tuệ nhân tạo để thực hiện đánh giá mức độ tiềm năng của khách hàng (Lead </w:t>
      </w:r>
      <w:r w:rsidRPr="00FE657A">
        <w:lastRenderedPageBreak/>
        <w:t>Scoring). Mô hình AI sẽ phân tích dữ liệu đầu vào và trả về điểm đánh giá mức độ tiềm năng của khách hàng. Kết quả này sau đó được n8n lưu trữ vào hệ thống quản lý khách hàng NocoBase dưới dạng một bản ghi Lead kèm theo điểm đánh giá.</w:t>
      </w:r>
    </w:p>
    <w:p w14:paraId="4C668C87" w14:textId="77777777" w:rsidR="00FE657A" w:rsidRPr="00FE657A" w:rsidRDefault="00FE657A" w:rsidP="00FE6430">
      <w:r w:rsidRPr="00FE657A">
        <w:t>Sau khi Lead được lưu vào hệ thống, nhân viên kinh doanh (Sales) sẽ nhận được thông báo về khách hàng tiềm năng mới. Dựa trên thông tin này, nhân viên Sales có thể truy cập vào hệ thống CRM và tạo lịch hẹn tư vấn với khách hàng. Khi lịch hẹn được tạo, hệ thống NocoBase sẽ kích hoạt một workflow tự động thông qua n8n để tạo sự kiện trên Google Calendar.</w:t>
      </w:r>
    </w:p>
    <w:p w14:paraId="152A04F7" w14:textId="77777777" w:rsidR="00FE657A" w:rsidRPr="00FE657A" w:rsidRDefault="00FE657A" w:rsidP="00FE6430">
      <w:r w:rsidRPr="00FE657A">
        <w:t>n8n sẽ gửi yêu cầu đến Google Calendar để tạo một sự kiện lịch hẹn mới. Sau khi sự kiện được tạo thành công, Google Calendar sẽ gửi email thông báo đến khách hàng, đồng thời cung cấp đường dẫn tham gia cuộc họp trực tuyến thông qua Google Meet. Liên kết cuộc họp này cũng được lưu lại trong hệ thống CRM để nhân viên Sales dễ dàng truy cập.</w:t>
      </w:r>
    </w:p>
    <w:p w14:paraId="080D3D1E" w14:textId="77777777" w:rsidR="00FE657A" w:rsidRPr="00FE657A" w:rsidRDefault="00FE657A" w:rsidP="00EB2D23">
      <w:r w:rsidRPr="00FE657A">
        <w:t>Đến thời điểm đã hẹn, nhân viên Sales và khách hàng sẽ tham gia cuộc họp trực tuyến thông qua Google Meet để tiến hành trao đổi và tư vấn. Trong quá trình diễn ra cuộc họp, hệ thống sẽ thực hiện ghi lại nội dung cuộc họp (recording). Sau khi cuộc họp kết thúc, file ghi âm hoặc ghi hình của cuộc họp sẽ được tự động lưu trữ trên Google Drive.</w:t>
      </w:r>
    </w:p>
    <w:p w14:paraId="7EEE6303" w14:textId="77777777" w:rsidR="00FE657A" w:rsidRPr="00FE657A" w:rsidRDefault="00FE657A" w:rsidP="00EB2D23">
      <w:r w:rsidRPr="00FE657A">
        <w:t>Khi phát hiện có file recording mới trên Google Drive, n8n sẽ kích hoạt một quy trình xử lý tiếp theo và gửi dữ liệu âm thanh hoặc video đến môi trường xử lý AI được triển khai trên Google Colab. Tại đây, mô hình AI sẽ thực hiện chuyển đổi giọng nói thành văn bản (Speech-to-Text) và đồng thời tạo bản tóm tắt nội dung cuộc họp (Meeting Summary). Kết quả tóm tắt sau đó được gửi lại cho n8n và lưu trữ vào hệ thống NocoBase trong phần thông tin chi tiết của lịch hẹn.</w:t>
      </w:r>
    </w:p>
    <w:p w14:paraId="1A59765C" w14:textId="1D0824F0" w:rsidR="00FE657A" w:rsidRPr="00FE657A" w:rsidRDefault="00FE657A" w:rsidP="00EB2D23">
      <w:r w:rsidRPr="00FE657A">
        <w:t xml:space="preserve">Sau khi hoàn tất quá trình tư vấn và đạt được thỏa thuận với khách hàng, nhân viên Sales sẽ tiến hành tạo hợp đồng trực tiếp trên hệ thống CRM. Từ dữ liệu hợp đồng này, hệ thống sẽ kích hoạt quy trình tạo file hợp đồng thông qua n8n và sinh ra một tài liệu hợp đồng dưới dạng file </w:t>
      </w:r>
      <w:r>
        <w:t>google</w:t>
      </w:r>
      <w:r>
        <w:rPr>
          <w:lang w:val="vi-VN"/>
        </w:rPr>
        <w:t xml:space="preserve"> docs</w:t>
      </w:r>
      <w:r w:rsidRPr="00FE657A">
        <w:t>. Đường dẫn đến file hợp đồng sau đó được trả về và lưu trữ trong hệ thống để phục vụ việc in ấn hoặc chia sẻ với khách hàng.</w:t>
      </w:r>
    </w:p>
    <w:p w14:paraId="751E5C18" w14:textId="77777777" w:rsidR="00FE657A" w:rsidRPr="00FE657A" w:rsidRDefault="00FE657A" w:rsidP="00EB2D23">
      <w:r w:rsidRPr="00FE657A">
        <w:t xml:space="preserve">Tiếp theo, hệ thống CRM sẽ tự động sinh thông tin công nợ dựa trên dữ liệu hợp đồng đã được tạo. Thông tin công nợ này được gửi đến n8n để thực hiện quy trình </w:t>
      </w:r>
      <w:r w:rsidRPr="00FE657A">
        <w:lastRenderedPageBreak/>
        <w:t>thanh toán. n8n sẽ tạo mã QR thanh toán thông qua cổng thanh toán SePay và gửi email thông báo đến khách hàng kèm theo mã QR và thông tin thanh toán.</w:t>
      </w:r>
    </w:p>
    <w:p w14:paraId="28BFF929" w14:textId="77777777" w:rsidR="00FE657A" w:rsidRPr="00FE657A" w:rsidRDefault="00FE657A" w:rsidP="00EB2D23">
      <w:r w:rsidRPr="00FE657A">
        <w:t>Khách hàng sau đó có thể thực hiện thanh toán bằng cách quét mã QR thông qua ứng dụng ngân hàng. Khi giao dịch thanh toán hoàn tất, cổng thanh toán sẽ gửi thông báo webhook về cho hệ thống n8n. n8n tiếp nhận thông tin này và cập nhật trạng thái công nợ tương ứng trong hệ thống NocoBase sang trạng thái “Đã thanh toán”.</w:t>
      </w:r>
    </w:p>
    <w:p w14:paraId="488558A4" w14:textId="77777777" w:rsidR="00FE657A" w:rsidRPr="00FE657A" w:rsidRDefault="00FE657A" w:rsidP="00FE657A">
      <w:pPr>
        <w:ind w:firstLine="0"/>
        <w:rPr>
          <w:lang w:val="vi-VN"/>
        </w:rPr>
      </w:pPr>
    </w:p>
    <w:p w14:paraId="7B805CF9" w14:textId="65A87C99" w:rsidR="00DB6328" w:rsidRDefault="00DB6328" w:rsidP="00DB6328">
      <w:pPr>
        <w:pStyle w:val="Heading2"/>
        <w:rPr>
          <w:lang w:val="vi-VN"/>
        </w:rPr>
      </w:pPr>
      <w:bookmarkStart w:id="73" w:name="_Toc224486091"/>
      <w:r>
        <w:t>Các</w:t>
      </w:r>
      <w:r>
        <w:rPr>
          <w:lang w:val="vi-VN"/>
        </w:rPr>
        <w:t xml:space="preserve"> bước xây dựng hệ thống</w:t>
      </w:r>
      <w:bookmarkEnd w:id="73"/>
    </w:p>
    <w:p w14:paraId="6AE679E8" w14:textId="77777777" w:rsidR="000E7612" w:rsidRPr="000E7612" w:rsidRDefault="000E7612" w:rsidP="000E7612">
      <w:pPr>
        <w:pStyle w:val="Heading3"/>
        <w:rPr>
          <w:lang w:val="vi-VN"/>
        </w:rPr>
      </w:pPr>
      <w:bookmarkStart w:id="74" w:name="_Toc224486092"/>
      <w:r w:rsidRPr="000E7612">
        <w:rPr>
          <w:lang w:val="vi-VN"/>
        </w:rPr>
        <w:t>Xác định nghiệp vụ và lựa chọn mã nguồn mở</w:t>
      </w:r>
      <w:bookmarkEnd w:id="74"/>
    </w:p>
    <w:p w14:paraId="2F581A88" w14:textId="77777777" w:rsidR="000879E7" w:rsidRDefault="000E7612" w:rsidP="000879E7">
      <w:pPr>
        <w:rPr>
          <w:lang w:val="vi-VN"/>
        </w:rPr>
      </w:pPr>
      <w:r w:rsidRPr="000E7612">
        <w:t>Trước khi xây dựng hệ thống, cần tiến hành phân tích nghiệp vụ bán hàng của doanh nghiệp nhằm xác định các chức năng cần thiết cho hệ thống CRM.</w:t>
      </w:r>
    </w:p>
    <w:p w14:paraId="25D60AE3" w14:textId="0140D5D6" w:rsidR="000E7612" w:rsidRPr="000E7612" w:rsidRDefault="000E7612" w:rsidP="000879E7">
      <w:r w:rsidRPr="000E7612">
        <w:t>Sau khi xác định nghiệp vụ, tiến hành lựa chọn các công cụ mã nguồn mở và nền tảng phù hợp để triển khai hệ thống. Trong đề tài này sử dụng các công nghệ chính sau:</w:t>
      </w:r>
    </w:p>
    <w:p w14:paraId="1F6C5AB1" w14:textId="77777777" w:rsidR="000E7612" w:rsidRPr="000E7612" w:rsidRDefault="000E7612" w:rsidP="000E7612">
      <w:pPr>
        <w:numPr>
          <w:ilvl w:val="0"/>
          <w:numId w:val="103"/>
        </w:numPr>
      </w:pPr>
      <w:r w:rsidRPr="000E7612">
        <w:t>NocoBase để xây dựng hệ thống quản lý dữ liệu CRM</w:t>
      </w:r>
    </w:p>
    <w:p w14:paraId="1AE002EF" w14:textId="77777777" w:rsidR="000E7612" w:rsidRPr="000E7612" w:rsidRDefault="000E7612" w:rsidP="000E7612">
      <w:pPr>
        <w:numPr>
          <w:ilvl w:val="0"/>
          <w:numId w:val="103"/>
        </w:numPr>
      </w:pPr>
      <w:r w:rsidRPr="000E7612">
        <w:t>n8n để xây dựng các workflow tự động hóa</w:t>
      </w:r>
    </w:p>
    <w:p w14:paraId="1EDD3B01" w14:textId="77777777" w:rsidR="000E7612" w:rsidRPr="000E7612" w:rsidRDefault="000E7612" w:rsidP="000E7612">
      <w:pPr>
        <w:numPr>
          <w:ilvl w:val="0"/>
          <w:numId w:val="103"/>
        </w:numPr>
      </w:pPr>
      <w:r w:rsidRPr="000E7612">
        <w:t>Docker để triển khai các dịch vụ dưới dạng container</w:t>
      </w:r>
    </w:p>
    <w:p w14:paraId="282D6756" w14:textId="77777777" w:rsidR="000E7612" w:rsidRPr="000E7612" w:rsidRDefault="000E7612" w:rsidP="000E7612">
      <w:pPr>
        <w:numPr>
          <w:ilvl w:val="0"/>
          <w:numId w:val="103"/>
        </w:numPr>
      </w:pPr>
      <w:r w:rsidRPr="000E7612">
        <w:t>Cloudflare để quản lý DNS và cung cấp chứng chỉ HTTPS</w:t>
      </w:r>
    </w:p>
    <w:p w14:paraId="3EA946B0" w14:textId="77777777" w:rsidR="008D1E34" w:rsidRPr="008D1E34" w:rsidRDefault="000E7612" w:rsidP="008D1E34">
      <w:pPr>
        <w:numPr>
          <w:ilvl w:val="0"/>
          <w:numId w:val="103"/>
        </w:numPr>
      </w:pPr>
      <w:r w:rsidRPr="000E7612">
        <w:t>Google Colab để triển khai các mô hình trí tuệ nhân tạo phục vụ việc xử lý và tóm tắt nội dung cuộc họp</w:t>
      </w:r>
    </w:p>
    <w:p w14:paraId="6F97D570" w14:textId="5B9ECFDE" w:rsidR="008D1E34" w:rsidRPr="008D1E34" w:rsidRDefault="008D1E34" w:rsidP="008D1E34">
      <w:pPr>
        <w:numPr>
          <w:ilvl w:val="0"/>
          <w:numId w:val="103"/>
        </w:numPr>
      </w:pPr>
      <w:r w:rsidRPr="008D1E34">
        <w:t>Whisper (Speech-to-Text)</w:t>
      </w:r>
      <w:r w:rsidRPr="008D1E34">
        <w:rPr>
          <w:lang w:val="vi-VN"/>
        </w:rPr>
        <w:t xml:space="preserve"> và </w:t>
      </w:r>
      <w:r w:rsidRPr="008D1E34">
        <w:t>Gemini API (AI Summary)</w:t>
      </w:r>
    </w:p>
    <w:p w14:paraId="783B7A78" w14:textId="33636D07" w:rsidR="000879E7" w:rsidRPr="000879E7" w:rsidRDefault="000879E7" w:rsidP="000879E7">
      <w:pPr>
        <w:pStyle w:val="Heading3"/>
        <w:rPr>
          <w:lang w:val="vi-VN"/>
        </w:rPr>
      </w:pPr>
      <w:bookmarkStart w:id="75" w:name="_Toc224486093"/>
      <w:r w:rsidRPr="000879E7">
        <w:rPr>
          <w:lang w:val="vi-VN"/>
        </w:rPr>
        <w:t>Đăng ký tên miền và cấu hình DNS</w:t>
      </w:r>
      <w:bookmarkEnd w:id="75"/>
    </w:p>
    <w:p w14:paraId="589016FA" w14:textId="6B3F7E20" w:rsidR="000879E7" w:rsidRDefault="000879E7" w:rsidP="000879E7">
      <w:pPr>
        <w:rPr>
          <w:lang w:val="vi-VN"/>
        </w:rPr>
      </w:pPr>
      <w:r w:rsidRPr="000879E7">
        <w:t>Để hệ thống có thể truy cập từ Internet, trước tiên cần đăng ký tên miền.</w:t>
      </w:r>
      <w:r>
        <w:rPr>
          <w:lang w:val="vi-VN"/>
        </w:rPr>
        <w:t xml:space="preserve"> </w:t>
      </w:r>
      <w:r w:rsidRPr="000879E7">
        <w:t xml:space="preserve">Tên miền được đăng ký tại </w:t>
      </w:r>
      <w:r w:rsidRPr="000879E7">
        <w:rPr>
          <w:b/>
          <w:bCs/>
        </w:rPr>
        <w:t>Tenten.vn</w:t>
      </w:r>
      <w:r w:rsidRPr="000879E7">
        <w:t>.</w:t>
      </w:r>
      <w:r>
        <w:rPr>
          <w:lang w:val="vi-VN"/>
        </w:rPr>
        <w:t xml:space="preserve"> </w:t>
      </w:r>
      <w:r w:rsidRPr="000879E7">
        <w:t xml:space="preserve">Sau khi đăng ký thành công, tiến hành thay đổi </w:t>
      </w:r>
      <w:r w:rsidRPr="000879E7">
        <w:rPr>
          <w:b/>
          <w:bCs/>
        </w:rPr>
        <w:t>Name Server</w:t>
      </w:r>
      <w:r w:rsidRPr="000879E7">
        <w:t xml:space="preserve"> của tên miền sang hệ thống DNS của </w:t>
      </w:r>
      <w:r w:rsidRPr="000879E7">
        <w:rPr>
          <w:b/>
          <w:bCs/>
        </w:rPr>
        <w:t>Cloudflare</w:t>
      </w:r>
      <w:r w:rsidRPr="000879E7">
        <w:t>.</w:t>
      </w:r>
      <w:r>
        <w:rPr>
          <w:lang w:val="vi-VN"/>
        </w:rPr>
        <w:t xml:space="preserve"> </w:t>
      </w:r>
      <w:r w:rsidRPr="000879E7">
        <w:t>Sau khi cấu hình Name Server hoàn tất, toàn bộ bản ghi DNS sẽ được quản lý trên Cloudflare.</w:t>
      </w:r>
    </w:p>
    <w:p w14:paraId="4D561EB8" w14:textId="4E44B35C" w:rsidR="0044179E" w:rsidRDefault="0044179E" w:rsidP="0044179E">
      <w:pPr>
        <w:pStyle w:val="Heading3"/>
        <w:rPr>
          <w:lang w:val="vi-VN"/>
        </w:rPr>
      </w:pPr>
      <w:bookmarkStart w:id="76" w:name="_Toc224486094"/>
      <w:r w:rsidRPr="0044179E">
        <w:rPr>
          <w:lang w:val="vi-VN"/>
        </w:rPr>
        <w:lastRenderedPageBreak/>
        <w:t>Tạo các Subdomain cho từng dịch vụ</w:t>
      </w:r>
      <w:bookmarkEnd w:id="76"/>
    </w:p>
    <w:p w14:paraId="731BA815" w14:textId="46FE1B1A" w:rsidR="0044179E" w:rsidRPr="0044179E" w:rsidRDefault="0044179E" w:rsidP="00C37963">
      <w:pPr>
        <w:rPr>
          <w:lang w:val="vi-VN"/>
        </w:rPr>
      </w:pPr>
      <w:r w:rsidRPr="0044179E">
        <w:t xml:space="preserve">Để phục vụ cho việc triển khai nhiều dịch vụ khác nhau trong hệ thống, tiến hành tạo các </w:t>
      </w:r>
      <w:r w:rsidRPr="0044179E">
        <w:rPr>
          <w:b/>
          <w:bCs/>
        </w:rPr>
        <w:t>subdomain</w:t>
      </w:r>
      <w:r w:rsidRPr="0044179E">
        <w:t xml:space="preserve"> tương ứng với từng thành phần.</w:t>
      </w:r>
      <w:r w:rsidR="00C37963" w:rsidRPr="00C37963">
        <w:rPr>
          <w:sz w:val="24"/>
        </w:rPr>
        <w:t xml:space="preserve"> </w:t>
      </w:r>
      <w:r w:rsidR="00C37963" w:rsidRPr="00C37963">
        <w:t>Các subdomain này giúp phân tách rõ ràng từng dịch vụ trong hệ thống, đồng thời thuận tiện cho việc quản lý và mở rộng sau này.</w:t>
      </w:r>
    </w:p>
    <w:p w14:paraId="0EFCABEA" w14:textId="77777777" w:rsidR="00C014B3" w:rsidRDefault="00C014B3" w:rsidP="00C014B3">
      <w:pPr>
        <w:ind w:firstLine="0"/>
        <w:rPr>
          <w:lang w:val="vi-VN"/>
        </w:rPr>
      </w:pPr>
    </w:p>
    <w:p w14:paraId="7D6F6101" w14:textId="50B4B619" w:rsidR="00C37963" w:rsidRDefault="00142744" w:rsidP="00C37963">
      <w:pPr>
        <w:keepNext/>
        <w:ind w:firstLine="0"/>
      </w:pPr>
      <w:r>
        <w:rPr>
          <w:noProof/>
          <w:lang w:val="vi-VN"/>
        </w:rPr>
        <mc:AlternateContent>
          <mc:Choice Requires="wps">
            <w:drawing>
              <wp:anchor distT="0" distB="0" distL="114300" distR="114300" simplePos="0" relativeHeight="251660288" behindDoc="0" locked="0" layoutInCell="1" allowOverlap="1" wp14:anchorId="37873CBF" wp14:editId="17022893">
                <wp:simplePos x="0" y="0"/>
                <wp:positionH relativeFrom="column">
                  <wp:posOffset>111125</wp:posOffset>
                </wp:positionH>
                <wp:positionV relativeFrom="paragraph">
                  <wp:posOffset>1656080</wp:posOffset>
                </wp:positionV>
                <wp:extent cx="5429250" cy="704850"/>
                <wp:effectExtent l="0" t="0" r="19050" b="19050"/>
                <wp:wrapNone/>
                <wp:docPr id="191049742" name="Rectangle 2"/>
                <wp:cNvGraphicFramePr/>
                <a:graphic xmlns:a="http://schemas.openxmlformats.org/drawingml/2006/main">
                  <a:graphicData uri="http://schemas.microsoft.com/office/word/2010/wordprocessingShape">
                    <wps:wsp>
                      <wps:cNvSpPr/>
                      <wps:spPr>
                        <a:xfrm>
                          <a:off x="0" y="0"/>
                          <a:ext cx="5429250" cy="7048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36612C" id="Rectangle 2" o:spid="_x0000_s1026" style="position:absolute;margin-left:8.75pt;margin-top:130.4pt;width:427.5pt;height:5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" filled="f" strokecolor="#e00" strokeweight="1pt"/>
            </w:pict>
          </mc:Fallback>
        </mc:AlternateContent>
      </w:r>
      <w:r w:rsidR="00C014B3" w:rsidRPr="00C014B3">
        <w:rPr>
          <w:noProof/>
          <w:lang w:val="vi-VN"/>
        </w:rPr>
        <w:drawing>
          <wp:inline distT="0" distB="0" distL="0" distR="0" wp14:anchorId="1B14FCE5" wp14:editId="1F4B16E6">
            <wp:extent cx="5580380" cy="2560955"/>
            <wp:effectExtent l="0" t="0" r="1270" b="0"/>
            <wp:docPr id="189793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37254" name=""/>
                    <pic:cNvPicPr/>
                  </pic:nvPicPr>
                  <pic:blipFill>
                    <a:blip r:embed="rId26"/>
                    <a:stretch>
                      <a:fillRect/>
                    </a:stretch>
                  </pic:blipFill>
                  <pic:spPr>
                    <a:xfrm>
                      <a:off x="0" y="0"/>
                      <a:ext cx="5580380" cy="2560955"/>
                    </a:xfrm>
                    <a:prstGeom prst="rect">
                      <a:avLst/>
                    </a:prstGeom>
                  </pic:spPr>
                </pic:pic>
              </a:graphicData>
            </a:graphic>
          </wp:inline>
        </w:drawing>
      </w:r>
    </w:p>
    <w:p w14:paraId="5BA1FE92" w14:textId="5A674972" w:rsidR="00C014B3" w:rsidRDefault="00C37963" w:rsidP="00C37963">
      <w:pPr>
        <w:pStyle w:val="Caption"/>
        <w:rPr>
          <w:lang w:val="vi-VN"/>
        </w:rPr>
      </w:pPr>
      <w:bookmarkStart w:id="77" w:name="_Toc224486127"/>
      <w:r>
        <w:t xml:space="preserve">Hình </w:t>
      </w:r>
      <w:fldSimple w:instr=" STYLEREF 1 \s ">
        <w:r w:rsidR="00C66BCA">
          <w:rPr>
            <w:noProof/>
          </w:rPr>
          <w:t>2</w:t>
        </w:r>
      </w:fldSimple>
      <w:r w:rsidR="00C66BCA">
        <w:noBreakHyphen/>
      </w:r>
      <w:fldSimple w:instr=" SEQ Hình \* ARABIC \s 1 ">
        <w:r w:rsidR="00C66BCA">
          <w:rPr>
            <w:noProof/>
          </w:rPr>
          <w:t>10</w:t>
        </w:r>
      </w:fldSimple>
      <w:r>
        <w:rPr>
          <w:lang w:val="vi-VN"/>
        </w:rPr>
        <w:t>: 3 sub-domain</w:t>
      </w:r>
      <w:bookmarkEnd w:id="77"/>
    </w:p>
    <w:p w14:paraId="17CE3840" w14:textId="77777777" w:rsidR="00E32031" w:rsidRDefault="00E32031" w:rsidP="00E32031">
      <w:pPr>
        <w:ind w:firstLine="0"/>
        <w:rPr>
          <w:lang w:val="vi-VN"/>
        </w:rPr>
      </w:pPr>
    </w:p>
    <w:p w14:paraId="06C443B3" w14:textId="46BF56B7" w:rsidR="00E32031" w:rsidRPr="00E32031" w:rsidRDefault="00E32031" w:rsidP="00E32031">
      <w:pPr>
        <w:pStyle w:val="Heading3"/>
        <w:rPr>
          <w:lang w:val="vi-VN"/>
        </w:rPr>
      </w:pPr>
      <w:bookmarkStart w:id="78" w:name="_Toc224486095"/>
      <w:r w:rsidRPr="00E32031">
        <w:rPr>
          <w:lang w:val="vi-VN"/>
        </w:rPr>
        <w:t>Triển khai hệ thống bằng Docker Compose</w:t>
      </w:r>
      <w:bookmarkEnd w:id="78"/>
    </w:p>
    <w:p w14:paraId="09C705D7" w14:textId="54363AA0" w:rsidR="00E32031" w:rsidRPr="00E32031" w:rsidRDefault="00E32031" w:rsidP="00E06E8E">
      <w:r w:rsidRPr="00E32031">
        <w:t xml:space="preserve">Để triển khai hệ thống một cách ổn định và dễ quản lý, sử dụng </w:t>
      </w:r>
      <w:r w:rsidRPr="00E32031">
        <w:rPr>
          <w:b/>
          <w:bCs/>
        </w:rPr>
        <w:t>Docker Compose</w:t>
      </w:r>
      <w:r w:rsidRPr="00E32031">
        <w:t xml:space="preserve"> để khởi tạo các container chạy dịch vụ.</w:t>
      </w:r>
      <w:r w:rsidR="00E06E8E">
        <w:rPr>
          <w:lang w:val="vi-VN"/>
        </w:rPr>
        <w:t xml:space="preserve"> </w:t>
      </w:r>
      <w:r w:rsidRPr="00E32031">
        <w:t>Hệ thống được chia thành hai Docker Compose riêng biệt:</w:t>
      </w:r>
    </w:p>
    <w:p w14:paraId="7B1F36E0" w14:textId="1D5C5E28" w:rsidR="00F8083B" w:rsidRPr="00F8083B" w:rsidRDefault="00E32031" w:rsidP="00F8083B">
      <w:pPr>
        <w:pStyle w:val="ListParagraph"/>
        <w:numPr>
          <w:ilvl w:val="0"/>
          <w:numId w:val="111"/>
        </w:numPr>
        <w:rPr>
          <w:b/>
          <w:bCs/>
        </w:rPr>
      </w:pPr>
      <w:r w:rsidRPr="00F8083B">
        <w:rPr>
          <w:b/>
          <w:bCs/>
        </w:rPr>
        <w:t xml:space="preserve">Docker Compose cho </w:t>
      </w:r>
      <w:r w:rsidR="00F8083B">
        <w:rPr>
          <w:b/>
          <w:bCs/>
        </w:rPr>
        <w:t>NocoBase</w:t>
      </w:r>
      <w:r w:rsidR="00F8083B">
        <w:rPr>
          <w:b/>
          <w:bCs/>
          <w:lang w:val="vi-VN"/>
        </w:rPr>
        <w:t xml:space="preserve">: </w:t>
      </w:r>
      <w:r w:rsidR="00F8083B" w:rsidRPr="00F8083B">
        <w:rPr>
          <w:lang w:val="vi-VN"/>
        </w:rPr>
        <w:t>Chịu</w:t>
      </w:r>
      <w:r w:rsidR="00F8083B">
        <w:rPr>
          <w:b/>
          <w:bCs/>
          <w:lang w:val="vi-VN"/>
        </w:rPr>
        <w:t xml:space="preserve"> </w:t>
      </w:r>
      <w:r w:rsidRPr="00E32031">
        <w:t>trách nhiệm chạy hệ thống CRM và cơ sở dữ liệu.</w:t>
      </w:r>
      <w:r w:rsidR="00F8083B">
        <w:rPr>
          <w:lang w:val="vi-VN"/>
        </w:rPr>
        <w:t xml:space="preserve"> </w:t>
      </w:r>
      <w:r w:rsidRPr="00E32031">
        <w:t>Các dịch vụ chính bao gồm:</w:t>
      </w:r>
      <w:r w:rsidR="00E06E8E" w:rsidRPr="00F8083B">
        <w:rPr>
          <w:lang w:val="vi-VN"/>
        </w:rPr>
        <w:t xml:space="preserve"> </w:t>
      </w:r>
      <w:r w:rsidR="00F8083B">
        <w:t>NocoBase</w:t>
      </w:r>
      <w:r w:rsidR="00F8083B">
        <w:rPr>
          <w:lang w:val="vi-VN"/>
        </w:rPr>
        <w:t xml:space="preserve">, </w:t>
      </w:r>
      <w:r w:rsidR="00F8083B">
        <w:t>Database</w:t>
      </w:r>
      <w:r w:rsidR="00F8083B">
        <w:rPr>
          <w:lang w:val="vi-VN"/>
        </w:rPr>
        <w:t xml:space="preserve">, </w:t>
      </w:r>
      <w:r w:rsidRPr="00E32031">
        <w:t>Cloudflare Tunnel</w:t>
      </w:r>
    </w:p>
    <w:p w14:paraId="649308C0" w14:textId="13DB116E" w:rsidR="00114FCE" w:rsidRPr="00F8083B" w:rsidRDefault="00E32031" w:rsidP="00114FCE">
      <w:pPr>
        <w:pStyle w:val="ListParagraph"/>
        <w:numPr>
          <w:ilvl w:val="0"/>
          <w:numId w:val="111"/>
        </w:numPr>
        <w:rPr>
          <w:b/>
          <w:bCs/>
        </w:rPr>
      </w:pPr>
      <w:r w:rsidRPr="00F8083B">
        <w:rPr>
          <w:b/>
          <w:bCs/>
        </w:rPr>
        <w:t xml:space="preserve">Docker Compose cho </w:t>
      </w:r>
      <w:r w:rsidR="00114FCE">
        <w:rPr>
          <w:b/>
          <w:bCs/>
        </w:rPr>
        <w:t>n8n</w:t>
      </w:r>
      <w:r w:rsidR="00114FCE">
        <w:rPr>
          <w:b/>
          <w:bCs/>
          <w:lang w:val="vi-VN"/>
        </w:rPr>
        <w:t xml:space="preserve">: </w:t>
      </w:r>
      <w:r w:rsidR="00114FCE" w:rsidRPr="00114FCE">
        <w:rPr>
          <w:lang w:val="vi-VN"/>
        </w:rPr>
        <w:t>C</w:t>
      </w:r>
      <w:r w:rsidRPr="00114FCE">
        <w:t>hạy</w:t>
      </w:r>
      <w:r w:rsidRPr="00E32031">
        <w:t xml:space="preserve"> hệ thống automation.</w:t>
      </w:r>
      <w:r w:rsidR="00114FCE" w:rsidRPr="00114FCE">
        <w:t xml:space="preserve"> </w:t>
      </w:r>
      <w:r w:rsidR="00114FCE" w:rsidRPr="00E32031">
        <w:t>Các dịch vụ chính bao gồm:</w:t>
      </w:r>
      <w:r w:rsidR="00114FCE" w:rsidRPr="00F8083B">
        <w:rPr>
          <w:lang w:val="vi-VN"/>
        </w:rPr>
        <w:t xml:space="preserve"> </w:t>
      </w:r>
      <w:r w:rsidR="00114FCE">
        <w:t>NocoBase</w:t>
      </w:r>
      <w:r w:rsidR="00114FCE">
        <w:rPr>
          <w:lang w:val="vi-VN"/>
        </w:rPr>
        <w:t xml:space="preserve">, </w:t>
      </w:r>
      <w:r w:rsidR="00114FCE">
        <w:t>Database</w:t>
      </w:r>
      <w:r w:rsidR="00114FCE">
        <w:rPr>
          <w:lang w:val="vi-VN"/>
        </w:rPr>
        <w:t xml:space="preserve">, </w:t>
      </w:r>
      <w:r w:rsidR="00114FCE" w:rsidRPr="00E32031">
        <w:t>Cloudflare Tunnel</w:t>
      </w:r>
    </w:p>
    <w:p w14:paraId="432A029F" w14:textId="3A047A66" w:rsidR="00E32031" w:rsidRPr="00E32031" w:rsidRDefault="00E32031" w:rsidP="00114FCE">
      <w:r w:rsidRPr="00E32031">
        <w:t>Việc tách riêng các dịch vụ giúp hệ thống hoạt động ổn định hơn. Nếu một dịch vụ gặp sự cố, dịch vụ còn lại vẫn có thể hoạt động bình thường. Điều này giúp tránh trường hợp toàn bộ hệ thống bị ngừng hoạt động khi một thành phần bị lỗi hoặc quá tải.</w:t>
      </w:r>
    </w:p>
    <w:p w14:paraId="590FF657" w14:textId="77777777" w:rsidR="00142744" w:rsidRDefault="00142744" w:rsidP="00142744">
      <w:pPr>
        <w:keepNext/>
        <w:ind w:firstLine="0"/>
      </w:pPr>
      <w:r>
        <w:rPr>
          <w:noProof/>
          <w:lang w:val="vi-VN"/>
        </w:rPr>
        <w:lastRenderedPageBreak/>
        <mc:AlternateContent>
          <mc:Choice Requires="wps">
            <w:drawing>
              <wp:anchor distT="0" distB="0" distL="114300" distR="114300" simplePos="0" relativeHeight="251662336" behindDoc="0" locked="0" layoutInCell="1" allowOverlap="1" wp14:anchorId="0CFE3956" wp14:editId="1E82BDCA">
                <wp:simplePos x="0" y="0"/>
                <wp:positionH relativeFrom="column">
                  <wp:posOffset>1572780</wp:posOffset>
                </wp:positionH>
                <wp:positionV relativeFrom="paragraph">
                  <wp:posOffset>1273464</wp:posOffset>
                </wp:positionV>
                <wp:extent cx="2311804" cy="1646960"/>
                <wp:effectExtent l="0" t="0" r="12700" b="10795"/>
                <wp:wrapNone/>
                <wp:docPr id="872586694" name="Rectangle 2"/>
                <wp:cNvGraphicFramePr/>
                <a:graphic xmlns:a="http://schemas.openxmlformats.org/drawingml/2006/main">
                  <a:graphicData uri="http://schemas.microsoft.com/office/word/2010/wordprocessingShape">
                    <wps:wsp>
                      <wps:cNvSpPr/>
                      <wps:spPr>
                        <a:xfrm>
                          <a:off x="0" y="0"/>
                          <a:ext cx="2311804" cy="164696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43D17C" id="Rectangle 2" o:spid="_x0000_s1026" style="position:absolute;margin-left:123.85pt;margin-top:100.25pt;width:182.05pt;height:129.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" filled="f" strokecolor="#e00" strokeweight="1pt"/>
            </w:pict>
          </mc:Fallback>
        </mc:AlternateContent>
      </w:r>
      <w:r w:rsidRPr="00142744">
        <w:rPr>
          <w:noProof/>
          <w:lang w:val="vi-VN"/>
        </w:rPr>
        <w:drawing>
          <wp:inline distT="0" distB="0" distL="0" distR="0" wp14:anchorId="0EAF529B" wp14:editId="6F4424F4">
            <wp:extent cx="5580380" cy="3188335"/>
            <wp:effectExtent l="0" t="0" r="1270" b="0"/>
            <wp:docPr id="61048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80829" name=""/>
                    <pic:cNvPicPr/>
                  </pic:nvPicPr>
                  <pic:blipFill>
                    <a:blip r:embed="rId27"/>
                    <a:stretch>
                      <a:fillRect/>
                    </a:stretch>
                  </pic:blipFill>
                  <pic:spPr>
                    <a:xfrm>
                      <a:off x="0" y="0"/>
                      <a:ext cx="5580380" cy="3188335"/>
                    </a:xfrm>
                    <a:prstGeom prst="rect">
                      <a:avLst/>
                    </a:prstGeom>
                  </pic:spPr>
                </pic:pic>
              </a:graphicData>
            </a:graphic>
          </wp:inline>
        </w:drawing>
      </w:r>
    </w:p>
    <w:p w14:paraId="37A9E1E5" w14:textId="0F499D9D" w:rsidR="00BA4FEF" w:rsidRDefault="00142744" w:rsidP="009C2E40">
      <w:pPr>
        <w:pStyle w:val="Caption"/>
        <w:rPr>
          <w:lang w:val="vi-VN"/>
        </w:rPr>
      </w:pPr>
      <w:bookmarkStart w:id="79" w:name="_Toc224486128"/>
      <w:r>
        <w:t xml:space="preserve">Hình </w:t>
      </w:r>
      <w:fldSimple w:instr=" STYLEREF 1 \s ">
        <w:r w:rsidR="00C66BCA">
          <w:rPr>
            <w:noProof/>
          </w:rPr>
          <w:t>2</w:t>
        </w:r>
      </w:fldSimple>
      <w:r w:rsidR="00C66BCA">
        <w:noBreakHyphen/>
      </w:r>
      <w:fldSimple w:instr=" SEQ Hình \* ARABIC \s 1 ">
        <w:r w:rsidR="00C66BCA">
          <w:rPr>
            <w:noProof/>
          </w:rPr>
          <w:t>11</w:t>
        </w:r>
      </w:fldSimple>
      <w:r>
        <w:rPr>
          <w:lang w:val="vi-VN"/>
        </w:rPr>
        <w:t>: 2 Docker Compose</w:t>
      </w:r>
      <w:bookmarkEnd w:id="79"/>
    </w:p>
    <w:p w14:paraId="3FDA7FC0" w14:textId="77777777" w:rsidR="009C2E40" w:rsidRPr="009C2E40" w:rsidRDefault="009C2E40" w:rsidP="009C2E40">
      <w:pPr>
        <w:rPr>
          <w:lang w:val="vi-VN"/>
        </w:rPr>
      </w:pPr>
    </w:p>
    <w:p w14:paraId="2F560BD0" w14:textId="67A38B97" w:rsidR="00BA4FEF" w:rsidRPr="00BA4FEF" w:rsidRDefault="00BA4FEF" w:rsidP="00BA4FEF">
      <w:pPr>
        <w:pStyle w:val="Heading3"/>
        <w:rPr>
          <w:lang w:val="vi-VN"/>
        </w:rPr>
      </w:pPr>
      <w:bookmarkStart w:id="80" w:name="_Toc224486096"/>
      <w:r w:rsidRPr="00BA4FEF">
        <w:rPr>
          <w:lang w:val="vi-VN"/>
        </w:rPr>
        <w:t xml:space="preserve">Cấu hình các module </w:t>
      </w:r>
      <w:r>
        <w:rPr>
          <w:lang w:val="vi-VN"/>
        </w:rPr>
        <w:t>trên nocobase</w:t>
      </w:r>
      <w:bookmarkEnd w:id="80"/>
    </w:p>
    <w:p w14:paraId="234BC206" w14:textId="7E2CE5BF" w:rsidR="00141A76" w:rsidRPr="00141A76" w:rsidRDefault="00BA4FEF" w:rsidP="00141A76">
      <w:r w:rsidRPr="00BA4FEF">
        <w:t xml:space="preserve">Sau khi triển khai hệ thống CRM bằng </w:t>
      </w:r>
      <w:r w:rsidRPr="00BA4FEF">
        <w:rPr>
          <w:b/>
          <w:bCs/>
        </w:rPr>
        <w:t>NocoBase</w:t>
      </w:r>
      <w:r w:rsidRPr="00BA4FEF">
        <w:t>, tiến hành cấu hình các module cần thiết để phục vụ cho nghiệp vụ bán hàng.</w:t>
      </w:r>
      <w:r w:rsidR="00141A76" w:rsidRPr="00141A76">
        <w:rPr>
          <w:sz w:val="24"/>
        </w:rPr>
        <w:t xml:space="preserve"> </w:t>
      </w:r>
      <w:r w:rsidR="00141A76" w:rsidRPr="00141A76">
        <w:t>Các module chính được xây dựng bao gồm:</w:t>
      </w:r>
    </w:p>
    <w:p w14:paraId="5BD46867" w14:textId="77777777" w:rsidR="00141A76" w:rsidRPr="00141A76" w:rsidRDefault="00141A76" w:rsidP="00141A76">
      <w:pPr>
        <w:numPr>
          <w:ilvl w:val="0"/>
          <w:numId w:val="115"/>
        </w:numPr>
      </w:pPr>
      <w:r w:rsidRPr="00141A76">
        <w:t>Module quản lý khách hàng</w:t>
      </w:r>
    </w:p>
    <w:p w14:paraId="7EB613F3" w14:textId="77777777" w:rsidR="00141A76" w:rsidRPr="00141A76" w:rsidRDefault="00141A76" w:rsidP="00141A76">
      <w:pPr>
        <w:numPr>
          <w:ilvl w:val="0"/>
          <w:numId w:val="115"/>
        </w:numPr>
      </w:pPr>
      <w:r w:rsidRPr="00141A76">
        <w:t>Module quản lý lịch hẹn</w:t>
      </w:r>
    </w:p>
    <w:p w14:paraId="2A285DFF" w14:textId="77777777" w:rsidR="00141A76" w:rsidRPr="00141A76" w:rsidRDefault="00141A76" w:rsidP="00141A76">
      <w:pPr>
        <w:numPr>
          <w:ilvl w:val="0"/>
          <w:numId w:val="115"/>
        </w:numPr>
      </w:pPr>
      <w:r w:rsidRPr="00141A76">
        <w:t>Module quản lý hợp đồng</w:t>
      </w:r>
    </w:p>
    <w:p w14:paraId="69AAB7E8" w14:textId="77777777" w:rsidR="00141A76" w:rsidRPr="00141A76" w:rsidRDefault="00141A76" w:rsidP="00141A76">
      <w:pPr>
        <w:numPr>
          <w:ilvl w:val="0"/>
          <w:numId w:val="115"/>
        </w:numPr>
      </w:pPr>
      <w:r w:rsidRPr="00141A76">
        <w:t>Module quản lý công nợ</w:t>
      </w:r>
    </w:p>
    <w:p w14:paraId="1F39901B" w14:textId="555E28EE" w:rsidR="00BA4FEF" w:rsidRDefault="00BA4FEF" w:rsidP="00BA4FEF">
      <w:pPr>
        <w:rPr>
          <w:lang w:val="vi-VN"/>
        </w:rPr>
      </w:pPr>
      <w:r>
        <w:rPr>
          <w:lang w:val="vi-VN"/>
        </w:rPr>
        <w:t xml:space="preserve"> </w:t>
      </w:r>
      <w:r w:rsidRPr="00BA4FEF">
        <w:t xml:space="preserve">Trong mỗi module sẽ thiết lập các trường dữ liệu phù hợp với nghiệp </w:t>
      </w:r>
      <w:r>
        <w:t>vụ</w:t>
      </w:r>
      <w:r>
        <w:rPr>
          <w:lang w:val="vi-VN"/>
        </w:rPr>
        <w:t xml:space="preserve">. </w:t>
      </w:r>
      <w:r w:rsidRPr="00BA4FEF">
        <w:t>Các module này đóng vai trò là nền tảng dữ liệu cho toàn bộ hệ thống.</w:t>
      </w:r>
    </w:p>
    <w:p w14:paraId="01A2D404" w14:textId="7BA733B6" w:rsidR="00565C3B" w:rsidRPr="00565C3B" w:rsidRDefault="00141A76" w:rsidP="00565C3B">
      <w:pPr>
        <w:pStyle w:val="Heading3"/>
        <w:rPr>
          <w:lang w:val="vi-VN"/>
        </w:rPr>
      </w:pPr>
      <w:bookmarkStart w:id="81" w:name="_Toc224486097"/>
      <w:r w:rsidRPr="00141A76">
        <w:rPr>
          <w:lang w:val="vi-VN"/>
        </w:rPr>
        <w:lastRenderedPageBreak/>
        <w:t>Tích hợp n8n</w:t>
      </w:r>
      <w:r w:rsidR="00A663A5">
        <w:rPr>
          <w:lang w:val="vi-VN"/>
        </w:rPr>
        <w:t xml:space="preserve"> tạo khách hàng và đánh giá mức độ tiềm năng</w:t>
      </w:r>
      <w:bookmarkEnd w:id="81"/>
    </w:p>
    <w:p w14:paraId="2C17580F" w14:textId="14364933" w:rsidR="00870194" w:rsidRDefault="00870194" w:rsidP="00870194">
      <w:pPr>
        <w:keepNext/>
        <w:ind w:firstLine="0"/>
        <w:jc w:val="center"/>
      </w:pPr>
      <w:r w:rsidRPr="00870194">
        <w:rPr>
          <w:noProof/>
        </w:rPr>
        <w:drawing>
          <wp:inline distT="0" distB="0" distL="0" distR="0" wp14:anchorId="05220A25" wp14:editId="16F6C6D3">
            <wp:extent cx="4409498" cy="2698003"/>
            <wp:effectExtent l="0" t="0" r="0" b="7620"/>
            <wp:docPr id="98630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01823" name=""/>
                    <pic:cNvPicPr/>
                  </pic:nvPicPr>
                  <pic:blipFill rotWithShape="1">
                    <a:blip r:embed="rId28"/>
                    <a:srcRect l="20978"/>
                    <a:stretch>
                      <a:fillRect/>
                    </a:stretch>
                  </pic:blipFill>
                  <pic:spPr bwMode="auto">
                    <a:xfrm>
                      <a:off x="0" y="0"/>
                      <a:ext cx="4409681" cy="2698115"/>
                    </a:xfrm>
                    <a:prstGeom prst="rect">
                      <a:avLst/>
                    </a:prstGeom>
                    <a:ln>
                      <a:noFill/>
                    </a:ln>
                    <a:extLst>
                      <a:ext uri="{53640926-AAD7-44D8-BBD7-CCE9431645EC}">
                        <a14:shadowObscured xmlns:a14="http://schemas.microsoft.com/office/drawing/2010/main"/>
                      </a:ext>
                    </a:extLst>
                  </pic:spPr>
                </pic:pic>
              </a:graphicData>
            </a:graphic>
          </wp:inline>
        </w:drawing>
      </w:r>
    </w:p>
    <w:p w14:paraId="169A114B" w14:textId="63BD5EA6" w:rsidR="00870194" w:rsidRDefault="00870194" w:rsidP="00870194">
      <w:pPr>
        <w:pStyle w:val="Caption"/>
        <w:rPr>
          <w:lang w:val="vi-VN"/>
        </w:rPr>
      </w:pPr>
      <w:bookmarkStart w:id="82" w:name="_Toc224486129"/>
      <w:r>
        <w:t xml:space="preserve">Hình </w:t>
      </w:r>
      <w:fldSimple w:instr=" STYLEREF 1 \s ">
        <w:r w:rsidR="00C66BCA">
          <w:rPr>
            <w:noProof/>
          </w:rPr>
          <w:t>2</w:t>
        </w:r>
      </w:fldSimple>
      <w:r w:rsidR="00C66BCA">
        <w:noBreakHyphen/>
      </w:r>
      <w:fldSimple w:instr=" SEQ Hình \* ARABIC \s 1 ">
        <w:r w:rsidR="00C66BCA">
          <w:rPr>
            <w:noProof/>
          </w:rPr>
          <w:t>12</w:t>
        </w:r>
      </w:fldSimple>
      <w:r>
        <w:rPr>
          <w:lang w:val="vi-VN"/>
        </w:rPr>
        <w:t xml:space="preserve">: Workflow tạo khách hàng </w:t>
      </w:r>
      <w:r w:rsidR="00565C3B">
        <w:rPr>
          <w:lang w:val="vi-VN"/>
        </w:rPr>
        <w:t>tự động</w:t>
      </w:r>
      <w:bookmarkEnd w:id="82"/>
    </w:p>
    <w:p w14:paraId="5DF21FB0" w14:textId="77777777" w:rsidR="00565C3B" w:rsidRDefault="00565C3B" w:rsidP="00565C3B">
      <w:pPr>
        <w:rPr>
          <w:lang w:val="vi-VN"/>
        </w:rPr>
      </w:pPr>
      <w:r w:rsidRPr="00565C3B">
        <w:t xml:space="preserve">Workflow tạo khách hàng được xây dựng trên </w:t>
      </w:r>
      <w:r w:rsidRPr="00565C3B">
        <w:rPr>
          <w:b/>
          <w:bCs/>
        </w:rPr>
        <w:t>n8n</w:t>
      </w:r>
      <w:r w:rsidRPr="00565C3B">
        <w:t xml:space="preserve"> nhằm tự động tiếp nhận và xử lý thông tin khách hàng từ các biểu mẫu đăng ký. Hệ thống tiếp nhận dữ liệu từ hai nguồn chính gồm form đăng ký </w:t>
      </w:r>
      <w:r w:rsidRPr="00565C3B">
        <w:rPr>
          <w:b/>
          <w:bCs/>
        </w:rPr>
        <w:t>trên website</w:t>
      </w:r>
      <w:r w:rsidRPr="00565C3B">
        <w:t xml:space="preserve"> và form thu thập khách hàng từ các chiến dịch </w:t>
      </w:r>
      <w:r w:rsidRPr="00565C3B">
        <w:rPr>
          <w:b/>
          <w:bCs/>
        </w:rPr>
        <w:t>quảng cáo</w:t>
      </w:r>
      <w:r w:rsidRPr="00565C3B">
        <w:t>. Khi người dùng gửi thông tin trên các form này, dữ liệu sẽ được gửi tới workflow trong n8n thông qua trigger nhận dữ liệu từ form.</w:t>
      </w:r>
    </w:p>
    <w:p w14:paraId="2EA8ACEF" w14:textId="77777777" w:rsidR="00565C3B" w:rsidRDefault="00565C3B" w:rsidP="00565C3B">
      <w:pPr>
        <w:rPr>
          <w:lang w:val="vi-VN"/>
        </w:rPr>
      </w:pPr>
      <w:r w:rsidRPr="00565C3B">
        <w:t xml:space="preserve">Sau khi nhận được thông tin khách hàng, dữ liệu sẽ được chuyển tới node </w:t>
      </w:r>
      <w:r w:rsidRPr="00565C3B">
        <w:rPr>
          <w:b/>
          <w:bCs/>
        </w:rPr>
        <w:t>Basic LLM Chain</w:t>
      </w:r>
      <w:r w:rsidRPr="00565C3B">
        <w:t xml:space="preserve"> để xử lý bằng mô hình trí tuệ nhân tạo </w:t>
      </w:r>
      <w:r w:rsidRPr="00565C3B">
        <w:rPr>
          <w:b/>
          <w:bCs/>
        </w:rPr>
        <w:t>Gemini</w:t>
      </w:r>
      <w:r w:rsidRPr="00565C3B">
        <w:t xml:space="preserve">. Mô hình AI có nhiệm vụ phân tích nội dung thông tin khách hàng cung cấp nhằm đánh giá nhu cầu và chuẩn hóa dữ liệu đầu vào. Kết quả sau khi xử lý sẽ được chuyển qua </w:t>
      </w:r>
      <w:r w:rsidRPr="00565C3B">
        <w:rPr>
          <w:b/>
          <w:bCs/>
        </w:rPr>
        <w:t>Structured Output Parser</w:t>
      </w:r>
      <w:r w:rsidRPr="00565C3B">
        <w:t xml:space="preserve"> để định dạng dữ liệu theo cấu trúc xác định trước, giúp đảm bảo dữ liệu trả về có dạng chuẩn và phù hợp để lưu trữ trong hệ thống.</w:t>
      </w:r>
    </w:p>
    <w:p w14:paraId="66CFE750" w14:textId="4D02D649" w:rsidR="00565C3B" w:rsidRPr="009C2E40" w:rsidRDefault="00565C3B" w:rsidP="009C2E40">
      <w:pPr>
        <w:rPr>
          <w:lang w:val="vi-VN"/>
        </w:rPr>
      </w:pPr>
      <w:r w:rsidRPr="00565C3B">
        <w:t xml:space="preserve">Sau khi hoàn tất quá trình xử lý và chuẩn hóa dữ liệu, workflow sử dụng node </w:t>
      </w:r>
      <w:r w:rsidRPr="00565C3B">
        <w:rPr>
          <w:b/>
          <w:bCs/>
        </w:rPr>
        <w:t>HTTP Request</w:t>
      </w:r>
      <w:r w:rsidRPr="00565C3B">
        <w:t xml:space="preserve"> để gửi dữ liệu tới hệ thống CRM </w:t>
      </w:r>
      <w:r w:rsidRPr="00565C3B">
        <w:rPr>
          <w:b/>
          <w:bCs/>
        </w:rPr>
        <w:t>NocoBase</w:t>
      </w:r>
      <w:r w:rsidRPr="00565C3B">
        <w:t xml:space="preserve"> thông qua API. Hệ thống CRM sẽ tạo bản ghi khách hàng mới và lưu trữ toàn bộ thông tin liên hệ cũng như kết quả phân tích từ AI.</w:t>
      </w:r>
    </w:p>
    <w:p w14:paraId="3514124F" w14:textId="5BAA746C" w:rsidR="00141A76" w:rsidRPr="009C2E40" w:rsidRDefault="00141A76" w:rsidP="009C2E40">
      <w:pPr>
        <w:pStyle w:val="Heading3"/>
        <w:rPr>
          <w:lang w:val="vi-VN"/>
        </w:rPr>
      </w:pPr>
      <w:bookmarkStart w:id="83" w:name="_Toc224486098"/>
      <w:r w:rsidRPr="00141A76">
        <w:rPr>
          <w:lang w:val="vi-VN"/>
        </w:rPr>
        <w:lastRenderedPageBreak/>
        <w:t>Tự động gửi email khi tạo lịch hẹn</w:t>
      </w:r>
      <w:bookmarkEnd w:id="83"/>
    </w:p>
    <w:p w14:paraId="7E261895" w14:textId="77777777" w:rsidR="00521C46" w:rsidRDefault="009C2E40" w:rsidP="00521C46">
      <w:pPr>
        <w:keepNext/>
        <w:ind w:firstLine="0"/>
      </w:pPr>
      <w:r w:rsidRPr="009C2E40">
        <w:rPr>
          <w:b/>
          <w:bCs/>
          <w:noProof/>
          <w:lang w:val="vi-VN"/>
        </w:rPr>
        <w:drawing>
          <wp:inline distT="0" distB="0" distL="0" distR="0" wp14:anchorId="7041D17A" wp14:editId="44746670">
            <wp:extent cx="5580380" cy="2418080"/>
            <wp:effectExtent l="0" t="0" r="1270" b="1270"/>
            <wp:docPr id="171859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93156" name=""/>
                    <pic:cNvPicPr/>
                  </pic:nvPicPr>
                  <pic:blipFill>
                    <a:blip r:embed="rId29"/>
                    <a:stretch>
                      <a:fillRect/>
                    </a:stretch>
                  </pic:blipFill>
                  <pic:spPr>
                    <a:xfrm>
                      <a:off x="0" y="0"/>
                      <a:ext cx="5580380" cy="2418080"/>
                    </a:xfrm>
                    <a:prstGeom prst="rect">
                      <a:avLst/>
                    </a:prstGeom>
                  </pic:spPr>
                </pic:pic>
              </a:graphicData>
            </a:graphic>
          </wp:inline>
        </w:drawing>
      </w:r>
    </w:p>
    <w:p w14:paraId="2444F738" w14:textId="01E61A77" w:rsidR="009C2E40" w:rsidRPr="00141A76" w:rsidRDefault="00521C46" w:rsidP="00521C46">
      <w:pPr>
        <w:pStyle w:val="Caption"/>
        <w:rPr>
          <w:b/>
          <w:lang w:val="vi-VN"/>
        </w:rPr>
      </w:pPr>
      <w:bookmarkStart w:id="84" w:name="_Toc224486130"/>
      <w:r>
        <w:t xml:space="preserve">Hình </w:t>
      </w:r>
      <w:fldSimple w:instr=" STYLEREF 1 \s ">
        <w:r w:rsidR="00C66BCA">
          <w:rPr>
            <w:noProof/>
          </w:rPr>
          <w:t>2</w:t>
        </w:r>
      </w:fldSimple>
      <w:r w:rsidR="00C66BCA">
        <w:noBreakHyphen/>
      </w:r>
      <w:fldSimple w:instr=" SEQ Hình \* ARABIC \s 1 ">
        <w:r w:rsidR="00C66BCA">
          <w:rPr>
            <w:noProof/>
          </w:rPr>
          <w:t>13</w:t>
        </w:r>
      </w:fldSimple>
      <w:r>
        <w:rPr>
          <w:lang w:val="vi-VN"/>
        </w:rPr>
        <w:t>: Workflow tạo lịch hẹn</w:t>
      </w:r>
      <w:bookmarkEnd w:id="84"/>
    </w:p>
    <w:p w14:paraId="43A0B226" w14:textId="77777777" w:rsidR="005F3994" w:rsidRDefault="005F3994" w:rsidP="005F3994">
      <w:pPr>
        <w:rPr>
          <w:lang w:val="vi-VN"/>
        </w:rPr>
      </w:pPr>
      <w:r w:rsidRPr="005F3994">
        <w:t xml:space="preserve">Khi người dùng tạo lịch hẹn với khách hàng trên hệ thống CRM </w:t>
      </w:r>
      <w:r w:rsidRPr="005F3994">
        <w:rPr>
          <w:b/>
          <w:bCs/>
        </w:rPr>
        <w:t>NocoBase</w:t>
      </w:r>
      <w:r w:rsidRPr="005F3994">
        <w:t xml:space="preserve">, hệ thống sẽ gửi dữ liệu lịch hẹn đến workflow trong n8n thông qua </w:t>
      </w:r>
      <w:r w:rsidRPr="005F3994">
        <w:rPr>
          <w:b/>
          <w:bCs/>
        </w:rPr>
        <w:t>Webhook</w:t>
      </w:r>
      <w:r w:rsidRPr="005F3994">
        <w:t xml:space="preserve">. Sau khi nhận được dữ liệu từ Webhook, workflow sẽ chuyển thông tin lịch hẹn như thời gian, nội dung cuộc hẹn, và thông tin khách hàng sang dịch vụ lịch của </w:t>
      </w:r>
      <w:r w:rsidRPr="005F3994">
        <w:rPr>
          <w:b/>
          <w:bCs/>
        </w:rPr>
        <w:t>Google Calendar</w:t>
      </w:r>
      <w:r w:rsidRPr="005F3994">
        <w:t xml:space="preserve">. </w:t>
      </w:r>
    </w:p>
    <w:p w14:paraId="679821FF" w14:textId="77777777" w:rsidR="000F0C9D" w:rsidRDefault="005F3994" w:rsidP="001C3F82">
      <w:pPr>
        <w:tabs>
          <w:tab w:val="num" w:pos="360"/>
        </w:tabs>
        <w:rPr>
          <w:lang w:val="vi-VN"/>
        </w:rPr>
      </w:pPr>
      <w:r w:rsidRPr="005F3994">
        <w:t xml:space="preserve">Tại node “Create an event”, hệ thống sẽ tự động tạo một sự kiện mới trên Google Calendar. Sau khi sự kiện được tạo thành công trên Google Calendar, workflow sẽ sử dụng node </w:t>
      </w:r>
      <w:r w:rsidRPr="005F3994">
        <w:rPr>
          <w:b/>
          <w:bCs/>
        </w:rPr>
        <w:t>Respond to Webhook</w:t>
      </w:r>
      <w:r w:rsidRPr="005F3994">
        <w:t xml:space="preserve"> để gửi phản hồi trở lại</w:t>
      </w:r>
      <w:r w:rsidR="001C3F82">
        <w:rPr>
          <w:lang w:val="vi-VN"/>
        </w:rPr>
        <w:t xml:space="preserve"> hệ thống bạn đầu thông tin link meet</w:t>
      </w:r>
      <w:r w:rsidRPr="005F3994">
        <w:t xml:space="preserve">, xác nhận rằng lịch hẹn đã được tạo thành công. </w:t>
      </w:r>
    </w:p>
    <w:p w14:paraId="55A8D5F2" w14:textId="0ADE2153" w:rsidR="00141A76" w:rsidRDefault="00141A76" w:rsidP="000F0C9D">
      <w:pPr>
        <w:pStyle w:val="Heading3"/>
        <w:rPr>
          <w:lang w:val="vi-VN"/>
        </w:rPr>
      </w:pPr>
      <w:bookmarkStart w:id="85" w:name="_Toc224486099"/>
      <w:r w:rsidRPr="00141A76">
        <w:rPr>
          <w:lang w:val="vi-VN"/>
        </w:rPr>
        <w:t>Tự động tóm tắt nội dung cuộc họp bằng AI</w:t>
      </w:r>
      <w:bookmarkEnd w:id="85"/>
    </w:p>
    <w:p w14:paraId="4E4C3501" w14:textId="77777777" w:rsidR="00D3151F" w:rsidRDefault="00D3151F" w:rsidP="00D3151F">
      <w:pPr>
        <w:keepNext/>
        <w:ind w:firstLine="0"/>
      </w:pPr>
      <w:r>
        <w:rPr>
          <w:noProof/>
        </w:rPr>
        <w:drawing>
          <wp:inline distT="0" distB="0" distL="0" distR="0" wp14:anchorId="0355FCBC" wp14:editId="659DE212">
            <wp:extent cx="5580380" cy="2104390"/>
            <wp:effectExtent l="0" t="0" r="1270" b="0"/>
            <wp:docPr id="205188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80859" name=""/>
                    <pic:cNvPicPr/>
                  </pic:nvPicPr>
                  <pic:blipFill>
                    <a:blip r:embed="rId30"/>
                    <a:stretch>
                      <a:fillRect/>
                    </a:stretch>
                  </pic:blipFill>
                  <pic:spPr>
                    <a:xfrm>
                      <a:off x="0" y="0"/>
                      <a:ext cx="5580380" cy="2104390"/>
                    </a:xfrm>
                    <a:prstGeom prst="rect">
                      <a:avLst/>
                    </a:prstGeom>
                  </pic:spPr>
                </pic:pic>
              </a:graphicData>
            </a:graphic>
          </wp:inline>
        </w:drawing>
      </w:r>
    </w:p>
    <w:p w14:paraId="4F8A0B14" w14:textId="029E0947" w:rsidR="00D3151F" w:rsidRPr="00D3151F" w:rsidRDefault="00D3151F" w:rsidP="00D3151F">
      <w:pPr>
        <w:pStyle w:val="Caption"/>
        <w:rPr>
          <w:lang w:val="vi-VN"/>
        </w:rPr>
      </w:pPr>
      <w:bookmarkStart w:id="86" w:name="_Toc224486131"/>
      <w:r>
        <w:t xml:space="preserve">Hình </w:t>
      </w:r>
      <w:fldSimple w:instr=" STYLEREF 1 \s ">
        <w:r w:rsidR="00C66BCA">
          <w:rPr>
            <w:noProof/>
          </w:rPr>
          <w:t>2</w:t>
        </w:r>
      </w:fldSimple>
      <w:r w:rsidR="00C66BCA">
        <w:noBreakHyphen/>
      </w:r>
      <w:fldSimple w:instr=" SEQ Hình \* ARABIC \s 1 ">
        <w:r w:rsidR="00C66BCA">
          <w:rPr>
            <w:noProof/>
          </w:rPr>
          <w:t>14</w:t>
        </w:r>
      </w:fldSimple>
      <w:r>
        <w:rPr>
          <w:lang w:val="vi-VN"/>
        </w:rPr>
        <w:t>: Workflow tóm tắt nội dung cuộc họp</w:t>
      </w:r>
      <w:bookmarkEnd w:id="86"/>
    </w:p>
    <w:p w14:paraId="203F55FB" w14:textId="77777777" w:rsidR="00D3151F" w:rsidRPr="00D3151F" w:rsidRDefault="00D3151F" w:rsidP="00D3151F">
      <w:pPr>
        <w:pStyle w:val="NormalWeb"/>
        <w:spacing w:before="120" w:beforeAutospacing="0" w:after="0" w:afterAutospacing="0" w:line="312" w:lineRule="auto"/>
        <w:ind w:firstLine="567"/>
        <w:jc w:val="both"/>
        <w:rPr>
          <w:sz w:val="26"/>
        </w:rPr>
      </w:pPr>
      <w:r w:rsidRPr="00D3151F">
        <w:rPr>
          <w:sz w:val="26"/>
        </w:rPr>
        <w:t xml:space="preserve">Khi một cuộc họp trên Google Meet kết thúc, video ghi lại cuộc họp sẽ được tự động lưu vào Google Drive. Workflow trong n8n sử dụng </w:t>
      </w:r>
      <w:r w:rsidRPr="00D3151F">
        <w:rPr>
          <w:b/>
          <w:bCs/>
          <w:sz w:val="26"/>
        </w:rPr>
        <w:t>Google Drive Trigger</w:t>
      </w:r>
      <w:r w:rsidRPr="00D3151F">
        <w:rPr>
          <w:sz w:val="26"/>
        </w:rPr>
        <w:t xml:space="preserve"> để </w:t>
      </w:r>
      <w:r w:rsidRPr="00D3151F">
        <w:rPr>
          <w:sz w:val="26"/>
        </w:rPr>
        <w:lastRenderedPageBreak/>
        <w:t>theo dõi một thư mục cố định. Khi phát hiện có file video mới được tạo, workflow sẽ kích hoạt và lấy thông tin của file đó, bao gồm ID của file trên Drive.</w:t>
      </w:r>
    </w:p>
    <w:p w14:paraId="38D24FA2" w14:textId="1E713ACC" w:rsidR="00D3151F" w:rsidRPr="00D3151F" w:rsidRDefault="00D3151F" w:rsidP="00D3151F">
      <w:pPr>
        <w:pStyle w:val="NormalWeb"/>
        <w:spacing w:before="120" w:beforeAutospacing="0" w:after="0" w:afterAutospacing="0" w:line="312" w:lineRule="auto"/>
        <w:ind w:firstLine="567"/>
        <w:jc w:val="both"/>
        <w:rPr>
          <w:sz w:val="26"/>
        </w:rPr>
      </w:pPr>
      <w:r>
        <w:rPr>
          <w:sz w:val="26"/>
        </w:rPr>
        <w:t>Sau</w:t>
      </w:r>
      <w:r>
        <w:rPr>
          <w:sz w:val="26"/>
          <w:lang w:val="vi-VN"/>
        </w:rPr>
        <w:t xml:space="preserve"> đó</w:t>
      </w:r>
      <w:r w:rsidRPr="00D3151F">
        <w:rPr>
          <w:sz w:val="26"/>
        </w:rPr>
        <w:t xml:space="preserve"> n8n sẽ gửi yêu cầu HTTP POST tới một API được triển khai trên Google Colab. API này được xây dựng bằng FastAPI và được public ra Internet thông qua Cloudflare Tunnel. Yêu cầu gửi từ n8n sẽ bao gồm ID của file video trên Google Drive, ID lịch hẹn trong hệ thống và địa chỉ webhook để nhận kết quả sau khi xử lý.</w:t>
      </w:r>
    </w:p>
    <w:p w14:paraId="7745BE55" w14:textId="77777777" w:rsidR="00D3151F" w:rsidRPr="00D3151F" w:rsidRDefault="00D3151F" w:rsidP="00D3151F">
      <w:pPr>
        <w:pStyle w:val="NormalWeb"/>
        <w:spacing w:before="120" w:beforeAutospacing="0" w:after="0" w:afterAutospacing="0" w:line="312" w:lineRule="auto"/>
        <w:ind w:firstLine="567"/>
        <w:jc w:val="both"/>
        <w:rPr>
          <w:sz w:val="26"/>
        </w:rPr>
      </w:pPr>
      <w:r w:rsidRPr="00D3151F">
        <w:rPr>
          <w:sz w:val="26"/>
        </w:rPr>
        <w:t xml:space="preserve">Trên Google Colab, chương trình sẽ tải video cuộc họp từ Google Drive về máy bằng thư viện gdown. Sau đó video được đưa vào mô hình Whisper để thực hiện </w:t>
      </w:r>
      <w:r w:rsidRPr="00D3151F">
        <w:rPr>
          <w:b/>
          <w:bCs/>
          <w:sz w:val="26"/>
        </w:rPr>
        <w:t>speech-to-text</w:t>
      </w:r>
      <w:r w:rsidRPr="00D3151F">
        <w:rPr>
          <w:sz w:val="26"/>
        </w:rPr>
        <w:t>, chuyển đổi toàn bộ nội dung âm thanh trong video thành văn bản transcript. Sau khi có transcript, chương trình tiếp tục gửi nội dung văn bản này đến mô hình Gemini để thực hiện tóm tắt nội dung cuộc họp. Prompt được thiết kế để yêu cầu AI tạo báo cáo cuộc họp theo các phần gồm: tóm tắt tổng quan, các điểm thảo luận chính, quyết định đã thông qua và các hành động cần thực hiện tiếp theo.</w:t>
      </w:r>
    </w:p>
    <w:p w14:paraId="34BF4C65" w14:textId="23A735FB" w:rsidR="00141A76" w:rsidRPr="00141A76" w:rsidRDefault="00D3151F" w:rsidP="00115A6F">
      <w:pPr>
        <w:pStyle w:val="NormalWeb"/>
        <w:spacing w:before="120" w:beforeAutospacing="0" w:after="0" w:afterAutospacing="0" w:line="312" w:lineRule="auto"/>
        <w:ind w:firstLine="567"/>
        <w:jc w:val="both"/>
        <w:rPr>
          <w:sz w:val="26"/>
          <w:lang w:val="vi-VN"/>
        </w:rPr>
      </w:pPr>
      <w:r w:rsidRPr="00D3151F">
        <w:rPr>
          <w:sz w:val="26"/>
        </w:rPr>
        <w:t>Sau khi quá trình xử lý hoàn tất, API trên Colab sẽ gửi kết quả về lại hệ thống thông qua webhook của n8n. Kết quả bao gồm bản transcript đầy đủ của cuộc họp và bản tóm tắt được tạo bởi AI. Workflow trong n8n tiếp nhận dữ liệu này thông qua node Webhook và tiếp tục gửi yêu cầu HTTP để cập nhật nội dung tóm tắt cuộc họp vào hệ thống CRM được xây dựng bằng NocoBase.</w:t>
      </w:r>
    </w:p>
    <w:p w14:paraId="29E27F48" w14:textId="251E3B8E" w:rsidR="00141A76" w:rsidRDefault="00141A76" w:rsidP="00115A6F">
      <w:pPr>
        <w:pStyle w:val="Heading3"/>
        <w:rPr>
          <w:lang w:val="vi-VN"/>
        </w:rPr>
      </w:pPr>
      <w:bookmarkStart w:id="87" w:name="_Toc224486100"/>
      <w:r w:rsidRPr="00141A76">
        <w:rPr>
          <w:lang w:val="vi-VN"/>
        </w:rPr>
        <w:t>Tự động tạo hợp đồng</w:t>
      </w:r>
      <w:bookmarkEnd w:id="87"/>
    </w:p>
    <w:p w14:paraId="4224A9DF" w14:textId="77777777" w:rsidR="000F7567" w:rsidRDefault="000F7567" w:rsidP="000F7567">
      <w:pPr>
        <w:keepNext/>
        <w:ind w:firstLine="0"/>
        <w:jc w:val="center"/>
      </w:pPr>
      <w:r w:rsidRPr="000F7567">
        <w:rPr>
          <w:noProof/>
          <w:lang w:val="vi-VN"/>
        </w:rPr>
        <w:drawing>
          <wp:inline distT="0" distB="0" distL="0" distR="0" wp14:anchorId="4FC0DB39" wp14:editId="189C20D4">
            <wp:extent cx="5580380" cy="1713865"/>
            <wp:effectExtent l="0" t="0" r="1270" b="635"/>
            <wp:docPr id="102527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73379" name=""/>
                    <pic:cNvPicPr/>
                  </pic:nvPicPr>
                  <pic:blipFill>
                    <a:blip r:embed="rId31"/>
                    <a:stretch>
                      <a:fillRect/>
                    </a:stretch>
                  </pic:blipFill>
                  <pic:spPr>
                    <a:xfrm>
                      <a:off x="0" y="0"/>
                      <a:ext cx="5580380" cy="1713865"/>
                    </a:xfrm>
                    <a:prstGeom prst="rect">
                      <a:avLst/>
                    </a:prstGeom>
                  </pic:spPr>
                </pic:pic>
              </a:graphicData>
            </a:graphic>
          </wp:inline>
        </w:drawing>
      </w:r>
    </w:p>
    <w:p w14:paraId="28188BF0" w14:textId="51321991" w:rsidR="0039589E" w:rsidRPr="00141A76" w:rsidRDefault="000F7567" w:rsidP="000F7567">
      <w:pPr>
        <w:pStyle w:val="Caption"/>
        <w:rPr>
          <w:lang w:val="vi-VN"/>
        </w:rPr>
      </w:pPr>
      <w:bookmarkStart w:id="88" w:name="_Toc224486132"/>
      <w:r>
        <w:t xml:space="preserve">Hình </w:t>
      </w:r>
      <w:fldSimple w:instr=" STYLEREF 1 \s ">
        <w:r w:rsidR="00C66BCA">
          <w:rPr>
            <w:noProof/>
          </w:rPr>
          <w:t>2</w:t>
        </w:r>
      </w:fldSimple>
      <w:r w:rsidR="00C66BCA">
        <w:noBreakHyphen/>
      </w:r>
      <w:fldSimple w:instr=" SEQ Hình \* ARABIC \s 1 ">
        <w:r w:rsidR="00C66BCA">
          <w:rPr>
            <w:noProof/>
          </w:rPr>
          <w:t>15</w:t>
        </w:r>
      </w:fldSimple>
      <w:r>
        <w:rPr>
          <w:lang w:val="vi-VN"/>
        </w:rPr>
        <w:t>: Workflow in hợp đồng</w:t>
      </w:r>
      <w:bookmarkEnd w:id="88"/>
    </w:p>
    <w:p w14:paraId="7139B6A9" w14:textId="77777777" w:rsidR="00141A76" w:rsidRPr="00141A76" w:rsidRDefault="00141A76" w:rsidP="00141A76">
      <w:pPr>
        <w:ind w:firstLine="0"/>
      </w:pPr>
      <w:r w:rsidRPr="00141A76">
        <w:t xml:space="preserve">Khi nhân viên tạo hợp đồng trên hệ thống NocoBase, dữ liệu hợp đồng sẽ được gửi tới </w:t>
      </w:r>
      <w:r w:rsidRPr="00141A76">
        <w:rPr>
          <w:b/>
          <w:bCs/>
        </w:rPr>
        <w:t>Webhook của n8n</w:t>
      </w:r>
      <w:r w:rsidRPr="00141A76">
        <w:t>.</w:t>
      </w:r>
    </w:p>
    <w:p w14:paraId="4F82D968" w14:textId="6ADC832A" w:rsidR="00141A76" w:rsidRPr="00050854" w:rsidRDefault="00141A76" w:rsidP="00653C05">
      <w:pPr>
        <w:ind w:firstLine="0"/>
      </w:pPr>
      <w:r w:rsidRPr="00141A76">
        <w:t>Workflow trong n8n sẽ thực hiện:</w:t>
      </w:r>
      <w:r w:rsidR="00653C05">
        <w:rPr>
          <w:lang w:val="vi-VN"/>
        </w:rPr>
        <w:t xml:space="preserve"> </w:t>
      </w:r>
      <w:r w:rsidRPr="00141A76">
        <w:t>Nhận dữ liệu hợp đồng</w:t>
      </w:r>
      <w:r w:rsidR="00653C05">
        <w:rPr>
          <w:lang w:val="vi-VN"/>
        </w:rPr>
        <w:t xml:space="preserve"> =&gt; </w:t>
      </w:r>
      <w:r w:rsidRPr="00141A76">
        <w:t>Sao chép mẫu hợp đồng từ Google Drive</w:t>
      </w:r>
      <w:r w:rsidR="00653C05">
        <w:rPr>
          <w:lang w:val="vi-VN"/>
        </w:rPr>
        <w:t xml:space="preserve"> =&gt; </w:t>
      </w:r>
      <w:r w:rsidRPr="00141A76">
        <w:t xml:space="preserve">Chỉnh sửa </w:t>
      </w:r>
      <w:r w:rsidR="000F7567">
        <w:t>format</w:t>
      </w:r>
      <w:r w:rsidR="000F7567">
        <w:rPr>
          <w:lang w:val="vi-VN"/>
        </w:rPr>
        <w:t xml:space="preserve"> qua node code</w:t>
      </w:r>
      <w:r w:rsidR="00653C05">
        <w:rPr>
          <w:lang w:val="vi-VN"/>
        </w:rPr>
        <w:t xml:space="preserve"> =&gt; </w:t>
      </w:r>
      <w:r w:rsidRPr="00141A76">
        <w:t xml:space="preserve">Sử dụng </w:t>
      </w:r>
      <w:r w:rsidRPr="00141A76">
        <w:rPr>
          <w:b/>
          <w:bCs/>
        </w:rPr>
        <w:t>Google Docs API</w:t>
      </w:r>
      <w:r w:rsidRPr="00141A76">
        <w:t xml:space="preserve"> để tạo file hợp đồng mới</w:t>
      </w:r>
      <w:r w:rsidR="00653C05">
        <w:rPr>
          <w:lang w:val="vi-VN"/>
        </w:rPr>
        <w:t xml:space="preserve"> =&gt; </w:t>
      </w:r>
      <w:r w:rsidRPr="00141A76">
        <w:t>Trả lại đường dẫn file hợp đồng cho NocoBase</w:t>
      </w:r>
    </w:p>
    <w:p w14:paraId="73F58BD1" w14:textId="1A8242AE" w:rsidR="00050854" w:rsidRPr="00050854" w:rsidRDefault="00050854" w:rsidP="00050854">
      <w:pPr>
        <w:pStyle w:val="Heading3"/>
        <w:rPr>
          <w:lang w:val="vi-VN"/>
        </w:rPr>
      </w:pPr>
      <w:bookmarkStart w:id="89" w:name="_Toc224486101"/>
      <w:r w:rsidRPr="00141A76">
        <w:rPr>
          <w:lang w:val="vi-VN"/>
        </w:rPr>
        <w:lastRenderedPageBreak/>
        <w:t xml:space="preserve">Tự động </w:t>
      </w:r>
      <w:r>
        <w:rPr>
          <w:lang w:val="vi-VN"/>
        </w:rPr>
        <w:t>cập nhật thanh toán công nợ</w:t>
      </w:r>
      <w:bookmarkEnd w:id="89"/>
    </w:p>
    <w:p w14:paraId="724B4962" w14:textId="77777777" w:rsidR="00050854" w:rsidRDefault="00050854" w:rsidP="00050854">
      <w:pPr>
        <w:keepNext/>
        <w:ind w:firstLine="0"/>
      </w:pPr>
      <w:r>
        <w:rPr>
          <w:noProof/>
        </w:rPr>
        <w:drawing>
          <wp:inline distT="0" distB="0" distL="0" distR="0" wp14:anchorId="6A202289" wp14:editId="6F440314">
            <wp:extent cx="5580380" cy="1932305"/>
            <wp:effectExtent l="0" t="0" r="1270" b="0"/>
            <wp:docPr id="153120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04181" name=""/>
                    <pic:cNvPicPr/>
                  </pic:nvPicPr>
                  <pic:blipFill>
                    <a:blip r:embed="rId32"/>
                    <a:stretch>
                      <a:fillRect/>
                    </a:stretch>
                  </pic:blipFill>
                  <pic:spPr>
                    <a:xfrm>
                      <a:off x="0" y="0"/>
                      <a:ext cx="5580380" cy="1932305"/>
                    </a:xfrm>
                    <a:prstGeom prst="rect">
                      <a:avLst/>
                    </a:prstGeom>
                  </pic:spPr>
                </pic:pic>
              </a:graphicData>
            </a:graphic>
          </wp:inline>
        </w:drawing>
      </w:r>
    </w:p>
    <w:p w14:paraId="4D4B25D1" w14:textId="0C55D08D" w:rsidR="00050854" w:rsidRPr="00050854" w:rsidRDefault="00050854" w:rsidP="00050854">
      <w:pPr>
        <w:pStyle w:val="Caption"/>
        <w:rPr>
          <w:lang w:val="vi-VN"/>
        </w:rPr>
      </w:pPr>
      <w:bookmarkStart w:id="90" w:name="_Toc224486133"/>
      <w:r>
        <w:t xml:space="preserve">Hình </w:t>
      </w:r>
      <w:fldSimple w:instr=" STYLEREF 1 \s ">
        <w:r w:rsidR="00C66BCA">
          <w:rPr>
            <w:noProof/>
          </w:rPr>
          <w:t>2</w:t>
        </w:r>
      </w:fldSimple>
      <w:r w:rsidR="00C66BCA">
        <w:noBreakHyphen/>
      </w:r>
      <w:fldSimple w:instr=" SEQ Hình \* ARABIC \s 1 ">
        <w:r w:rsidR="00C66BCA">
          <w:rPr>
            <w:noProof/>
          </w:rPr>
          <w:t>16</w:t>
        </w:r>
      </w:fldSimple>
      <w:r>
        <w:rPr>
          <w:lang w:val="vi-VN"/>
        </w:rPr>
        <w:t>: Workflow merge dữ liệu</w:t>
      </w:r>
      <w:bookmarkEnd w:id="90"/>
    </w:p>
    <w:p w14:paraId="6362B649" w14:textId="77777777" w:rsidR="00050854" w:rsidRDefault="00050854" w:rsidP="00050854">
      <w:pPr>
        <w:keepNext/>
        <w:ind w:firstLine="0"/>
      </w:pPr>
      <w:r w:rsidRPr="00050854">
        <w:rPr>
          <w:noProof/>
        </w:rPr>
        <w:t xml:space="preserve"> </w:t>
      </w:r>
      <w:r>
        <w:rPr>
          <w:noProof/>
        </w:rPr>
        <w:drawing>
          <wp:inline distT="0" distB="0" distL="0" distR="0" wp14:anchorId="2AC7A26B" wp14:editId="69050454">
            <wp:extent cx="5580380" cy="2052320"/>
            <wp:effectExtent l="0" t="0" r="1270" b="5080"/>
            <wp:docPr id="146503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38203" name=""/>
                    <pic:cNvPicPr/>
                  </pic:nvPicPr>
                  <pic:blipFill>
                    <a:blip r:embed="rId33"/>
                    <a:stretch>
                      <a:fillRect/>
                    </a:stretch>
                  </pic:blipFill>
                  <pic:spPr>
                    <a:xfrm>
                      <a:off x="0" y="0"/>
                      <a:ext cx="5580380" cy="2052320"/>
                    </a:xfrm>
                    <a:prstGeom prst="rect">
                      <a:avLst/>
                    </a:prstGeom>
                  </pic:spPr>
                </pic:pic>
              </a:graphicData>
            </a:graphic>
          </wp:inline>
        </w:drawing>
      </w:r>
    </w:p>
    <w:p w14:paraId="22F3F4A3" w14:textId="62453342" w:rsidR="00141A76" w:rsidRPr="00050854" w:rsidRDefault="00050854" w:rsidP="00050854">
      <w:pPr>
        <w:pStyle w:val="Caption"/>
        <w:rPr>
          <w:lang w:val="vi-VN"/>
        </w:rPr>
      </w:pPr>
      <w:bookmarkStart w:id="91" w:name="_Toc224486134"/>
      <w:r>
        <w:t xml:space="preserve">Hình </w:t>
      </w:r>
      <w:fldSimple w:instr=" STYLEREF 1 \s ">
        <w:r w:rsidR="00C66BCA">
          <w:rPr>
            <w:noProof/>
          </w:rPr>
          <w:t>2</w:t>
        </w:r>
      </w:fldSimple>
      <w:r w:rsidR="00C66BCA">
        <w:noBreakHyphen/>
      </w:r>
      <w:fldSimple w:instr=" SEQ Hình \* ARABIC \s 1 ">
        <w:r w:rsidR="00C66BCA">
          <w:rPr>
            <w:noProof/>
          </w:rPr>
          <w:t>17</w:t>
        </w:r>
      </w:fldSimple>
      <w:r>
        <w:rPr>
          <w:lang w:val="vi-VN"/>
        </w:rPr>
        <w:t>: Workflow nhận thanh toán</w:t>
      </w:r>
      <w:bookmarkEnd w:id="91"/>
    </w:p>
    <w:p w14:paraId="727B5EF2" w14:textId="77777777" w:rsidR="00050854" w:rsidRDefault="00050854" w:rsidP="00050854">
      <w:pPr>
        <w:rPr>
          <w:lang w:val="vi-VN"/>
        </w:rPr>
      </w:pPr>
      <w:r w:rsidRPr="00050854">
        <w:t xml:space="preserve">Trong workflow đầu tiên, hệ thống truy vấn dữ liệu từ NocoBase để lấy thông tin </w:t>
      </w:r>
      <w:r w:rsidRPr="00050854">
        <w:rPr>
          <w:b/>
          <w:bCs/>
        </w:rPr>
        <w:t>công nợ</w:t>
      </w:r>
      <w:r w:rsidRPr="00050854">
        <w:t xml:space="preserve">, </w:t>
      </w:r>
      <w:r w:rsidRPr="00050854">
        <w:rPr>
          <w:b/>
          <w:bCs/>
        </w:rPr>
        <w:t>hợp đồng</w:t>
      </w:r>
      <w:r w:rsidRPr="00050854">
        <w:t xml:space="preserve"> và </w:t>
      </w:r>
      <w:r w:rsidRPr="00050854">
        <w:rPr>
          <w:b/>
          <w:bCs/>
        </w:rPr>
        <w:t>khách hàng</w:t>
      </w:r>
      <w:r w:rsidRPr="00050854">
        <w:t xml:space="preserve"> thông qua API. Sau đó các node </w:t>
      </w:r>
      <w:r w:rsidRPr="00050854">
        <w:rPr>
          <w:b/>
          <w:bCs/>
        </w:rPr>
        <w:t>Merge</w:t>
      </w:r>
      <w:r w:rsidRPr="00050854">
        <w:t xml:space="preserve"> sẽ kết hợp dữ liệu từ nhiều bảng để tạo thành một bản ghi hoàn chỉnh, giúp xác định khách hàng nào đang có công nợ, số tiền cần thanh toán và thông tin liên hệ.</w:t>
      </w:r>
    </w:p>
    <w:p w14:paraId="215189C9" w14:textId="2CCDE949" w:rsidR="00050854" w:rsidRPr="00050854" w:rsidRDefault="00050854" w:rsidP="00050854">
      <w:r w:rsidRPr="00050854">
        <w:t xml:space="preserve">Trong workflow thứ hai, khi có sự kiện thanh toán từ SePay, hệ thống sẽ gửi dữ liệu đến </w:t>
      </w:r>
      <w:r w:rsidRPr="00050854">
        <w:rPr>
          <w:b/>
          <w:bCs/>
        </w:rPr>
        <w:t>Webhook</w:t>
      </w:r>
      <w:r w:rsidRPr="00050854">
        <w:t xml:space="preserve"> của n8n. Workflow sẽ lấy lại dữ liệu công nợ tương ứng, cập nhật trạng thái thanh toán trong NocoBase và tự động gửi email thông báo thanh toán thành công cho khách hàng thông qua Gmail.</w:t>
      </w:r>
    </w:p>
    <w:p w14:paraId="2AC74AB4" w14:textId="77777777" w:rsidR="001D631A" w:rsidRPr="001D631A" w:rsidRDefault="001D631A" w:rsidP="001D631A">
      <w:pPr>
        <w:ind w:firstLine="0"/>
        <w:rPr>
          <w:lang w:val="vi-VN"/>
        </w:rPr>
      </w:pPr>
    </w:p>
    <w:p w14:paraId="3C300B42" w14:textId="77777777" w:rsidR="00CA18BF" w:rsidRDefault="00CA18BF" w:rsidP="00CA18BF">
      <w:pPr>
        <w:rPr>
          <w:lang w:val="vi-VN"/>
        </w:rPr>
      </w:pPr>
    </w:p>
    <w:p w14:paraId="402C5CEB" w14:textId="77777777" w:rsidR="00CA18BF" w:rsidRDefault="00CA18BF" w:rsidP="00CA18BF">
      <w:pPr>
        <w:ind w:firstLine="0"/>
        <w:rPr>
          <w:lang w:val="vi-VN"/>
        </w:rPr>
      </w:pPr>
    </w:p>
    <w:p w14:paraId="37633AB1" w14:textId="618EDE5F" w:rsidR="00CA18BF" w:rsidRPr="00CA18BF" w:rsidRDefault="00CA18BF" w:rsidP="00CA18BF">
      <w:pPr>
        <w:ind w:firstLine="0"/>
        <w:rPr>
          <w:lang w:val="vi-VN"/>
        </w:rPr>
        <w:sectPr w:rsidR="00CA18BF" w:rsidRPr="00CA18BF" w:rsidSect="009165B5">
          <w:pgSz w:w="11907" w:h="16840" w:code="9"/>
          <w:pgMar w:top="1701" w:right="1134" w:bottom="1701" w:left="1985" w:header="709" w:footer="709" w:gutter="0"/>
          <w:cols w:space="708"/>
          <w:docGrid w:linePitch="360"/>
        </w:sectPr>
      </w:pPr>
    </w:p>
    <w:p w14:paraId="74CF79EE" w14:textId="7C9E78F5" w:rsidR="00BB71A4" w:rsidRDefault="00BB71A4" w:rsidP="00BB71A4">
      <w:pPr>
        <w:pStyle w:val="Heading1"/>
      </w:pPr>
      <w:r>
        <w:lastRenderedPageBreak/>
        <w:br/>
      </w:r>
      <w:bookmarkStart w:id="92" w:name="_Toc224486102"/>
      <w:r w:rsidR="00E17BAB">
        <w:t>KẾT</w:t>
      </w:r>
      <w:r w:rsidR="00E17BAB">
        <w:rPr>
          <w:lang w:val="vi-VN"/>
        </w:rPr>
        <w:t xml:space="preserve"> QUẢ THỰC NGHIỆM</w:t>
      </w:r>
      <w:bookmarkEnd w:id="92"/>
    </w:p>
    <w:p w14:paraId="5685934D" w14:textId="7223BC06" w:rsidR="001A08FA" w:rsidRDefault="007A40CB" w:rsidP="001A08FA">
      <w:pPr>
        <w:pStyle w:val="Heading2"/>
        <w:rPr>
          <w:lang w:val="vi-VN"/>
        </w:rPr>
      </w:pPr>
      <w:bookmarkStart w:id="93" w:name="_Toc224486103"/>
      <w:r>
        <w:t>Tổng</w:t>
      </w:r>
      <w:r>
        <w:rPr>
          <w:lang w:val="vi-VN"/>
        </w:rPr>
        <w:t xml:space="preserve"> quan hệ thống sau khi triển khai</w:t>
      </w:r>
      <w:bookmarkEnd w:id="93"/>
    </w:p>
    <w:p w14:paraId="522F8844" w14:textId="77777777" w:rsidR="00572B30" w:rsidRDefault="00572B30" w:rsidP="00572B30">
      <w:pPr>
        <w:ind w:firstLine="576"/>
        <w:rPr>
          <w:lang w:val="vi-VN"/>
        </w:rPr>
      </w:pPr>
      <w:r w:rsidRPr="00572B30">
        <w:rPr>
          <w:lang w:val="vi-VN"/>
        </w:rPr>
        <w:t>Sau quá trình phân tích yêu cầu và thiết kế hệ thống ở các chương trước, đề tài tiến hành xây dựng và triển khai hệ thống quản lý quan hệ khách hàng (CRM) trên nền tảng mã nguồn mở, đồng thời tích hợp trí tuệ nhân tạo nhằm hỗ trợ doanh nghiệp trong việc quản lý thông tin khách hàng, tự động hóa các hoạt động chăm sóc khách hàng và đánh giá mức độ tiềm năng của khách hàng.</w:t>
      </w:r>
    </w:p>
    <w:p w14:paraId="475FEB6F" w14:textId="77777777" w:rsidR="00572B30" w:rsidRDefault="00572B30" w:rsidP="00572B30">
      <w:pPr>
        <w:ind w:firstLine="576"/>
        <w:rPr>
          <w:lang w:val="vi-VN"/>
        </w:rPr>
      </w:pPr>
      <w:r w:rsidRPr="00572B30">
        <w:rPr>
          <w:lang w:val="vi-VN"/>
        </w:rPr>
        <w:t>Hệ thống được phát triển dưới dạng ứng dụng web, cho phép người dùng truy cập thông qua trình duyệt để thực hiện các thao tác quản lý dữ liệu một cách thuận tiện và linh hoạt. Các chức năng chính của hệ thống bao gồm quản lý khách hàng, quản lý lịch hẹn, quản lý hợp đồng và quản lý công nợ. Bên cạnh đó, hệ thống tích hợp các công nghệ AI để đánh giá mức độ tiềm năng của khách hàng dựa trên các tiêu chí được thiết lập, đồng thời hỗ trợ chuyển đổi giọng nói thành văn bản và tóm tắt nội dung các buổi họp.</w:t>
      </w:r>
    </w:p>
    <w:p w14:paraId="18F5B9AA" w14:textId="77777777" w:rsidR="00222D52" w:rsidRDefault="00572B30" w:rsidP="00572B30">
      <w:pPr>
        <w:ind w:firstLine="576"/>
        <w:rPr>
          <w:lang w:val="vi-VN"/>
        </w:rPr>
      </w:pPr>
      <w:r w:rsidRPr="00572B30">
        <w:rPr>
          <w:lang w:val="vi-VN"/>
        </w:rPr>
        <w:t xml:space="preserve">Ngoài ra, hệ thống còn cung cấp chức năng tự động tạo và in hợp đồng nhằm giảm thời gian soạn thảo thủ công cho nhân viên. Hệ thống cũng tích hợp dịch vụ thanh </w:t>
      </w:r>
      <w:r>
        <w:rPr>
          <w:lang w:val="vi-VN"/>
        </w:rPr>
        <w:t>toán(sepay)</w:t>
      </w:r>
      <w:r w:rsidRPr="00572B30">
        <w:rPr>
          <w:lang w:val="vi-VN"/>
        </w:rPr>
        <w:t xml:space="preserve"> để kiểm tra trạng thái giao dịch, gửi email thông báo công nợ, đặt lịch làm việc thông qua </w:t>
      </w:r>
      <w:r>
        <w:rPr>
          <w:lang w:val="vi-VN"/>
        </w:rPr>
        <w:t xml:space="preserve">google calendar </w:t>
      </w:r>
      <w:r w:rsidRPr="00572B30">
        <w:rPr>
          <w:lang w:val="vi-VN"/>
        </w:rPr>
        <w:t>và tự động gửi email thông báo đến khách hàng.</w:t>
      </w:r>
    </w:p>
    <w:p w14:paraId="3F5B2DFD" w14:textId="5AA221C0" w:rsidR="007A40CB" w:rsidRDefault="00572B30" w:rsidP="00572B30">
      <w:pPr>
        <w:ind w:firstLine="576"/>
        <w:rPr>
          <w:lang w:val="vi-VN"/>
        </w:rPr>
      </w:pPr>
      <w:r w:rsidRPr="00572B30">
        <w:rPr>
          <w:lang w:val="vi-VN"/>
        </w:rPr>
        <w:t>Sau khi triển khai, hệ thống giúp doanh nghiệp quản lý thông tin khách hàng một cách tập trung, nâng cao khả năng theo dõi quá trình chăm sóc khách hàng, hỗ trợ nhân viên kinh doanh trong việc đưa ra các quyết định phù hợp, đồng thời giảm thiểu các thao tác thủ công trong quá trình làm việc.</w:t>
      </w:r>
    </w:p>
    <w:p w14:paraId="3C55F7F1" w14:textId="77777777" w:rsidR="005D3EA1" w:rsidRDefault="005D3EA1" w:rsidP="00572B30">
      <w:pPr>
        <w:ind w:firstLine="576"/>
        <w:rPr>
          <w:lang w:val="vi-VN"/>
        </w:rPr>
      </w:pPr>
    </w:p>
    <w:p w14:paraId="7BAD23DB" w14:textId="0A0ACCC2" w:rsidR="00150709" w:rsidRDefault="005D3EA1" w:rsidP="00150709">
      <w:pPr>
        <w:pStyle w:val="Heading2"/>
        <w:rPr>
          <w:lang w:val="vi-VN"/>
        </w:rPr>
      </w:pPr>
      <w:bookmarkStart w:id="94" w:name="_Toc224486104"/>
      <w:r w:rsidRPr="005D3EA1">
        <w:t>Vai trò của trí tuệ nhân tạo trong hệ thống CRM</w:t>
      </w:r>
      <w:bookmarkEnd w:id="94"/>
    </w:p>
    <w:p w14:paraId="6D915391" w14:textId="6B85007C" w:rsidR="004945FA" w:rsidRDefault="00C93B5B" w:rsidP="004945FA">
      <w:pPr>
        <w:pStyle w:val="Like-Numbering"/>
        <w:ind w:firstLine="576"/>
        <w:jc w:val="both"/>
        <w:rPr>
          <w:b w:val="0"/>
          <w:bCs/>
          <w:lang w:val="vi-VN"/>
        </w:rPr>
      </w:pPr>
      <w:r>
        <w:rPr>
          <w:b w:val="0"/>
          <w:bCs/>
          <w:lang w:val="vi-VN"/>
        </w:rPr>
        <w:t xml:space="preserve">Nhờ </w:t>
      </w:r>
      <w:r w:rsidR="005D3EA1" w:rsidRPr="005D3EA1">
        <w:rPr>
          <w:b w:val="0"/>
          <w:bCs/>
          <w:lang w:val="vi-VN"/>
        </w:rPr>
        <w:t xml:space="preserve">các công nghệ trí tuệ nhân tạo được tích hợp nhằm nâng cao khả năng xử lý và phân tích dữ liệu khách hàng, từ đó hỗ trợ nhân viên kinh doanh trong quá trình quản lý và chăm sóc khách hàng. </w:t>
      </w:r>
    </w:p>
    <w:p w14:paraId="23E84D3A" w14:textId="77777777" w:rsidR="00C93B5B" w:rsidRDefault="005D3EA1" w:rsidP="00C93B5B">
      <w:pPr>
        <w:pStyle w:val="Like-Numbering"/>
        <w:ind w:firstLine="576"/>
        <w:jc w:val="both"/>
        <w:rPr>
          <w:b w:val="0"/>
          <w:bCs/>
          <w:lang w:val="vi-VN"/>
        </w:rPr>
      </w:pPr>
      <w:r w:rsidRPr="005D3EA1">
        <w:rPr>
          <w:b w:val="0"/>
          <w:bCs/>
          <w:lang w:val="vi-VN"/>
        </w:rPr>
        <w:lastRenderedPageBreak/>
        <w:t xml:space="preserve">Đối với chức năng đánh giá khách hàng, trí tuệ nhân tạo được sử dụng để phân tích các dữ liệu liên quan đến khách hàng như thông tin doanh nghiệp, cũng như nhu cầu được thể hiện trong quá trình làm việc. Thay vì nhân viên kinh doanh phải tự tổng hợp và đánh giá thông tin dựa trên kinh nghiệm cá nhân, hệ thống có thể tự động phân tích các dữ liệu và đưa ra nhận định về mức độ tiềm năng của khách hàng. Nhờ đó, nhân viên kinh doanh có thể dễ dàng xác định những khách hàng cần được ưu tiên chăm sóc, giúp tối ưu hóa thời gian và nguồn lực trong quá trình bán </w:t>
      </w:r>
      <w:r w:rsidR="00C93B5B">
        <w:rPr>
          <w:b w:val="0"/>
          <w:bCs/>
          <w:lang w:val="vi-VN"/>
        </w:rPr>
        <w:t>hàng.</w:t>
      </w:r>
    </w:p>
    <w:p w14:paraId="66D9434C" w14:textId="77777777" w:rsidR="00C93B5B" w:rsidRDefault="005D3EA1" w:rsidP="00C93B5B">
      <w:pPr>
        <w:pStyle w:val="Like-Numbering"/>
        <w:ind w:firstLine="576"/>
        <w:jc w:val="both"/>
        <w:rPr>
          <w:b w:val="0"/>
          <w:bCs/>
          <w:lang w:val="vi-VN"/>
        </w:rPr>
      </w:pPr>
      <w:r w:rsidRPr="005D3EA1">
        <w:rPr>
          <w:b w:val="0"/>
          <w:bCs/>
          <w:lang w:val="vi-VN"/>
        </w:rPr>
        <w:t>Bên cạnh đó, chức năng tóm tắt nội dung cuộc hẹn cũng thể hiện rõ lợi thế của việc ứng dụng trí tuệ nhân tạo trong hệ thống CRM. Trong quá trình làm việc với khách hàng, các cuộc họp hoặc cuộc gọi thường chứa nhiều thông tin quan trọng liên quan đến nhu cầu của khách hàng, các vấn đề được thảo luận cũng như các bước cần thực hiện tiếp theo. Tuy nhiên, việc ghi chú thủ công toàn bộ nội dung cuộc họp thường tốn nhiều thời gian và dễ xảy ra sai sót. Với sự hỗ trợ của công nghệ Speech-to-Text và mô hình AI xử lý ngôn ngữ tự nhiên, hệ thống có thể tự động chuyển đổi nội dung cuộc họp từ dạng âm thanh sang văn bản và tạo ra bản tóm tắt ngắn gọn, làm nổi bật các thông tin quan trọng. Điều này giúp nhân viên kinh doanh nhanh chóng nắm bắt nội dung chính của cuộc trao đổi mà không cần phải xem lại toàn bộ bản ghi âm.</w:t>
      </w:r>
    </w:p>
    <w:p w14:paraId="6DF7C6DF" w14:textId="77777777" w:rsidR="00B3656E" w:rsidRDefault="005D3EA1" w:rsidP="00B3656E">
      <w:pPr>
        <w:pStyle w:val="Like-Numbering"/>
        <w:ind w:firstLine="576"/>
        <w:jc w:val="both"/>
        <w:rPr>
          <w:b w:val="0"/>
          <w:bCs/>
          <w:lang w:val="vi-VN"/>
        </w:rPr>
      </w:pPr>
      <w:r w:rsidRPr="005D3EA1">
        <w:rPr>
          <w:b w:val="0"/>
          <w:bCs/>
          <w:lang w:val="vi-VN"/>
        </w:rPr>
        <w:t>Nhìn chung, việc tích hợp trí tuệ nhân tạo vào hệ thống CRM giúp nâng cao hiệu quả khai thác dữ liệu khách hàng và hỗ trợ nhân viên kinh doanh trong quá trình làm việc. Các chức năng tự động phân tích và tóm tắt thông tin giúp giảm bớt khối lượng công việc thủ công, đồng thời góp phần nâng cao tính chính xác và khả năng quản lý thông tin trong hệ thống.</w:t>
      </w:r>
    </w:p>
    <w:p w14:paraId="6E76DACA" w14:textId="77777777" w:rsidR="00B3656E" w:rsidRDefault="00B3656E" w:rsidP="00B3656E">
      <w:pPr>
        <w:pStyle w:val="Like-Numbering"/>
        <w:ind w:firstLine="576"/>
        <w:jc w:val="both"/>
        <w:rPr>
          <w:b w:val="0"/>
          <w:bCs/>
          <w:lang w:val="vi-VN"/>
        </w:rPr>
      </w:pPr>
    </w:p>
    <w:p w14:paraId="33518054" w14:textId="77777777" w:rsidR="00B3656E" w:rsidRPr="00B3656E" w:rsidRDefault="00734BCB" w:rsidP="00B3656E">
      <w:pPr>
        <w:pStyle w:val="Heading2"/>
      </w:pPr>
      <w:bookmarkStart w:id="95" w:name="_Toc224486105"/>
      <w:r w:rsidRPr="00B3656E">
        <w:lastRenderedPageBreak/>
        <w:t>Giao diện hệ thống và hướng dẫn sử dụng</w:t>
      </w:r>
      <w:bookmarkEnd w:id="95"/>
    </w:p>
    <w:p w14:paraId="01D6DF03" w14:textId="5125D461" w:rsidR="001A08FA" w:rsidRPr="00B3656E" w:rsidRDefault="00857B37" w:rsidP="00B3656E">
      <w:pPr>
        <w:pStyle w:val="Heading3"/>
      </w:pPr>
      <w:bookmarkStart w:id="96" w:name="_Toc224486106"/>
      <w:r>
        <w:t>Giao</w:t>
      </w:r>
      <w:r w:rsidRPr="00B3656E">
        <w:t xml:space="preserve"> diện trang đăng nhập</w:t>
      </w:r>
      <w:bookmarkEnd w:id="96"/>
    </w:p>
    <w:p w14:paraId="15AAE72D" w14:textId="77777777" w:rsidR="00B3656E" w:rsidRDefault="00B3656E" w:rsidP="00336B8D">
      <w:pPr>
        <w:keepNext/>
        <w:ind w:firstLine="0"/>
        <w:rPr>
          <w:lang w:val="vi-VN"/>
        </w:rPr>
      </w:pPr>
    </w:p>
    <w:p w14:paraId="76DD0D5D" w14:textId="3B3C5C3A" w:rsidR="00336B8D" w:rsidRDefault="00336B8D" w:rsidP="00336B8D">
      <w:pPr>
        <w:keepNext/>
        <w:ind w:firstLine="0"/>
      </w:pPr>
      <w:r w:rsidRPr="00336B8D">
        <w:rPr>
          <w:noProof/>
          <w:lang w:val="vi-VN"/>
        </w:rPr>
        <w:drawing>
          <wp:inline distT="0" distB="0" distL="0" distR="0" wp14:anchorId="223BE32D" wp14:editId="1B45A661">
            <wp:extent cx="5580380" cy="2910840"/>
            <wp:effectExtent l="0" t="0" r="1270" b="3810"/>
            <wp:docPr id="117927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74288" name=""/>
                    <pic:cNvPicPr/>
                  </pic:nvPicPr>
                  <pic:blipFill>
                    <a:blip r:embed="rId34"/>
                    <a:stretch>
                      <a:fillRect/>
                    </a:stretch>
                  </pic:blipFill>
                  <pic:spPr>
                    <a:xfrm>
                      <a:off x="0" y="0"/>
                      <a:ext cx="5580380" cy="2910840"/>
                    </a:xfrm>
                    <a:prstGeom prst="rect">
                      <a:avLst/>
                    </a:prstGeom>
                  </pic:spPr>
                </pic:pic>
              </a:graphicData>
            </a:graphic>
          </wp:inline>
        </w:drawing>
      </w:r>
    </w:p>
    <w:p w14:paraId="73197B17" w14:textId="69A68682" w:rsidR="00857B37" w:rsidRDefault="00336B8D" w:rsidP="00336B8D">
      <w:pPr>
        <w:pStyle w:val="Caption"/>
        <w:rPr>
          <w:lang w:val="vi-VN"/>
        </w:rPr>
      </w:pPr>
      <w:bookmarkStart w:id="97" w:name="_Toc224486135"/>
      <w:r>
        <w:t xml:space="preserve">Hình </w:t>
      </w:r>
      <w:fldSimple w:instr=" STYLEREF 1 \s ">
        <w:r w:rsidR="00C66BCA">
          <w:rPr>
            <w:noProof/>
          </w:rPr>
          <w:t>3</w:t>
        </w:r>
      </w:fldSimple>
      <w:r w:rsidR="00C66BCA">
        <w:noBreakHyphen/>
      </w:r>
      <w:fldSimple w:instr=" SEQ Hình \* ARABIC \s 1 ">
        <w:r w:rsidR="00C66BCA">
          <w:rPr>
            <w:noProof/>
          </w:rPr>
          <w:t>1</w:t>
        </w:r>
      </w:fldSimple>
      <w:r>
        <w:rPr>
          <w:lang w:val="vi-VN"/>
        </w:rPr>
        <w:t>: Trang đăng nhập</w:t>
      </w:r>
      <w:bookmarkEnd w:id="97"/>
    </w:p>
    <w:p w14:paraId="0701F824" w14:textId="17C810C5" w:rsidR="00336B8D" w:rsidRDefault="000D043B" w:rsidP="00336B8D">
      <w:pPr>
        <w:ind w:firstLine="0"/>
        <w:rPr>
          <w:b/>
          <w:bCs/>
          <w:lang w:val="vi-VN"/>
        </w:rPr>
      </w:pPr>
      <w:r w:rsidRPr="000D043B">
        <w:rPr>
          <w:b/>
          <w:bCs/>
          <w:lang w:val="vi-VN"/>
        </w:rPr>
        <w:t>*Các bước thao tác:</w:t>
      </w:r>
    </w:p>
    <w:p w14:paraId="6598791D" w14:textId="55475C7B" w:rsidR="00AA6120" w:rsidRDefault="00AA6120" w:rsidP="00336B8D">
      <w:pPr>
        <w:ind w:firstLine="0"/>
        <w:rPr>
          <w:b/>
          <w:bCs/>
          <w:lang w:val="vi-VN"/>
        </w:rPr>
      </w:pPr>
      <w:r>
        <w:rPr>
          <w:b/>
          <w:bCs/>
          <w:lang w:val="vi-VN"/>
        </w:rPr>
        <w:t xml:space="preserve">B1: </w:t>
      </w:r>
      <w:r w:rsidR="00787433" w:rsidRPr="00787433">
        <w:rPr>
          <w:lang w:val="vi-VN"/>
        </w:rPr>
        <w:t xml:space="preserve">Truy cập vào link: </w:t>
      </w:r>
      <w:hyperlink r:id="rId35" w:history="1">
        <w:r w:rsidR="00787433" w:rsidRPr="00787433">
          <w:rPr>
            <w:rStyle w:val="Hyperlink"/>
            <w:lang w:val="vi-VN"/>
          </w:rPr>
          <w:t>https://nocobase.manhmanh.io.vn/signin?redirect</w:t>
        </w:r>
      </w:hyperlink>
      <w:r w:rsidR="00787433">
        <w:rPr>
          <w:b/>
          <w:bCs/>
          <w:lang w:val="vi-VN"/>
        </w:rPr>
        <w:t xml:space="preserve"> </w:t>
      </w:r>
    </w:p>
    <w:p w14:paraId="611E95FD" w14:textId="55FFA76A" w:rsidR="00787433" w:rsidRDefault="00787433" w:rsidP="00336B8D">
      <w:pPr>
        <w:ind w:firstLine="0"/>
        <w:rPr>
          <w:lang w:val="vi-VN"/>
        </w:rPr>
      </w:pPr>
      <w:r>
        <w:rPr>
          <w:b/>
          <w:bCs/>
          <w:lang w:val="vi-VN"/>
        </w:rPr>
        <w:t xml:space="preserve">B2: </w:t>
      </w:r>
      <w:r w:rsidRPr="00787433">
        <w:rPr>
          <w:lang w:val="vi-VN"/>
        </w:rPr>
        <w:t>Nhập username/ Mật khẩu (Mỗi user có một nick đăng nhập riêng)</w:t>
      </w:r>
    </w:p>
    <w:p w14:paraId="2C7BA806" w14:textId="6BCE6D7F" w:rsidR="00336B8D" w:rsidRPr="0084560A" w:rsidRDefault="00787433" w:rsidP="0084560A">
      <w:pPr>
        <w:ind w:firstLine="0"/>
        <w:rPr>
          <w:b/>
          <w:bCs/>
          <w:lang w:val="vi-VN"/>
        </w:rPr>
      </w:pPr>
      <w:r w:rsidRPr="007018F5">
        <w:rPr>
          <w:b/>
          <w:bCs/>
          <w:lang w:val="vi-VN"/>
        </w:rPr>
        <w:t>B3:</w:t>
      </w:r>
      <w:r>
        <w:rPr>
          <w:lang w:val="vi-VN"/>
        </w:rPr>
        <w:t xml:space="preserve"> Đăng nhập</w:t>
      </w:r>
    </w:p>
    <w:p w14:paraId="4647C441" w14:textId="1E398FC8" w:rsidR="0084560A" w:rsidRDefault="0084560A" w:rsidP="0084560A">
      <w:pPr>
        <w:pStyle w:val="Heading3"/>
        <w:rPr>
          <w:lang w:val="vi-VN"/>
        </w:rPr>
      </w:pPr>
      <w:bookmarkStart w:id="98" w:name="_Toc224486107"/>
      <w:r>
        <w:t>Giao</w:t>
      </w:r>
      <w:r>
        <w:rPr>
          <w:lang w:val="vi-VN"/>
        </w:rPr>
        <w:t xml:space="preserve"> diện </w:t>
      </w:r>
      <w:r w:rsidR="00770E80">
        <w:rPr>
          <w:lang w:val="vi-VN"/>
        </w:rPr>
        <w:t>trang quản lý khách hàng</w:t>
      </w:r>
      <w:bookmarkEnd w:id="98"/>
    </w:p>
    <w:p w14:paraId="401E53D8" w14:textId="332CE323" w:rsidR="00853590" w:rsidRDefault="001D040F" w:rsidP="00853590">
      <w:pPr>
        <w:keepNext/>
        <w:ind w:firstLine="0"/>
      </w:pPr>
      <w:r>
        <w:rPr>
          <w:noProof/>
        </w:rPr>
        <w:drawing>
          <wp:inline distT="0" distB="0" distL="0" distR="0" wp14:anchorId="5C127BFF" wp14:editId="42889D9A">
            <wp:extent cx="5580380" cy="1722120"/>
            <wp:effectExtent l="0" t="0" r="1270" b="0"/>
            <wp:docPr id="141814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48059" name=""/>
                    <pic:cNvPicPr/>
                  </pic:nvPicPr>
                  <pic:blipFill>
                    <a:blip r:embed="rId36"/>
                    <a:stretch>
                      <a:fillRect/>
                    </a:stretch>
                  </pic:blipFill>
                  <pic:spPr>
                    <a:xfrm>
                      <a:off x="0" y="0"/>
                      <a:ext cx="5580380" cy="1722120"/>
                    </a:xfrm>
                    <a:prstGeom prst="rect">
                      <a:avLst/>
                    </a:prstGeom>
                  </pic:spPr>
                </pic:pic>
              </a:graphicData>
            </a:graphic>
          </wp:inline>
        </w:drawing>
      </w:r>
    </w:p>
    <w:p w14:paraId="21738CB0" w14:textId="4AB5CCC1" w:rsidR="00BB71A4" w:rsidRDefault="00853590" w:rsidP="00791560">
      <w:pPr>
        <w:pStyle w:val="Caption"/>
        <w:rPr>
          <w:lang w:val="vi-VN"/>
        </w:rPr>
      </w:pPr>
      <w:bookmarkStart w:id="99" w:name="_Toc224486136"/>
      <w:r>
        <w:t xml:space="preserve">Hình </w:t>
      </w:r>
      <w:fldSimple w:instr=" STYLEREF 1 \s ">
        <w:r w:rsidR="00C66BCA">
          <w:rPr>
            <w:noProof/>
          </w:rPr>
          <w:t>3</w:t>
        </w:r>
      </w:fldSimple>
      <w:r w:rsidR="00C66BCA">
        <w:noBreakHyphen/>
      </w:r>
      <w:fldSimple w:instr=" SEQ Hình \* ARABIC \s 1 ">
        <w:r w:rsidR="00C66BCA">
          <w:rPr>
            <w:noProof/>
          </w:rPr>
          <w:t>2</w:t>
        </w:r>
      </w:fldSimple>
      <w:r>
        <w:rPr>
          <w:lang w:val="vi-VN"/>
        </w:rPr>
        <w:t>: Trang quản</w:t>
      </w:r>
      <w:r w:rsidR="00791560">
        <w:rPr>
          <w:lang w:val="vi-VN"/>
        </w:rPr>
        <w:t xml:space="preserve"> lý thông tin khách hàng</w:t>
      </w:r>
      <w:bookmarkEnd w:id="99"/>
    </w:p>
    <w:p w14:paraId="068C0C30" w14:textId="77777777" w:rsidR="00E7491F" w:rsidRDefault="00E7491F" w:rsidP="00E7491F">
      <w:pPr>
        <w:pStyle w:val="Like-Numbering"/>
        <w:rPr>
          <w:lang w:val="vi-VN"/>
        </w:rPr>
      </w:pPr>
      <w:bookmarkStart w:id="100" w:name="_Toc169424253"/>
    </w:p>
    <w:p w14:paraId="65CE0F7A" w14:textId="6258C875" w:rsidR="00E7491F" w:rsidRPr="00FD1E92" w:rsidRDefault="00E7491F" w:rsidP="00E7491F">
      <w:pPr>
        <w:pStyle w:val="Like-Numbering"/>
        <w:ind w:firstLine="567"/>
        <w:jc w:val="both"/>
        <w:rPr>
          <w:b w:val="0"/>
          <w:bCs/>
          <w:lang w:val="vi-VN"/>
        </w:rPr>
      </w:pPr>
      <w:r w:rsidRPr="00FD1E92">
        <w:rPr>
          <w:b w:val="0"/>
          <w:bCs/>
          <w:lang w:val="vi-VN"/>
        </w:rPr>
        <w:lastRenderedPageBreak/>
        <w:t>Trang quản lý khách hàng cho phép nhân viên kinh doanh theo dõi và quản lý danh sách khách hàng trong hệ thống. Tại giao diện này, người dùng có thể xem được toàn bộ các khách hàng mà mình đang phụ trách, bao gồm các thông tin cơ bản như: người đại diện, tên công ty, lĩnh vực hoạt động, số điện thoại liên hệ, trạng thái khách hàng và mức độ tiềm năng.</w:t>
      </w:r>
      <w:r w:rsidR="00C35CDB" w:rsidRPr="00FD1E92">
        <w:rPr>
          <w:b w:val="0"/>
          <w:bCs/>
        </w:rPr>
        <w:t xml:space="preserve"> Ngoài ra, hệ thống còn hỗ trợ chức năng tìm kiếm và lọc khách hàng theo từng trạng thái</w:t>
      </w:r>
      <w:r w:rsidR="00C35CDB" w:rsidRPr="00FD1E92">
        <w:rPr>
          <w:b w:val="0"/>
          <w:bCs/>
          <w:lang w:val="vi-VN"/>
        </w:rPr>
        <w:t xml:space="preserve">. </w:t>
      </w:r>
    </w:p>
    <w:p w14:paraId="50684099" w14:textId="77777777" w:rsidR="00ED45B4" w:rsidRDefault="00ED45B4" w:rsidP="00E7491F">
      <w:pPr>
        <w:pStyle w:val="Like-Numbering"/>
        <w:ind w:firstLine="567"/>
        <w:jc w:val="both"/>
        <w:rPr>
          <w:b w:val="0"/>
          <w:bCs/>
          <w:lang w:val="vi-VN"/>
        </w:rPr>
      </w:pPr>
    </w:p>
    <w:p w14:paraId="020FB7A9" w14:textId="77777777" w:rsidR="00ED45B4" w:rsidRDefault="00ED45B4" w:rsidP="00ED45B4">
      <w:pPr>
        <w:pStyle w:val="Like-Numbering"/>
        <w:keepNext/>
        <w:jc w:val="both"/>
      </w:pPr>
      <w:r>
        <w:rPr>
          <w:noProof/>
        </w:rPr>
        <w:drawing>
          <wp:inline distT="0" distB="0" distL="0" distR="0" wp14:anchorId="645E2AD6" wp14:editId="404085CF">
            <wp:extent cx="5580380" cy="4599305"/>
            <wp:effectExtent l="0" t="0" r="1270" b="0"/>
            <wp:docPr id="157431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11492" name=""/>
                    <pic:cNvPicPr/>
                  </pic:nvPicPr>
                  <pic:blipFill>
                    <a:blip r:embed="rId37"/>
                    <a:stretch>
                      <a:fillRect/>
                    </a:stretch>
                  </pic:blipFill>
                  <pic:spPr>
                    <a:xfrm>
                      <a:off x="0" y="0"/>
                      <a:ext cx="5580380" cy="4599305"/>
                    </a:xfrm>
                    <a:prstGeom prst="rect">
                      <a:avLst/>
                    </a:prstGeom>
                  </pic:spPr>
                </pic:pic>
              </a:graphicData>
            </a:graphic>
          </wp:inline>
        </w:drawing>
      </w:r>
    </w:p>
    <w:p w14:paraId="09D8900E" w14:textId="2B5DEBAE" w:rsidR="001D040F" w:rsidRDefault="00ED45B4" w:rsidP="00ED45B4">
      <w:pPr>
        <w:pStyle w:val="Caption"/>
        <w:rPr>
          <w:lang w:val="vi-VN"/>
        </w:rPr>
      </w:pPr>
      <w:bookmarkStart w:id="101" w:name="_Toc224486137"/>
      <w:r>
        <w:t xml:space="preserve">Hình </w:t>
      </w:r>
      <w:fldSimple w:instr=" STYLEREF 1 \s ">
        <w:r w:rsidR="00C66BCA">
          <w:rPr>
            <w:noProof/>
          </w:rPr>
          <w:t>3</w:t>
        </w:r>
      </w:fldSimple>
      <w:r w:rsidR="00C66BCA">
        <w:noBreakHyphen/>
      </w:r>
      <w:fldSimple w:instr=" SEQ Hình \* ARABIC \s 1 ">
        <w:r w:rsidR="00C66BCA">
          <w:rPr>
            <w:noProof/>
          </w:rPr>
          <w:t>3</w:t>
        </w:r>
      </w:fldSimple>
      <w:r>
        <w:rPr>
          <w:lang w:val="vi-VN"/>
        </w:rPr>
        <w:t>: Giao diện nhập thông tin khách hàng</w:t>
      </w:r>
      <w:bookmarkEnd w:id="101"/>
    </w:p>
    <w:p w14:paraId="7C132121" w14:textId="77777777" w:rsidR="00BC7CDF" w:rsidRDefault="00BC7CDF" w:rsidP="00BC7CDF">
      <w:pPr>
        <w:keepNext/>
        <w:ind w:firstLine="0"/>
        <w:rPr>
          <w:lang w:val="vi-VN"/>
        </w:rPr>
      </w:pPr>
    </w:p>
    <w:p w14:paraId="4599425D" w14:textId="125AFAAD" w:rsidR="00BC7CDF" w:rsidRPr="00BC7CDF" w:rsidRDefault="00BC7CDF" w:rsidP="00BC7CDF">
      <w:pPr>
        <w:keepNext/>
        <w:ind w:firstLine="0"/>
        <w:rPr>
          <w:lang w:val="vi-VN"/>
        </w:rPr>
      </w:pPr>
      <w:r>
        <w:rPr>
          <w:lang w:val="vi-VN"/>
        </w:rPr>
        <w:t xml:space="preserve">Có </w:t>
      </w:r>
      <w:r w:rsidRPr="00BC7CDF">
        <w:rPr>
          <w:lang w:val="vi-VN"/>
        </w:rPr>
        <w:t xml:space="preserve">thể được tạo ra theo </w:t>
      </w:r>
      <w:r w:rsidRPr="00BC7CDF">
        <w:rPr>
          <w:b/>
          <w:bCs/>
          <w:lang w:val="vi-VN"/>
        </w:rPr>
        <w:t>2</w:t>
      </w:r>
      <w:r w:rsidRPr="00BC7CDF">
        <w:rPr>
          <w:lang w:val="vi-VN"/>
        </w:rPr>
        <w:t xml:space="preserve"> cách khác </w:t>
      </w:r>
      <w:r>
        <w:rPr>
          <w:lang w:val="vi-VN"/>
        </w:rPr>
        <w:t>nhau:</w:t>
      </w:r>
    </w:p>
    <w:p w14:paraId="2393B790" w14:textId="77777777" w:rsidR="00BC7CDF" w:rsidRPr="00BC7CDF" w:rsidRDefault="00BC7CDF" w:rsidP="00BC7CDF">
      <w:pPr>
        <w:keepNext/>
        <w:ind w:firstLine="0"/>
        <w:rPr>
          <w:b/>
          <w:bCs/>
          <w:i/>
          <w:iCs/>
          <w:lang w:val="vi-VN"/>
        </w:rPr>
      </w:pPr>
      <w:r w:rsidRPr="00BC7CDF">
        <w:rPr>
          <w:b/>
          <w:bCs/>
          <w:i/>
          <w:iCs/>
          <w:lang w:val="vi-VN"/>
        </w:rPr>
        <w:t>Cách 1: Tạo khách hàng thủ công.</w:t>
      </w:r>
    </w:p>
    <w:p w14:paraId="165DAD1B" w14:textId="3D8DF40E" w:rsidR="00BC7CDF" w:rsidRPr="00BC7CDF" w:rsidRDefault="00BC7CDF" w:rsidP="00BC7CDF">
      <w:pPr>
        <w:keepNext/>
        <w:ind w:firstLine="720"/>
        <w:rPr>
          <w:lang w:val="vi-VN"/>
        </w:rPr>
      </w:pPr>
      <w:r w:rsidRPr="00BC7CDF">
        <w:rPr>
          <w:lang w:val="vi-VN"/>
        </w:rPr>
        <w:t xml:space="preserve">Trong trường hợp khách hàng do nhân viên kinh doanh tự tìm kiếm hoặc tiếp cận, nhân viên có thể truy cập vào module quản lý khách hàng trên hệ thống, chọn </w:t>
      </w:r>
      <w:r w:rsidRPr="00BC7CDF">
        <w:rPr>
          <w:lang w:val="vi-VN"/>
        </w:rPr>
        <w:lastRenderedPageBreak/>
        <w:t>chức năng “Thêm mới”, sau đó nhập các thông tin cần thiết của khách hàng và nhấn “Lưu” để tạo bản ghi khách hàng trong hệ thống.</w:t>
      </w:r>
    </w:p>
    <w:p w14:paraId="22C69D15" w14:textId="77777777" w:rsidR="00BC7CDF" w:rsidRPr="00BC7CDF" w:rsidRDefault="00BC7CDF" w:rsidP="00BC7CDF">
      <w:pPr>
        <w:keepNext/>
        <w:ind w:firstLine="0"/>
        <w:rPr>
          <w:b/>
          <w:bCs/>
          <w:i/>
          <w:iCs/>
          <w:lang w:val="vi-VN"/>
        </w:rPr>
      </w:pPr>
      <w:r w:rsidRPr="00BC7CDF">
        <w:rPr>
          <w:b/>
          <w:bCs/>
          <w:i/>
          <w:iCs/>
          <w:lang w:val="vi-VN"/>
        </w:rPr>
        <w:t>Cách 2: Khách hàng đăng ký thông qua biểu mẫu (Form).</w:t>
      </w:r>
    </w:p>
    <w:p w14:paraId="1CD44CDF" w14:textId="3884F1EA" w:rsidR="00D25A63" w:rsidRDefault="00BC7CDF" w:rsidP="00BC7CDF">
      <w:pPr>
        <w:keepNext/>
        <w:ind w:firstLine="720"/>
      </w:pPr>
      <w:r w:rsidRPr="00BC7CDF">
        <w:rPr>
          <w:lang w:val="vi-VN"/>
        </w:rPr>
        <w:t>Hệ thống CRM được tích hợp với các biểu mẫu thu thập thông tin khách hàng từ website hoặc các chiến dịch quảng cáo. Khi khách hàng điền thông tin vào biểu mẫu, dữ liệu sẽ tự động được gửi về hệ thống và tạo thành một bản ghi khách hàng mới.</w:t>
      </w:r>
      <w:r w:rsidR="00D25A63" w:rsidRPr="00D25A63">
        <w:rPr>
          <w:noProof/>
        </w:rPr>
        <w:drawing>
          <wp:inline distT="0" distB="0" distL="0" distR="0" wp14:anchorId="271A94BE" wp14:editId="6143EF59">
            <wp:extent cx="5580380" cy="6057265"/>
            <wp:effectExtent l="0" t="0" r="1270" b="635"/>
            <wp:docPr id="200568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85399" name=""/>
                    <pic:cNvPicPr/>
                  </pic:nvPicPr>
                  <pic:blipFill>
                    <a:blip r:embed="rId38"/>
                    <a:stretch>
                      <a:fillRect/>
                    </a:stretch>
                  </pic:blipFill>
                  <pic:spPr>
                    <a:xfrm>
                      <a:off x="0" y="0"/>
                      <a:ext cx="5580380" cy="6057265"/>
                    </a:xfrm>
                    <a:prstGeom prst="rect">
                      <a:avLst/>
                    </a:prstGeom>
                  </pic:spPr>
                </pic:pic>
              </a:graphicData>
            </a:graphic>
          </wp:inline>
        </w:drawing>
      </w:r>
    </w:p>
    <w:p w14:paraId="1795D551" w14:textId="5E67209E" w:rsidR="00D25A63" w:rsidRPr="00D25A63" w:rsidRDefault="00D25A63" w:rsidP="00D25A63">
      <w:pPr>
        <w:pStyle w:val="Caption"/>
        <w:rPr>
          <w:lang w:val="vi-VN"/>
        </w:rPr>
      </w:pPr>
      <w:bookmarkStart w:id="102" w:name="_Toc224486138"/>
      <w:r>
        <w:t xml:space="preserve">Hình </w:t>
      </w:r>
      <w:fldSimple w:instr=" STYLEREF 1 \s ">
        <w:r w:rsidR="00C66BCA">
          <w:rPr>
            <w:noProof/>
          </w:rPr>
          <w:t>3</w:t>
        </w:r>
      </w:fldSimple>
      <w:r w:rsidR="00C66BCA">
        <w:noBreakHyphen/>
      </w:r>
      <w:fldSimple w:instr=" SEQ Hình \* ARABIC \s 1 ">
        <w:r w:rsidR="00C66BCA">
          <w:rPr>
            <w:noProof/>
          </w:rPr>
          <w:t>4</w:t>
        </w:r>
      </w:fldSimple>
      <w:r>
        <w:rPr>
          <w:lang w:val="vi-VN"/>
        </w:rPr>
        <w:t>: Form đăng ký tìm hiểu phần mềm</w:t>
      </w:r>
      <w:bookmarkEnd w:id="102"/>
    </w:p>
    <w:p w14:paraId="55996833" w14:textId="65D7A4A5" w:rsidR="003D7AFE" w:rsidRPr="00ED45B4" w:rsidRDefault="009004C1" w:rsidP="00D25A63">
      <w:pPr>
        <w:ind w:firstLine="0"/>
        <w:rPr>
          <w:lang w:val="vi-VN"/>
        </w:rPr>
      </w:pPr>
      <w:r w:rsidRPr="009004C1">
        <w:rPr>
          <w:noProof/>
        </w:rPr>
        <w:t xml:space="preserve"> </w:t>
      </w:r>
    </w:p>
    <w:p w14:paraId="22EDDBB9" w14:textId="77777777" w:rsidR="006218F7" w:rsidRDefault="006218F7" w:rsidP="006218F7">
      <w:pPr>
        <w:pStyle w:val="Like-Numbering"/>
        <w:keepNext/>
        <w:jc w:val="both"/>
      </w:pPr>
      <w:r>
        <w:rPr>
          <w:noProof/>
        </w:rPr>
        <w:lastRenderedPageBreak/>
        <w:drawing>
          <wp:inline distT="0" distB="0" distL="0" distR="0" wp14:anchorId="1E5F7D08" wp14:editId="0B1DF424">
            <wp:extent cx="5580380" cy="2836545"/>
            <wp:effectExtent l="0" t="0" r="1270" b="1905"/>
            <wp:docPr id="25011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12948" name=""/>
                    <pic:cNvPicPr/>
                  </pic:nvPicPr>
                  <pic:blipFill>
                    <a:blip r:embed="rId39"/>
                    <a:stretch>
                      <a:fillRect/>
                    </a:stretch>
                  </pic:blipFill>
                  <pic:spPr>
                    <a:xfrm>
                      <a:off x="0" y="0"/>
                      <a:ext cx="5580380" cy="2836545"/>
                    </a:xfrm>
                    <a:prstGeom prst="rect">
                      <a:avLst/>
                    </a:prstGeom>
                  </pic:spPr>
                </pic:pic>
              </a:graphicData>
            </a:graphic>
          </wp:inline>
        </w:drawing>
      </w:r>
    </w:p>
    <w:p w14:paraId="0F011C98" w14:textId="48E50447" w:rsidR="00E51AA1" w:rsidRDefault="006218F7" w:rsidP="006218F7">
      <w:pPr>
        <w:pStyle w:val="Caption"/>
        <w:rPr>
          <w:lang w:val="vi-VN"/>
        </w:rPr>
      </w:pPr>
      <w:bookmarkStart w:id="103" w:name="_Toc224486139"/>
      <w:r>
        <w:t xml:space="preserve">Hình </w:t>
      </w:r>
      <w:fldSimple w:instr=" STYLEREF 1 \s ">
        <w:r w:rsidR="00C66BCA">
          <w:rPr>
            <w:noProof/>
          </w:rPr>
          <w:t>3</w:t>
        </w:r>
      </w:fldSimple>
      <w:r w:rsidR="00C66BCA">
        <w:noBreakHyphen/>
      </w:r>
      <w:fldSimple w:instr=" SEQ Hình \* ARABIC \s 1 ">
        <w:r w:rsidR="00C66BCA">
          <w:rPr>
            <w:noProof/>
          </w:rPr>
          <w:t>5</w:t>
        </w:r>
      </w:fldSimple>
      <w:r>
        <w:rPr>
          <w:lang w:val="vi-VN"/>
        </w:rPr>
        <w:t>: Giao diện chi tiết khách hàng</w:t>
      </w:r>
      <w:bookmarkEnd w:id="103"/>
    </w:p>
    <w:p w14:paraId="3B534031" w14:textId="77777777" w:rsidR="00F96C39" w:rsidRDefault="00F96C39" w:rsidP="00F96C39">
      <w:pPr>
        <w:rPr>
          <w:lang w:val="vi-VN"/>
        </w:rPr>
      </w:pPr>
    </w:p>
    <w:p w14:paraId="2DE9D5D5" w14:textId="77777777" w:rsidR="00F96C39" w:rsidRDefault="004E0383" w:rsidP="00F96C39">
      <w:pPr>
        <w:rPr>
          <w:lang w:val="vi-VN"/>
        </w:rPr>
      </w:pPr>
      <w:r w:rsidRPr="004E0383">
        <w:rPr>
          <w:lang w:val="vi-VN"/>
        </w:rPr>
        <w:t>Để xem thông tin chi tiết của một khách hàng, người dùng chỉ cần nhấn vào tên khách hàng trong danh sách. Khi đó, hệ thống sẽ chuyển đến màn hình chi tiết khách hàng.</w:t>
      </w:r>
      <w:r w:rsidR="00F96C39">
        <w:rPr>
          <w:lang w:val="vi-VN"/>
        </w:rPr>
        <w:t xml:space="preserve"> </w:t>
      </w:r>
      <w:r w:rsidRPr="004E0383">
        <w:rPr>
          <w:lang w:val="vi-VN"/>
        </w:rPr>
        <w:t>Tại giao diện này, người dùng có thể xem đầy đủ các thông tin liên quan đến khách hàng, bao gồm các thông tin cơ bản và các dữ liệu đã được lưu trữ trong hệ thống. Ngoài ra, người dùng còn có thể ghi chú hoặc bình luận (comment) về các thông tin đã thu thập được trong quá trình trao đổi với khách hàng.</w:t>
      </w:r>
    </w:p>
    <w:p w14:paraId="01DA563E" w14:textId="668C42C1" w:rsidR="006218F7" w:rsidRDefault="004E0383" w:rsidP="00F96C39">
      <w:pPr>
        <w:rPr>
          <w:lang w:val="vi-VN"/>
        </w:rPr>
      </w:pPr>
      <w:r w:rsidRPr="004E0383">
        <w:rPr>
          <w:lang w:val="vi-VN"/>
        </w:rPr>
        <w:t>Bên cạnh đó, hệ thống cũng cho phép người dùng chỉnh sửa và cập nhật lại thông tin khách hàng khi có sự thay đổi, giúp đảm bảo dữ liệu khách hàng luôn được cập nhật và chính xác.</w:t>
      </w:r>
    </w:p>
    <w:p w14:paraId="055DA5E7" w14:textId="77777777" w:rsidR="00CB3FC1" w:rsidRDefault="00CB3FC1" w:rsidP="00CB3FC1">
      <w:pPr>
        <w:keepNext/>
        <w:ind w:firstLine="0"/>
      </w:pPr>
      <w:r w:rsidRPr="00CB3FC1">
        <w:rPr>
          <w:noProof/>
          <w:lang w:val="vi-VN"/>
        </w:rPr>
        <w:lastRenderedPageBreak/>
        <w:drawing>
          <wp:inline distT="0" distB="0" distL="0" distR="0" wp14:anchorId="51B29172" wp14:editId="0D20756F">
            <wp:extent cx="5580380" cy="2475865"/>
            <wp:effectExtent l="0" t="0" r="1270" b="635"/>
            <wp:docPr id="156918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86778" name=""/>
                    <pic:cNvPicPr/>
                  </pic:nvPicPr>
                  <pic:blipFill>
                    <a:blip r:embed="rId40"/>
                    <a:stretch>
                      <a:fillRect/>
                    </a:stretch>
                  </pic:blipFill>
                  <pic:spPr>
                    <a:xfrm>
                      <a:off x="0" y="0"/>
                      <a:ext cx="5580380" cy="2475865"/>
                    </a:xfrm>
                    <a:prstGeom prst="rect">
                      <a:avLst/>
                    </a:prstGeom>
                  </pic:spPr>
                </pic:pic>
              </a:graphicData>
            </a:graphic>
          </wp:inline>
        </w:drawing>
      </w:r>
    </w:p>
    <w:p w14:paraId="73E78F9C" w14:textId="7B7AFC30" w:rsidR="00CB3FC1" w:rsidRDefault="00CB3FC1" w:rsidP="00CB3FC1">
      <w:pPr>
        <w:pStyle w:val="Caption"/>
        <w:rPr>
          <w:lang w:val="vi-VN"/>
        </w:rPr>
      </w:pPr>
      <w:bookmarkStart w:id="104" w:name="_Toc224486140"/>
      <w:r>
        <w:t xml:space="preserve">Hình </w:t>
      </w:r>
      <w:fldSimple w:instr=" STYLEREF 1 \s ">
        <w:r w:rsidR="00C66BCA">
          <w:rPr>
            <w:noProof/>
          </w:rPr>
          <w:t>3</w:t>
        </w:r>
      </w:fldSimple>
      <w:r w:rsidR="00C66BCA">
        <w:noBreakHyphen/>
      </w:r>
      <w:fldSimple w:instr=" SEQ Hình \* ARABIC \s 1 ">
        <w:r w:rsidR="00C66BCA">
          <w:rPr>
            <w:noProof/>
          </w:rPr>
          <w:t>6</w:t>
        </w:r>
      </w:fldSimple>
      <w:r>
        <w:rPr>
          <w:lang w:val="vi-VN"/>
        </w:rPr>
        <w:t>: Form tạo lịch hẹn</w:t>
      </w:r>
      <w:bookmarkEnd w:id="104"/>
    </w:p>
    <w:p w14:paraId="0D6EA2F8" w14:textId="2EAB18B1" w:rsidR="00CB3FC1" w:rsidRPr="002E7438" w:rsidRDefault="003D4053" w:rsidP="003D4053">
      <w:pPr>
        <w:ind w:firstLine="720"/>
        <w:rPr>
          <w:lang w:val="vi-VN"/>
        </w:rPr>
      </w:pPr>
      <w:r w:rsidRPr="002E7438">
        <w:t>Trong màn hình chi tiết khách hàng, người dùng có thể tạo lịch hẹn làm việc với khách hàng. Để thực hiện, người dùng chọn chức năng tạo lịch hẹn, sau đó nhập các thông tin cần thiết như hình thức hẹn (online hoặc trực tiếp) và thời gian hẹn demo. Sau khi hoàn tất việc nhập thông tin, người dùng nhấn “Lưu” để hệ thống ghi nhận và tạo lịch hẹn cho khách hàng đó.</w:t>
      </w:r>
    </w:p>
    <w:p w14:paraId="361BD98B" w14:textId="77777777" w:rsidR="003D4053" w:rsidRDefault="003D4053" w:rsidP="008A36C7">
      <w:pPr>
        <w:ind w:firstLine="0"/>
        <w:rPr>
          <w:lang w:val="vi-VN"/>
        </w:rPr>
      </w:pPr>
    </w:p>
    <w:p w14:paraId="6666E25A" w14:textId="103757A4" w:rsidR="008A36C7" w:rsidRDefault="008A36C7" w:rsidP="008A36C7">
      <w:pPr>
        <w:keepNext/>
        <w:ind w:firstLine="0"/>
      </w:pPr>
      <w:r>
        <w:rPr>
          <w:noProof/>
          <w:lang w:val="vi-VN"/>
        </w:rPr>
        <w:t xml:space="preserve"> </w:t>
      </w:r>
      <w:r>
        <w:rPr>
          <w:noProof/>
        </w:rPr>
        <w:drawing>
          <wp:inline distT="0" distB="0" distL="0" distR="0" wp14:anchorId="6F3F9940" wp14:editId="24507668">
            <wp:extent cx="5580380" cy="1257300"/>
            <wp:effectExtent l="0" t="0" r="1270" b="0"/>
            <wp:docPr id="93425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2710" name=""/>
                    <pic:cNvPicPr/>
                  </pic:nvPicPr>
                  <pic:blipFill>
                    <a:blip r:embed="rId41"/>
                    <a:stretch>
                      <a:fillRect/>
                    </a:stretch>
                  </pic:blipFill>
                  <pic:spPr>
                    <a:xfrm>
                      <a:off x="0" y="0"/>
                      <a:ext cx="5580380" cy="1257300"/>
                    </a:xfrm>
                    <a:prstGeom prst="rect">
                      <a:avLst/>
                    </a:prstGeom>
                  </pic:spPr>
                </pic:pic>
              </a:graphicData>
            </a:graphic>
          </wp:inline>
        </w:drawing>
      </w:r>
    </w:p>
    <w:p w14:paraId="17524E38" w14:textId="5CDEAADE" w:rsidR="008A36C7" w:rsidRDefault="008A36C7" w:rsidP="002502B8">
      <w:pPr>
        <w:pStyle w:val="Caption"/>
        <w:rPr>
          <w:lang w:val="vi-VN"/>
        </w:rPr>
      </w:pPr>
      <w:bookmarkStart w:id="105" w:name="_Toc224486141"/>
      <w:r>
        <w:t xml:space="preserve">Hình </w:t>
      </w:r>
      <w:fldSimple w:instr=" STYLEREF 1 \s ">
        <w:r w:rsidR="00C66BCA">
          <w:rPr>
            <w:noProof/>
          </w:rPr>
          <w:t>3</w:t>
        </w:r>
      </w:fldSimple>
      <w:r w:rsidR="00C66BCA">
        <w:noBreakHyphen/>
      </w:r>
      <w:fldSimple w:instr=" SEQ Hình \* ARABIC \s 1 ">
        <w:r w:rsidR="00C66BCA">
          <w:rPr>
            <w:noProof/>
          </w:rPr>
          <w:t>7</w:t>
        </w:r>
      </w:fldSimple>
      <w:r>
        <w:rPr>
          <w:lang w:val="vi-VN"/>
        </w:rPr>
        <w:t>: Giao diện màn hình lịch hẹn</w:t>
      </w:r>
      <w:bookmarkEnd w:id="105"/>
    </w:p>
    <w:p w14:paraId="648DBE12" w14:textId="77777777" w:rsidR="002502B8" w:rsidRPr="002E7438" w:rsidRDefault="002502B8" w:rsidP="002502B8">
      <w:r w:rsidRPr="002E7438">
        <w:t>Sau khi người dùng lưu thông tin, lịch hẹn sẽ được tạo ngay lập tức trong hệ thống. Người dùng có thể truy cập vào mục Lịch hẹn để xem danh sách các lịch hẹn đã được tạo.</w:t>
      </w:r>
    </w:p>
    <w:p w14:paraId="2CC1A99B" w14:textId="77777777" w:rsidR="002502B8" w:rsidRPr="002E7438" w:rsidRDefault="002502B8" w:rsidP="002502B8">
      <w:pPr>
        <w:rPr>
          <w:lang w:val="vi-VN"/>
        </w:rPr>
      </w:pPr>
      <w:r w:rsidRPr="002E7438">
        <w:t>Tại đây, hệ thống hiển thị các thông tin cơ bản của từng lịch hẹn. Nếu muốn xem chi tiết một lịch hẹn cụ thể, người dùng chỉ cần nhấn vào tiêu đề của lịch hẹn, khi đó hệ thống sẽ chuyển đến màn hình chi tiết lịch hẹn, nơi hiển thị đầy đủ các thông tin liên quan đến buổi hẹn.</w:t>
      </w:r>
    </w:p>
    <w:p w14:paraId="04F5F1FA" w14:textId="77777777" w:rsidR="005B15FC" w:rsidRDefault="005B15FC" w:rsidP="005B15FC">
      <w:pPr>
        <w:keepNext/>
        <w:ind w:firstLine="0"/>
      </w:pPr>
      <w:r>
        <w:rPr>
          <w:noProof/>
        </w:rPr>
        <w:lastRenderedPageBreak/>
        <w:drawing>
          <wp:inline distT="0" distB="0" distL="0" distR="0" wp14:anchorId="5995AE95" wp14:editId="2C73FEFF">
            <wp:extent cx="5580380" cy="2397760"/>
            <wp:effectExtent l="0" t="0" r="1270" b="2540"/>
            <wp:docPr id="63289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97317" name=""/>
                    <pic:cNvPicPr/>
                  </pic:nvPicPr>
                  <pic:blipFill>
                    <a:blip r:embed="rId42"/>
                    <a:stretch>
                      <a:fillRect/>
                    </a:stretch>
                  </pic:blipFill>
                  <pic:spPr>
                    <a:xfrm>
                      <a:off x="0" y="0"/>
                      <a:ext cx="5580380" cy="2397760"/>
                    </a:xfrm>
                    <a:prstGeom prst="rect">
                      <a:avLst/>
                    </a:prstGeom>
                  </pic:spPr>
                </pic:pic>
              </a:graphicData>
            </a:graphic>
          </wp:inline>
        </w:drawing>
      </w:r>
    </w:p>
    <w:p w14:paraId="5FB74E18" w14:textId="43CB1B41" w:rsidR="005B15FC" w:rsidRDefault="005B15FC" w:rsidP="005B15FC">
      <w:pPr>
        <w:pStyle w:val="Caption"/>
        <w:rPr>
          <w:lang w:val="vi-VN"/>
        </w:rPr>
      </w:pPr>
      <w:bookmarkStart w:id="106" w:name="_Toc224486142"/>
      <w:r>
        <w:t xml:space="preserve">Hình </w:t>
      </w:r>
      <w:fldSimple w:instr=" STYLEREF 1 \s ">
        <w:r w:rsidR="00C66BCA">
          <w:rPr>
            <w:noProof/>
          </w:rPr>
          <w:t>3</w:t>
        </w:r>
      </w:fldSimple>
      <w:r w:rsidR="00C66BCA">
        <w:noBreakHyphen/>
      </w:r>
      <w:fldSimple w:instr=" SEQ Hình \* ARABIC \s 1 ">
        <w:r w:rsidR="00C66BCA">
          <w:rPr>
            <w:noProof/>
          </w:rPr>
          <w:t>8</w:t>
        </w:r>
      </w:fldSimple>
      <w:r>
        <w:rPr>
          <w:lang w:val="vi-VN"/>
        </w:rPr>
        <w:t>: Giao diện gửi email</w:t>
      </w:r>
      <w:bookmarkEnd w:id="106"/>
    </w:p>
    <w:p w14:paraId="28CF6A58" w14:textId="77777777" w:rsidR="002A16AE" w:rsidRDefault="002A16AE" w:rsidP="002A16AE">
      <w:pPr>
        <w:ind w:firstLine="0"/>
        <w:rPr>
          <w:lang w:val="vi-VN"/>
        </w:rPr>
      </w:pPr>
    </w:p>
    <w:p w14:paraId="6B3E90CA" w14:textId="1D5C4D8B" w:rsidR="002A16AE" w:rsidRPr="002A16AE" w:rsidRDefault="002A16AE" w:rsidP="002A16AE">
      <w:pPr>
        <w:rPr>
          <w:lang w:val="vi-VN"/>
        </w:rPr>
      </w:pPr>
      <w:r w:rsidRPr="002A16AE">
        <w:rPr>
          <w:lang w:val="vi-VN"/>
        </w:rPr>
        <w:t>Để tránh trường hợp nhân viên kinh doanh tạo lịch hẹn nhầm và hệ thống tự động gửi email cho khách hàng gây ảnh hưởng đến trải nghiệm của khách, hệ thống không thực hiện gửi email ngay khi tạo lịch hẹn.</w:t>
      </w:r>
      <w:r>
        <w:rPr>
          <w:lang w:val="vi-VN"/>
        </w:rPr>
        <w:t xml:space="preserve"> </w:t>
      </w:r>
      <w:r w:rsidRPr="002A16AE">
        <w:rPr>
          <w:lang w:val="vi-VN"/>
        </w:rPr>
        <w:t>Thay vào đó, trong màn hình chi tiết lịch hẹn, hệ thống cung cấp chức năng “Gửi mail” để người dùng chủ động gửi email cho khách hàng. Khi nhấn vào nút “Gửi mail”, hệ thống sẽ hiển thị một cửa sổ popup chứa các thông tin cơ bản của lịch hẹn như tiêu đề lịch hẹn, hình thức hẹn và thời gian demo.</w:t>
      </w:r>
    </w:p>
    <w:p w14:paraId="3BE62AC4" w14:textId="634C5370" w:rsidR="005B15FC" w:rsidRDefault="002A16AE" w:rsidP="000E3D1C">
      <w:pPr>
        <w:rPr>
          <w:lang w:val="vi-VN"/>
        </w:rPr>
      </w:pPr>
      <w:r w:rsidRPr="002A16AE">
        <w:rPr>
          <w:lang w:val="vi-VN"/>
        </w:rPr>
        <w:t>Tại đây, nhân viên kinh doanh có thể nhập nội dung email cần gửi cho khách hàng, sau đó nhấn “Gửi” để hệ thống thực hiện gửi email thông báo lịch hẹn đến khách hàng.</w:t>
      </w:r>
      <w:r w:rsidR="00F642A4">
        <w:rPr>
          <w:lang w:val="vi-VN"/>
        </w:rPr>
        <w:t xml:space="preserve"> Sau đó trường link google meet sẽ được trả về </w:t>
      </w:r>
      <w:r w:rsidR="00784D8F">
        <w:rPr>
          <w:lang w:val="vi-VN"/>
        </w:rPr>
        <w:t>link của cuộc họp đó và tạo trên calendar</w:t>
      </w:r>
    </w:p>
    <w:p w14:paraId="4EEAB3D9" w14:textId="77777777" w:rsidR="00EA26AF" w:rsidRDefault="00EA26AF" w:rsidP="00EA26AF">
      <w:pPr>
        <w:keepNext/>
        <w:ind w:firstLine="0"/>
        <w:jc w:val="center"/>
      </w:pPr>
      <w:r w:rsidRPr="00EA26AF">
        <w:rPr>
          <w:noProof/>
          <w:lang w:val="vi-VN"/>
        </w:rPr>
        <w:lastRenderedPageBreak/>
        <w:drawing>
          <wp:inline distT="0" distB="0" distL="0" distR="0" wp14:anchorId="45872A5C" wp14:editId="30853EF2">
            <wp:extent cx="5580380" cy="2790190"/>
            <wp:effectExtent l="0" t="0" r="1270" b="0"/>
            <wp:docPr id="32166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62079" name=""/>
                    <pic:cNvPicPr/>
                  </pic:nvPicPr>
                  <pic:blipFill>
                    <a:blip r:embed="rId43"/>
                    <a:stretch>
                      <a:fillRect/>
                    </a:stretch>
                  </pic:blipFill>
                  <pic:spPr>
                    <a:xfrm>
                      <a:off x="0" y="0"/>
                      <a:ext cx="5580380" cy="2790190"/>
                    </a:xfrm>
                    <a:prstGeom prst="rect">
                      <a:avLst/>
                    </a:prstGeom>
                  </pic:spPr>
                </pic:pic>
              </a:graphicData>
            </a:graphic>
          </wp:inline>
        </w:drawing>
      </w:r>
    </w:p>
    <w:p w14:paraId="73DEB827" w14:textId="59254E5F" w:rsidR="00EA26AF" w:rsidRDefault="00EA26AF" w:rsidP="00EA26AF">
      <w:pPr>
        <w:pStyle w:val="Caption"/>
        <w:rPr>
          <w:lang w:val="vi-VN"/>
        </w:rPr>
      </w:pPr>
      <w:bookmarkStart w:id="107" w:name="_Toc224486143"/>
      <w:r>
        <w:t xml:space="preserve">Hình </w:t>
      </w:r>
      <w:fldSimple w:instr=" STYLEREF 1 \s ">
        <w:r w:rsidR="00C66BCA">
          <w:rPr>
            <w:noProof/>
          </w:rPr>
          <w:t>3</w:t>
        </w:r>
      </w:fldSimple>
      <w:r w:rsidR="00C66BCA">
        <w:noBreakHyphen/>
      </w:r>
      <w:fldSimple w:instr=" SEQ Hình \* ARABIC \s 1 ">
        <w:r w:rsidR="00C66BCA">
          <w:rPr>
            <w:noProof/>
          </w:rPr>
          <w:t>9</w:t>
        </w:r>
      </w:fldSimple>
      <w:r>
        <w:rPr>
          <w:lang w:val="vi-VN"/>
        </w:rPr>
        <w:t>: Hình ảnh email khách nhận được</w:t>
      </w:r>
      <w:bookmarkEnd w:id="107"/>
    </w:p>
    <w:p w14:paraId="580B5BC2" w14:textId="77777777" w:rsidR="00D969E7" w:rsidRDefault="00D969E7" w:rsidP="00E3017C">
      <w:pPr>
        <w:ind w:firstLine="0"/>
        <w:rPr>
          <w:lang w:val="vi-VN"/>
        </w:rPr>
      </w:pPr>
    </w:p>
    <w:p w14:paraId="55B54475" w14:textId="77777777" w:rsidR="00E3017C" w:rsidRDefault="00E3017C" w:rsidP="00E3017C">
      <w:pPr>
        <w:keepNext/>
        <w:ind w:firstLine="0"/>
      </w:pPr>
      <w:r w:rsidRPr="00E3017C">
        <w:rPr>
          <w:noProof/>
          <w:lang w:val="vi-VN"/>
        </w:rPr>
        <w:drawing>
          <wp:inline distT="0" distB="0" distL="0" distR="0" wp14:anchorId="3A91F452" wp14:editId="51EC1865">
            <wp:extent cx="5580380" cy="2696845"/>
            <wp:effectExtent l="0" t="0" r="1270" b="8255"/>
            <wp:docPr id="86971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12535" name=""/>
                    <pic:cNvPicPr/>
                  </pic:nvPicPr>
                  <pic:blipFill>
                    <a:blip r:embed="rId44"/>
                    <a:stretch>
                      <a:fillRect/>
                    </a:stretch>
                  </pic:blipFill>
                  <pic:spPr>
                    <a:xfrm>
                      <a:off x="0" y="0"/>
                      <a:ext cx="5580380" cy="2696845"/>
                    </a:xfrm>
                    <a:prstGeom prst="rect">
                      <a:avLst/>
                    </a:prstGeom>
                  </pic:spPr>
                </pic:pic>
              </a:graphicData>
            </a:graphic>
          </wp:inline>
        </w:drawing>
      </w:r>
    </w:p>
    <w:p w14:paraId="42B4452A" w14:textId="073CDDCB" w:rsidR="00E3017C" w:rsidRDefault="00E3017C" w:rsidP="00E3017C">
      <w:pPr>
        <w:pStyle w:val="Caption"/>
        <w:rPr>
          <w:lang w:val="vi-VN"/>
        </w:rPr>
      </w:pPr>
      <w:bookmarkStart w:id="108" w:name="_Toc224486144"/>
      <w:r>
        <w:t xml:space="preserve">Hình </w:t>
      </w:r>
      <w:fldSimple w:instr=" STYLEREF 1 \s ">
        <w:r w:rsidR="00C66BCA">
          <w:rPr>
            <w:noProof/>
          </w:rPr>
          <w:t>3</w:t>
        </w:r>
      </w:fldSimple>
      <w:r w:rsidR="00C66BCA">
        <w:noBreakHyphen/>
      </w:r>
      <w:fldSimple w:instr=" SEQ Hình \* ARABIC \s 1 ">
        <w:r w:rsidR="00C66BCA">
          <w:rPr>
            <w:noProof/>
          </w:rPr>
          <w:t>10</w:t>
        </w:r>
      </w:fldSimple>
      <w:r>
        <w:rPr>
          <w:lang w:val="vi-VN"/>
        </w:rPr>
        <w:t>: AI trả ra thông tin tóm tắt cuộc họp</w:t>
      </w:r>
      <w:bookmarkEnd w:id="108"/>
    </w:p>
    <w:p w14:paraId="2037F7E1" w14:textId="77777777" w:rsidR="00E3017C" w:rsidRDefault="00E3017C" w:rsidP="00E3017C">
      <w:pPr>
        <w:ind w:firstLine="0"/>
        <w:rPr>
          <w:lang w:val="vi-VN"/>
        </w:rPr>
      </w:pPr>
    </w:p>
    <w:p w14:paraId="00EFF365" w14:textId="77777777" w:rsidR="008A55C2" w:rsidRPr="002E7438" w:rsidRDefault="008A55C2" w:rsidP="008A55C2">
      <w:r w:rsidRPr="002E7438">
        <w:t>Sau khi lịch hẹn với khách hàng đã được tạo, đến thời gian đã hẹn, nhân viên kinh doanh chỉ cần truy cập vào đường link Google Meet được đính kèm trong lịch hẹn để tham gia cuộc họp và trao đổi với khách hàng. Trong quá trình làm việc, nhân viên cần thực hiện ghi lại (record) cuộc họp để hệ thống có thể xử lý và lưu trữ nội dung trao đổi.</w:t>
      </w:r>
    </w:p>
    <w:p w14:paraId="45FA49B5" w14:textId="1465AC6E" w:rsidR="008A55C2" w:rsidRDefault="008A55C2" w:rsidP="008A55C2">
      <w:pPr>
        <w:rPr>
          <w:lang w:val="vi-VN"/>
        </w:rPr>
      </w:pPr>
      <w:r w:rsidRPr="002E7438">
        <w:lastRenderedPageBreak/>
        <w:t>Sau khi cuộc họp kết thúc, hệ thống sẽ cần một khoảng thời gian ngắn để xử lý và tạo bản tóm tắt nội dung cuộc trao đổi giữa nhân viên và khách hàng. Nội dung tóm tắt này giúp nhân viên dễ dàng nắm lại các thông tin quan trọng đã được thảo luận trong buổi meeting.</w:t>
      </w:r>
      <w:r w:rsidRPr="002E7438">
        <w:rPr>
          <w:lang w:val="vi-VN"/>
        </w:rPr>
        <w:t xml:space="preserve"> </w:t>
      </w:r>
      <w:r w:rsidRPr="002E7438">
        <w:t>Người dùng có thể xem lại nội dung tóm tắt cuộc họp tại màn hình chi tiết lịch hẹn, nơi hiển thị đầy đủ các thông tin liên quan đến buổi làm việc với khách hàng.</w:t>
      </w:r>
      <w:r w:rsidR="00305056">
        <w:rPr>
          <w:lang w:val="vi-VN"/>
        </w:rPr>
        <w:t xml:space="preserve"> Ngoài ra trạng thái của lịch hẹn ban đầu là </w:t>
      </w:r>
      <w:r w:rsidR="004C46B9">
        <w:rPr>
          <w:lang w:val="vi-VN"/>
        </w:rPr>
        <w:t>đặt lịch cũng tự động chuyển sang hoàn thành.</w:t>
      </w:r>
    </w:p>
    <w:p w14:paraId="4E2D8046" w14:textId="77777777" w:rsidR="004F05FD" w:rsidRDefault="004F05FD" w:rsidP="004F05FD">
      <w:pPr>
        <w:keepNext/>
        <w:ind w:firstLine="0"/>
      </w:pPr>
      <w:r>
        <w:rPr>
          <w:noProof/>
        </w:rPr>
        <w:drawing>
          <wp:inline distT="0" distB="0" distL="0" distR="0" wp14:anchorId="5E0BCFAB" wp14:editId="3C48D1C7">
            <wp:extent cx="5580380" cy="2562860"/>
            <wp:effectExtent l="0" t="0" r="1270" b="8890"/>
            <wp:docPr id="32684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47941" name=""/>
                    <pic:cNvPicPr/>
                  </pic:nvPicPr>
                  <pic:blipFill>
                    <a:blip r:embed="rId45"/>
                    <a:stretch>
                      <a:fillRect/>
                    </a:stretch>
                  </pic:blipFill>
                  <pic:spPr>
                    <a:xfrm>
                      <a:off x="0" y="0"/>
                      <a:ext cx="5580380" cy="2562860"/>
                    </a:xfrm>
                    <a:prstGeom prst="rect">
                      <a:avLst/>
                    </a:prstGeom>
                  </pic:spPr>
                </pic:pic>
              </a:graphicData>
            </a:graphic>
          </wp:inline>
        </w:drawing>
      </w:r>
    </w:p>
    <w:p w14:paraId="2DB0D8AD" w14:textId="6E6DAD70" w:rsidR="004F05FD" w:rsidRDefault="004F05FD" w:rsidP="00DD2956">
      <w:pPr>
        <w:pStyle w:val="Caption"/>
        <w:rPr>
          <w:lang w:val="vi-VN"/>
        </w:rPr>
      </w:pPr>
      <w:bookmarkStart w:id="109" w:name="_Toc224486145"/>
      <w:r>
        <w:t xml:space="preserve">Hình </w:t>
      </w:r>
      <w:fldSimple w:instr=" STYLEREF 1 \s ">
        <w:r w:rsidR="00C66BCA">
          <w:rPr>
            <w:noProof/>
          </w:rPr>
          <w:t>3</w:t>
        </w:r>
      </w:fldSimple>
      <w:r w:rsidR="00C66BCA">
        <w:noBreakHyphen/>
      </w:r>
      <w:fldSimple w:instr=" SEQ Hình \* ARABIC \s 1 ">
        <w:r w:rsidR="00C66BCA">
          <w:rPr>
            <w:noProof/>
          </w:rPr>
          <w:t>11</w:t>
        </w:r>
      </w:fldSimple>
      <w:r>
        <w:rPr>
          <w:lang w:val="vi-VN"/>
        </w:rPr>
        <w:t xml:space="preserve">: </w:t>
      </w:r>
      <w:r w:rsidR="00DD2956">
        <w:rPr>
          <w:lang w:val="vi-VN"/>
        </w:rPr>
        <w:t>Tạo hợp đồng trong khách hàng</w:t>
      </w:r>
      <w:bookmarkEnd w:id="109"/>
    </w:p>
    <w:p w14:paraId="116A935C" w14:textId="77777777" w:rsidR="00190882" w:rsidRDefault="00190882" w:rsidP="00190882">
      <w:r>
        <w:t>Trong màn hình chi tiết khách hàng, khi nhân viên nhấn vào chức năng Tạo hợp đồng, hệ thống sẽ hiển thị một cửa sổ popup cho phép nhân viên nhập tổng giá trị của hợp đồng. Sau khi nhập đầy đủ thông tin, nhân viên nhấn Lưu để hoàn tất quá trình tạo hợp đồng.</w:t>
      </w:r>
    </w:p>
    <w:p w14:paraId="5F1BDB05" w14:textId="660B6F16" w:rsidR="006D3AFD" w:rsidRDefault="00190882" w:rsidP="00190882">
      <w:pPr>
        <w:rPr>
          <w:lang w:val="vi-VN"/>
        </w:rPr>
      </w:pPr>
      <w:r>
        <w:t>Sau khi hợp đồng được tạo thành công, tên hợp đồng sẽ được hệ thống tự động thiết lập theo định dạng “Hợp đồng khách hàng + Tên công ty”. Đồng thời, trạng thái của khách hàng trong hệ thống cũng sẽ được tự động cập nhật sang trạng thái Đàm phán hợp đồng.</w:t>
      </w:r>
    </w:p>
    <w:p w14:paraId="3A74A703" w14:textId="77777777" w:rsidR="00190882" w:rsidRDefault="00190882" w:rsidP="00190882">
      <w:pPr>
        <w:rPr>
          <w:lang w:val="vi-VN"/>
        </w:rPr>
      </w:pPr>
    </w:p>
    <w:p w14:paraId="307B56C0" w14:textId="77777777" w:rsidR="00824279" w:rsidRDefault="00824279" w:rsidP="00824279">
      <w:pPr>
        <w:keepNext/>
        <w:ind w:firstLine="0"/>
        <w:jc w:val="center"/>
      </w:pPr>
      <w:r>
        <w:rPr>
          <w:noProof/>
        </w:rPr>
        <w:lastRenderedPageBreak/>
        <w:drawing>
          <wp:inline distT="0" distB="0" distL="0" distR="0" wp14:anchorId="76D01AFA" wp14:editId="6070102D">
            <wp:extent cx="4900930" cy="2255832"/>
            <wp:effectExtent l="0" t="0" r="0" b="0"/>
            <wp:docPr id="143949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97415" name=""/>
                    <pic:cNvPicPr/>
                  </pic:nvPicPr>
                  <pic:blipFill>
                    <a:blip r:embed="rId46"/>
                    <a:stretch>
                      <a:fillRect/>
                    </a:stretch>
                  </pic:blipFill>
                  <pic:spPr>
                    <a:xfrm>
                      <a:off x="0" y="0"/>
                      <a:ext cx="4958024" cy="2282112"/>
                    </a:xfrm>
                    <a:prstGeom prst="rect">
                      <a:avLst/>
                    </a:prstGeom>
                  </pic:spPr>
                </pic:pic>
              </a:graphicData>
            </a:graphic>
          </wp:inline>
        </w:drawing>
      </w:r>
    </w:p>
    <w:p w14:paraId="2ACC8538" w14:textId="6CB07E65" w:rsidR="00824279" w:rsidRPr="00824279" w:rsidRDefault="00824279" w:rsidP="00824279">
      <w:pPr>
        <w:pStyle w:val="Caption"/>
        <w:rPr>
          <w:lang w:val="vi-VN"/>
        </w:rPr>
      </w:pPr>
      <w:bookmarkStart w:id="110" w:name="_Toc224486146"/>
      <w:r>
        <w:t xml:space="preserve">Hình </w:t>
      </w:r>
      <w:fldSimple w:instr=" STYLEREF 1 \s ">
        <w:r w:rsidR="00C66BCA">
          <w:rPr>
            <w:noProof/>
          </w:rPr>
          <w:t>3</w:t>
        </w:r>
      </w:fldSimple>
      <w:r w:rsidR="00C66BCA">
        <w:noBreakHyphen/>
      </w:r>
      <w:fldSimple w:instr=" SEQ Hình \* ARABIC \s 1 ">
        <w:r w:rsidR="00C66BCA">
          <w:rPr>
            <w:noProof/>
          </w:rPr>
          <w:t>12</w:t>
        </w:r>
      </w:fldSimple>
      <w:r>
        <w:rPr>
          <w:lang w:val="vi-VN"/>
        </w:rPr>
        <w:t>: Giao diện chỉnh sửa hợp đồng</w:t>
      </w:r>
      <w:bookmarkEnd w:id="110"/>
    </w:p>
    <w:p w14:paraId="6C645976" w14:textId="77777777" w:rsidR="00546644" w:rsidRDefault="006216F9" w:rsidP="00546644">
      <w:pPr>
        <w:rPr>
          <w:sz w:val="24"/>
          <w:lang w:val="vi-VN"/>
        </w:rPr>
      </w:pPr>
      <w:r w:rsidRPr="006216F9">
        <w:rPr>
          <w:lang w:val="vi-VN"/>
        </w:rPr>
        <w:t xml:space="preserve">Tiếp theo, nhân viên kinh doanh sẽ tiến hành trao đổi và đàm phán với khách hàng về các điều khoản của hợp đồng. Khi khách hàng đồng ý ký kết, nhân viên có thể sử dụng chức năng chỉnh sửa hợp đồng để cập nhật và bổ sung các thông tin cần thiết như ngày ký hợp đồng, ngày hết hạn hợp </w:t>
      </w:r>
      <w:r>
        <w:rPr>
          <w:lang w:val="vi-VN"/>
        </w:rPr>
        <w:t>đồng, còn các thông tin khác thì hệ thống sẽ tự động hóa</w:t>
      </w:r>
      <w:r w:rsidRPr="006216F9">
        <w:rPr>
          <w:lang w:val="vi-VN"/>
        </w:rPr>
        <w:t>.</w:t>
      </w:r>
      <w:r w:rsidR="00546644" w:rsidRPr="00546644">
        <w:rPr>
          <w:sz w:val="24"/>
        </w:rPr>
        <w:t xml:space="preserve"> </w:t>
      </w:r>
    </w:p>
    <w:p w14:paraId="52CAAB5B" w14:textId="71176061" w:rsidR="00546644" w:rsidRDefault="00546644" w:rsidP="00546644">
      <w:pPr>
        <w:rPr>
          <w:lang w:val="vi-VN"/>
        </w:rPr>
      </w:pPr>
      <w:r w:rsidRPr="00546644">
        <w:t>Sau khi kiểm tra và đảm bảo các thông tin trong hợp đồng đã được nhập đầy đủ, nhân viên tiến hành nhấn chức năng In hợp đồng. Khi đó, hệ thống sẽ tự động tạo và trả về một file hợp đồng, kèm theo đường link truy cập. Nhân viên có thể nhấn vào đường link này để xem trước nội dung hợp đồng và tải file về nhằm gửi cho khách hàng, giúp tiết kiệm thời gian soạn thảo thủ công.</w:t>
      </w:r>
      <w:r w:rsidRPr="00546644">
        <w:rPr>
          <w:lang w:val="vi-VN"/>
        </w:rPr>
        <w:t xml:space="preserve"> </w:t>
      </w:r>
      <w:r w:rsidRPr="00546644">
        <w:t>Đồng thời, hệ thống sẽ tự động cập nhật trạng thái hợp đồng sang “Ký kết” và trạng thái khách hàng sang “Chốt thành công”.</w:t>
      </w:r>
    </w:p>
    <w:p w14:paraId="2E8111AA" w14:textId="77777777" w:rsidR="006A4A8D" w:rsidRDefault="006A4A8D" w:rsidP="00040F60">
      <w:pPr>
        <w:keepNext/>
        <w:ind w:firstLine="0"/>
        <w:jc w:val="center"/>
      </w:pPr>
      <w:r>
        <w:rPr>
          <w:noProof/>
        </w:rPr>
        <w:lastRenderedPageBreak/>
        <w:drawing>
          <wp:inline distT="0" distB="0" distL="0" distR="0" wp14:anchorId="3DA83CE2" wp14:editId="56436DB2">
            <wp:extent cx="4942211" cy="2616200"/>
            <wp:effectExtent l="0" t="0" r="0" b="0"/>
            <wp:docPr id="182270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08936" name=""/>
                    <pic:cNvPicPr/>
                  </pic:nvPicPr>
                  <pic:blipFill>
                    <a:blip r:embed="rId47"/>
                    <a:stretch>
                      <a:fillRect/>
                    </a:stretch>
                  </pic:blipFill>
                  <pic:spPr>
                    <a:xfrm>
                      <a:off x="0" y="0"/>
                      <a:ext cx="4975574" cy="2633861"/>
                    </a:xfrm>
                    <a:prstGeom prst="rect">
                      <a:avLst/>
                    </a:prstGeom>
                  </pic:spPr>
                </pic:pic>
              </a:graphicData>
            </a:graphic>
          </wp:inline>
        </w:drawing>
      </w:r>
    </w:p>
    <w:p w14:paraId="68F2D62A" w14:textId="70A5AADF" w:rsidR="006A4A8D" w:rsidRDefault="006A4A8D" w:rsidP="006A4A8D">
      <w:pPr>
        <w:pStyle w:val="Caption"/>
        <w:rPr>
          <w:lang w:val="vi-VN"/>
        </w:rPr>
      </w:pPr>
      <w:bookmarkStart w:id="111" w:name="_Toc224486147"/>
      <w:r>
        <w:t xml:space="preserve">Hình </w:t>
      </w:r>
      <w:fldSimple w:instr=" STYLEREF 1 \s ">
        <w:r w:rsidR="00C66BCA">
          <w:rPr>
            <w:noProof/>
          </w:rPr>
          <w:t>3</w:t>
        </w:r>
      </w:fldSimple>
      <w:r w:rsidR="00C66BCA">
        <w:noBreakHyphen/>
      </w:r>
      <w:fldSimple w:instr=" SEQ Hình \* ARABIC \s 1 ">
        <w:r w:rsidR="00C66BCA">
          <w:rPr>
            <w:noProof/>
          </w:rPr>
          <w:t>13</w:t>
        </w:r>
      </w:fldSimple>
      <w:r>
        <w:rPr>
          <w:lang w:val="vi-VN"/>
        </w:rPr>
        <w:t>: Giao diện tạo công nợ</w:t>
      </w:r>
      <w:bookmarkEnd w:id="111"/>
    </w:p>
    <w:p w14:paraId="7B8C9234" w14:textId="77777777" w:rsidR="008248D6" w:rsidRDefault="008248D6" w:rsidP="008248D6">
      <w:pPr>
        <w:rPr>
          <w:lang w:val="vi-VN"/>
        </w:rPr>
      </w:pPr>
      <w:r w:rsidRPr="008248D6">
        <w:t>Trong mỗi hợp đồng, việc thanh toán có thể được chia thành nhiều đợt khác nhau theo thỏa thuận giữa doanh nghiệp và khách hàng. Trong màn hình chi tiết hợp đồng, nhân viên có thể tạo các công nợ tương ứng với từng đợt thanh toán</w:t>
      </w:r>
    </w:p>
    <w:p w14:paraId="6A25AA45" w14:textId="77777777" w:rsidR="00C66BCA" w:rsidRDefault="00C66BCA" w:rsidP="00040F60">
      <w:pPr>
        <w:keepNext/>
        <w:ind w:firstLine="0"/>
        <w:jc w:val="center"/>
      </w:pPr>
      <w:r w:rsidRPr="00C66BCA">
        <w:rPr>
          <w:noProof/>
          <w:lang w:val="vi-VN"/>
        </w:rPr>
        <w:drawing>
          <wp:inline distT="0" distB="0" distL="0" distR="0" wp14:anchorId="0A3A4FCF" wp14:editId="4F778327">
            <wp:extent cx="4919134" cy="2281005"/>
            <wp:effectExtent l="0" t="0" r="0" b="5080"/>
            <wp:docPr id="94890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02828" name=""/>
                    <pic:cNvPicPr/>
                  </pic:nvPicPr>
                  <pic:blipFill>
                    <a:blip r:embed="rId48"/>
                    <a:stretch>
                      <a:fillRect/>
                    </a:stretch>
                  </pic:blipFill>
                  <pic:spPr>
                    <a:xfrm>
                      <a:off x="0" y="0"/>
                      <a:ext cx="4928828" cy="2285500"/>
                    </a:xfrm>
                    <a:prstGeom prst="rect">
                      <a:avLst/>
                    </a:prstGeom>
                  </pic:spPr>
                </pic:pic>
              </a:graphicData>
            </a:graphic>
          </wp:inline>
        </w:drawing>
      </w:r>
    </w:p>
    <w:p w14:paraId="658BD96B" w14:textId="7AAA1097" w:rsidR="00C66BCA" w:rsidRDefault="00C66BCA" w:rsidP="00C66BCA">
      <w:pPr>
        <w:pStyle w:val="Caption"/>
        <w:rPr>
          <w:lang w:val="vi-VN"/>
        </w:rPr>
      </w:pPr>
      <w:bookmarkStart w:id="112" w:name="_Toc224486148"/>
      <w:r>
        <w:t xml:space="preserve">Hình </w:t>
      </w:r>
      <w:fldSimple w:instr=" STYLEREF 1 \s ">
        <w:r>
          <w:rPr>
            <w:noProof/>
          </w:rPr>
          <w:t>3</w:t>
        </w:r>
      </w:fldSimple>
      <w:r>
        <w:noBreakHyphen/>
      </w:r>
      <w:fldSimple w:instr=" SEQ Hình \* ARABIC \s 1 ">
        <w:r>
          <w:rPr>
            <w:noProof/>
          </w:rPr>
          <w:t>14</w:t>
        </w:r>
      </w:fldSimple>
      <w:r>
        <w:rPr>
          <w:lang w:val="vi-VN"/>
        </w:rPr>
        <w:t>: Hình ảnh email gửi khách thông báo công nợ</w:t>
      </w:r>
      <w:bookmarkEnd w:id="112"/>
    </w:p>
    <w:p w14:paraId="3A5D2F35" w14:textId="05B3D0B6" w:rsidR="00986F6E" w:rsidRDefault="00986F6E" w:rsidP="00784843">
      <w:pPr>
        <w:rPr>
          <w:lang w:val="vi-VN"/>
        </w:rPr>
      </w:pPr>
      <w:r w:rsidRPr="00986F6E">
        <w:t>Sau khi tạo công nợ, hệ thống sẽ tự động gửi email thông báo đến khách hàng về thông tin thanh toán. Trong email sẽ cung cấp chi tiết số tiền cần thanh toán, đồng thời đính kèm mã QR thanh toán và thông tin số tài khoản ngân hàng của doanh nghiệp.</w:t>
      </w:r>
      <w:r w:rsidR="00784843">
        <w:rPr>
          <w:lang w:val="vi-VN"/>
        </w:rPr>
        <w:t xml:space="preserve"> </w:t>
      </w:r>
      <w:r w:rsidRPr="00986F6E">
        <w:t xml:space="preserve">Khách hàng có thể thực hiện thanh toán bằng cách quét mã QR hoặc chuyển khoản trực tiếp theo số tài khoản được cung cấp trong email. </w:t>
      </w:r>
    </w:p>
    <w:p w14:paraId="538B436A" w14:textId="05F746B4" w:rsidR="00AA3105" w:rsidRDefault="0064585B" w:rsidP="00E62015">
      <w:pPr>
        <w:rPr>
          <w:lang w:val="vi-VN"/>
        </w:rPr>
      </w:pPr>
      <w:r>
        <w:rPr>
          <w:lang w:val="vi-VN"/>
        </w:rPr>
        <w:t xml:space="preserve">Khách hàng chuyển khoản xong thì </w:t>
      </w:r>
      <w:r w:rsidR="00E45C24">
        <w:rPr>
          <w:lang w:val="vi-VN"/>
        </w:rPr>
        <w:t xml:space="preserve">hệ thống tự động </w:t>
      </w:r>
      <w:r w:rsidR="00A50678">
        <w:rPr>
          <w:lang w:val="vi-VN"/>
        </w:rPr>
        <w:t>ghi nhận trạng thái công nợ là đã thanh toán và gửi email thông báo lại cho khách hàng là đã thanh toán thành công.</w:t>
      </w:r>
      <w:bookmarkEnd w:id="100"/>
      <w:r w:rsidR="00AA3105">
        <w:br w:type="page"/>
      </w:r>
    </w:p>
    <w:p w14:paraId="556B0883" w14:textId="4DA2F5D8" w:rsidR="00132C37" w:rsidRPr="00132C37" w:rsidRDefault="00132C37" w:rsidP="00132C37">
      <w:pPr>
        <w:pStyle w:val="Heading2"/>
      </w:pPr>
      <w:bookmarkStart w:id="113" w:name="_Toc224486108"/>
      <w:r w:rsidRPr="00132C37">
        <w:lastRenderedPageBreak/>
        <w:t>Kịch bản kiểm thử và đánh giá trải nghiệm hệ thống</w:t>
      </w:r>
      <w:bookmarkEnd w:id="113"/>
    </w:p>
    <w:p w14:paraId="063274D1" w14:textId="33F7B090" w:rsidR="00132C37" w:rsidRPr="00132C37" w:rsidRDefault="00132C37" w:rsidP="00132C37">
      <w:pPr>
        <w:pStyle w:val="Heading3"/>
      </w:pPr>
      <w:bookmarkStart w:id="114" w:name="_Toc224486109"/>
      <w:r w:rsidRPr="00132C37">
        <w:t>Kịch bản kiểm thử hệ thống</w:t>
      </w:r>
      <w:bookmarkEnd w:id="114"/>
    </w:p>
    <w:p w14:paraId="2BAECAE0" w14:textId="77777777" w:rsidR="00132C37" w:rsidRPr="00132C37" w:rsidRDefault="00132C37" w:rsidP="00132C37">
      <w:pPr>
        <w:pStyle w:val="Like-Numbering"/>
        <w:ind w:firstLine="567"/>
        <w:jc w:val="both"/>
        <w:rPr>
          <w:b w:val="0"/>
        </w:rPr>
      </w:pPr>
      <w:r w:rsidRPr="00132C37">
        <w:rPr>
          <w:b w:val="0"/>
        </w:rPr>
        <w:t>Để đánh giá hiệu quả hoạt động của hệ thống CRM được xây dựng trong đề tài, nhóm đã tiến hành kiểm thử các chức năng chính của hệ thống thông qua các kịch bản mô phỏng quá trình sử dụng thực tế. Các kịch bản kiểm thử được thiết kế nhằm kiểm tra khả năng hoạt động của hệ thống trong các tình huống phổ biến khi nhân viên kinh doanh làm việc với khách hàng. Trong phạm vi đề tài, việc kiểm thử tập trung vào hai chức năng có ứng dụng trí tuệ nhân tạo, bao gồm đánh giá khách hàng và tóm tắt nội dung cuộc hẹn.</w:t>
      </w:r>
    </w:p>
    <w:p w14:paraId="7F1AA740" w14:textId="446BC78F" w:rsidR="00132C37" w:rsidRPr="00132C37" w:rsidRDefault="00132C37" w:rsidP="00132C37">
      <w:pPr>
        <w:pStyle w:val="Like-Numbering"/>
        <w:rPr>
          <w:rFonts w:cs="Arial"/>
          <w:bCs/>
          <w:iCs/>
          <w:szCs w:val="28"/>
          <w:lang w:val="vi-VN"/>
        </w:rPr>
      </w:pPr>
      <w:r w:rsidRPr="00132C37">
        <w:rPr>
          <w:rFonts w:cs="Arial"/>
          <w:bCs/>
          <w:iCs/>
          <w:szCs w:val="28"/>
        </w:rPr>
        <w:t>Kịch bản 1: Kiểm thử chức năng đánh giá khách hàng</w:t>
      </w:r>
    </w:p>
    <w:p w14:paraId="5EB030FD" w14:textId="49CF2AE1" w:rsidR="00132C37" w:rsidRPr="00132C37" w:rsidRDefault="00132C37" w:rsidP="00F4549D">
      <w:pPr>
        <w:pStyle w:val="Like-Numbering"/>
        <w:jc w:val="both"/>
        <w:rPr>
          <w:rFonts w:cs="Arial"/>
          <w:b w:val="0"/>
          <w:iCs/>
          <w:szCs w:val="28"/>
          <w:lang w:val="vi-VN"/>
        </w:rPr>
      </w:pPr>
      <w:r w:rsidRPr="00132C37">
        <w:rPr>
          <w:rFonts w:cs="Arial"/>
          <w:b w:val="0"/>
          <w:iCs/>
          <w:szCs w:val="28"/>
        </w:rPr>
        <w:t>Bước 1: Đóng</w:t>
      </w:r>
      <w:r w:rsidRPr="00132C37">
        <w:rPr>
          <w:rFonts w:cs="Arial"/>
          <w:b w:val="0"/>
          <w:iCs/>
          <w:szCs w:val="28"/>
          <w:lang w:val="vi-VN"/>
        </w:rPr>
        <w:t xml:space="preserve"> vai trò là khách hàng điền form thông tin</w:t>
      </w:r>
    </w:p>
    <w:p w14:paraId="46CF0E00" w14:textId="5395FF5B" w:rsidR="00132C37" w:rsidRPr="00132C37" w:rsidRDefault="00132C37" w:rsidP="00F4549D">
      <w:pPr>
        <w:pStyle w:val="Like-Numbering"/>
        <w:jc w:val="both"/>
        <w:rPr>
          <w:rFonts w:cs="Arial"/>
          <w:b w:val="0"/>
          <w:iCs/>
          <w:szCs w:val="28"/>
          <w:lang w:val="vi-VN"/>
        </w:rPr>
      </w:pPr>
      <w:r w:rsidRPr="00132C37">
        <w:rPr>
          <w:rFonts w:cs="Arial"/>
          <w:b w:val="0"/>
          <w:iCs/>
          <w:szCs w:val="28"/>
        </w:rPr>
        <w:t>Bước 2: Đóng</w:t>
      </w:r>
      <w:r w:rsidRPr="00132C37">
        <w:rPr>
          <w:rFonts w:cs="Arial"/>
          <w:b w:val="0"/>
          <w:iCs/>
          <w:szCs w:val="28"/>
          <w:lang w:val="vi-VN"/>
        </w:rPr>
        <w:t xml:space="preserve"> vai trò là nhân viên kinh doanh đăng nhập vào hệ thống </w:t>
      </w:r>
    </w:p>
    <w:p w14:paraId="1058E953" w14:textId="7A83EDD9" w:rsidR="00132C37" w:rsidRPr="00132C37" w:rsidRDefault="00132C37" w:rsidP="00F4549D">
      <w:pPr>
        <w:pStyle w:val="Like-Numbering"/>
        <w:jc w:val="both"/>
        <w:rPr>
          <w:rFonts w:cs="Arial"/>
          <w:b w:val="0"/>
          <w:iCs/>
          <w:szCs w:val="28"/>
        </w:rPr>
      </w:pPr>
      <w:r w:rsidRPr="00132C37">
        <w:rPr>
          <w:rFonts w:cs="Arial"/>
          <w:b w:val="0"/>
          <w:iCs/>
          <w:szCs w:val="28"/>
        </w:rPr>
        <w:t>Bước 3: Từ</w:t>
      </w:r>
      <w:r w:rsidRPr="00132C37">
        <w:rPr>
          <w:rFonts w:cs="Arial"/>
          <w:b w:val="0"/>
          <w:iCs/>
          <w:szCs w:val="28"/>
          <w:lang w:val="vi-VN"/>
        </w:rPr>
        <w:t xml:space="preserve"> form đó hệ thống sẽ </w:t>
      </w:r>
      <w:r w:rsidRPr="00132C37">
        <w:rPr>
          <w:rFonts w:cs="Arial"/>
          <w:b w:val="0"/>
          <w:iCs/>
          <w:szCs w:val="28"/>
        </w:rPr>
        <w:t>tạo thành 1 khách hàng trong</w:t>
      </w:r>
      <w:r w:rsidRPr="00132C37">
        <w:rPr>
          <w:rFonts w:cs="Arial"/>
          <w:b w:val="0"/>
          <w:iCs/>
          <w:szCs w:val="28"/>
          <w:lang w:val="vi-VN"/>
        </w:rPr>
        <w:t xml:space="preserve"> chức năng quản lý khách hàng với các thông tin cơ bản + điểm tiềm năng + nhận xét</w:t>
      </w:r>
      <w:r w:rsidRPr="00132C37">
        <w:rPr>
          <w:rFonts w:cs="Arial"/>
          <w:b w:val="0"/>
          <w:iCs/>
          <w:szCs w:val="28"/>
        </w:rPr>
        <w:t xml:space="preserve"> </w:t>
      </w:r>
    </w:p>
    <w:p w14:paraId="7F359B31" w14:textId="689C6BF3" w:rsidR="00132C37" w:rsidRPr="00132C37" w:rsidRDefault="00132C37" w:rsidP="00132C37">
      <w:pPr>
        <w:pStyle w:val="Like-Numbering"/>
        <w:jc w:val="both"/>
        <w:rPr>
          <w:rFonts w:cs="Arial"/>
          <w:b w:val="0"/>
          <w:iCs/>
          <w:szCs w:val="28"/>
        </w:rPr>
      </w:pPr>
      <w:r w:rsidRPr="00132C37">
        <w:rPr>
          <w:rFonts w:cs="Arial"/>
          <w:b w:val="0"/>
          <w:iCs/>
          <w:szCs w:val="28"/>
          <w:lang w:val="vi-VN"/>
        </w:rPr>
        <w:t xml:space="preserve">=&gt; </w:t>
      </w:r>
      <w:r w:rsidRPr="00132C37">
        <w:rPr>
          <w:rFonts w:cs="Arial"/>
          <w:b w:val="0"/>
          <w:iCs/>
          <w:szCs w:val="28"/>
        </w:rPr>
        <w:t>Kết quả kiểm thử cho thấy hệ thống có khả năng tổng hợp thông tin khách hàng và hiển thị kết quả đánh giá một cách trực quan. Điều này giúp người dùng nhanh chóng nắm bắt được mức độ tiềm năng của khách hàng mà không cần phải tự tổng hợp nhiều nguồn thông tin khác nhau.</w:t>
      </w:r>
    </w:p>
    <w:p w14:paraId="1F23DE47" w14:textId="20CC81A4" w:rsidR="00132C37" w:rsidRPr="00F4549D" w:rsidRDefault="00132C37" w:rsidP="00132C37">
      <w:pPr>
        <w:pStyle w:val="Like-Numbering"/>
        <w:rPr>
          <w:rFonts w:cs="Arial"/>
          <w:bCs/>
          <w:iCs/>
          <w:szCs w:val="28"/>
          <w:lang w:val="vi-VN"/>
        </w:rPr>
      </w:pPr>
      <w:r w:rsidRPr="00132C37">
        <w:rPr>
          <w:rFonts w:cs="Arial"/>
          <w:bCs/>
          <w:iCs/>
          <w:szCs w:val="28"/>
        </w:rPr>
        <w:t>Kịch bản 2: Kiểm thử chức năng tóm tắt nội dung cuộc hẹn</w:t>
      </w:r>
    </w:p>
    <w:p w14:paraId="7EACB6A2" w14:textId="55669382" w:rsidR="00132C37" w:rsidRPr="00F4549D" w:rsidRDefault="00132C37" w:rsidP="00F4549D">
      <w:pPr>
        <w:pStyle w:val="Like-Numbering"/>
        <w:jc w:val="both"/>
        <w:rPr>
          <w:rFonts w:cs="Arial"/>
          <w:b w:val="0"/>
          <w:iCs/>
          <w:szCs w:val="28"/>
          <w:lang w:val="vi-VN"/>
        </w:rPr>
      </w:pPr>
      <w:r w:rsidRPr="00F4549D">
        <w:rPr>
          <w:rFonts w:cs="Arial"/>
          <w:b w:val="0"/>
          <w:iCs/>
          <w:szCs w:val="28"/>
        </w:rPr>
        <w:t>Bước 1: Người dùng tạo một lịch hẹn làm việc với khách hàng trong hệ thống CRM.</w:t>
      </w:r>
    </w:p>
    <w:p w14:paraId="6E78B1D5" w14:textId="77777777" w:rsidR="00F4549D" w:rsidRPr="00F4549D" w:rsidRDefault="00132C37" w:rsidP="00F4549D">
      <w:pPr>
        <w:pStyle w:val="Like-Numbering"/>
        <w:jc w:val="both"/>
        <w:rPr>
          <w:rFonts w:cs="Arial"/>
          <w:b w:val="0"/>
          <w:iCs/>
          <w:szCs w:val="28"/>
          <w:lang w:val="vi-VN"/>
        </w:rPr>
      </w:pPr>
      <w:r w:rsidRPr="00F4549D">
        <w:rPr>
          <w:rFonts w:cs="Arial"/>
          <w:b w:val="0"/>
          <w:iCs/>
          <w:szCs w:val="28"/>
        </w:rPr>
        <w:t xml:space="preserve">Bước 2: </w:t>
      </w:r>
      <w:r w:rsidR="00F4549D" w:rsidRPr="00F4549D">
        <w:rPr>
          <w:rFonts w:cs="Arial"/>
          <w:b w:val="0"/>
          <w:iCs/>
          <w:szCs w:val="28"/>
        </w:rPr>
        <w:t>Tham</w:t>
      </w:r>
      <w:r w:rsidR="00F4549D" w:rsidRPr="00F4549D">
        <w:rPr>
          <w:rFonts w:cs="Arial"/>
          <w:b w:val="0"/>
          <w:iCs/>
          <w:szCs w:val="28"/>
          <w:lang w:val="vi-VN"/>
        </w:rPr>
        <w:t xml:space="preserve"> gia cuộc gọi và record</w:t>
      </w:r>
    </w:p>
    <w:p w14:paraId="418442C3" w14:textId="04F93F0F" w:rsidR="00132C37" w:rsidRPr="00F4549D" w:rsidRDefault="00F4549D" w:rsidP="00F4549D">
      <w:pPr>
        <w:pStyle w:val="Like-Numbering"/>
        <w:jc w:val="both"/>
        <w:rPr>
          <w:rFonts w:cs="Arial"/>
          <w:b w:val="0"/>
          <w:iCs/>
          <w:szCs w:val="28"/>
          <w:lang w:val="vi-VN"/>
        </w:rPr>
      </w:pPr>
      <w:r w:rsidRPr="00F4549D">
        <w:rPr>
          <w:rFonts w:cs="Arial"/>
          <w:b w:val="0"/>
          <w:iCs/>
          <w:szCs w:val="28"/>
          <w:lang w:val="vi-VN"/>
        </w:rPr>
        <w:t xml:space="preserve">Bước 3: </w:t>
      </w:r>
      <w:r w:rsidR="00132C37" w:rsidRPr="00F4549D">
        <w:rPr>
          <w:rFonts w:cs="Arial"/>
          <w:b w:val="0"/>
          <w:iCs/>
          <w:szCs w:val="28"/>
        </w:rPr>
        <w:t xml:space="preserve">Sau khi cuộc họp kết thúc, </w:t>
      </w:r>
      <w:r w:rsidRPr="00F4549D">
        <w:rPr>
          <w:rFonts w:cs="Arial"/>
          <w:b w:val="0"/>
          <w:iCs/>
          <w:szCs w:val="28"/>
        </w:rPr>
        <w:t>hệ</w:t>
      </w:r>
      <w:r w:rsidRPr="00F4549D">
        <w:rPr>
          <w:rFonts w:cs="Arial"/>
          <w:b w:val="0"/>
          <w:iCs/>
          <w:szCs w:val="28"/>
          <w:lang w:val="vi-VN"/>
        </w:rPr>
        <w:t xml:space="preserve"> thống tự động lưuu file record lên drive</w:t>
      </w:r>
    </w:p>
    <w:p w14:paraId="0BEF5DE9" w14:textId="3D11B72C" w:rsidR="00132C37" w:rsidRPr="00F4549D" w:rsidRDefault="00132C37" w:rsidP="00F4549D">
      <w:pPr>
        <w:pStyle w:val="Like-Numbering"/>
        <w:jc w:val="both"/>
        <w:rPr>
          <w:rFonts w:cs="Arial"/>
          <w:b w:val="0"/>
          <w:iCs/>
          <w:szCs w:val="28"/>
          <w:lang w:val="vi-VN"/>
        </w:rPr>
      </w:pPr>
      <w:r w:rsidRPr="00F4549D">
        <w:rPr>
          <w:rFonts w:cs="Arial"/>
          <w:b w:val="0"/>
          <w:iCs/>
          <w:szCs w:val="28"/>
        </w:rPr>
        <w:t xml:space="preserve">Bước </w:t>
      </w:r>
      <w:r w:rsidR="00F4549D" w:rsidRPr="00F4549D">
        <w:rPr>
          <w:rFonts w:cs="Arial"/>
          <w:b w:val="0"/>
          <w:iCs/>
          <w:szCs w:val="28"/>
        </w:rPr>
        <w:t>4</w:t>
      </w:r>
      <w:r w:rsidRPr="00F4549D">
        <w:rPr>
          <w:rFonts w:cs="Arial"/>
          <w:b w:val="0"/>
          <w:iCs/>
          <w:szCs w:val="28"/>
        </w:rPr>
        <w:t>: Hệ thống tiến hành xử lý file âm thanh và chuyển đổi nội dung sang dạng văn bản.</w:t>
      </w:r>
    </w:p>
    <w:p w14:paraId="78F27AF9" w14:textId="5926C82E" w:rsidR="00132C37" w:rsidRPr="00F4549D" w:rsidRDefault="00132C37" w:rsidP="00F4549D">
      <w:pPr>
        <w:pStyle w:val="Like-Numbering"/>
        <w:jc w:val="both"/>
        <w:rPr>
          <w:rFonts w:cs="Arial"/>
          <w:b w:val="0"/>
          <w:iCs/>
          <w:szCs w:val="28"/>
        </w:rPr>
      </w:pPr>
      <w:r w:rsidRPr="00F4549D">
        <w:rPr>
          <w:rFonts w:cs="Arial"/>
          <w:b w:val="0"/>
          <w:iCs/>
          <w:szCs w:val="28"/>
        </w:rPr>
        <w:t xml:space="preserve">Bước </w:t>
      </w:r>
      <w:r w:rsidR="00F4549D" w:rsidRPr="00F4549D">
        <w:rPr>
          <w:rFonts w:cs="Arial"/>
          <w:b w:val="0"/>
          <w:iCs/>
          <w:szCs w:val="28"/>
        </w:rPr>
        <w:t>5</w:t>
      </w:r>
      <w:r w:rsidRPr="00F4549D">
        <w:rPr>
          <w:rFonts w:cs="Arial"/>
          <w:b w:val="0"/>
          <w:iCs/>
          <w:szCs w:val="28"/>
        </w:rPr>
        <w:t>: Mô hình trí tuệ nhân tạo phân tích nội dung văn bản và trích xuất các thông tin quan trọng từ cuộc họp.</w:t>
      </w:r>
    </w:p>
    <w:p w14:paraId="744E0450" w14:textId="2785CA1A" w:rsidR="00132C37" w:rsidRPr="00F4549D" w:rsidRDefault="00132C37" w:rsidP="00132C37">
      <w:pPr>
        <w:pStyle w:val="Like-Numbering"/>
        <w:rPr>
          <w:rFonts w:cs="Arial"/>
          <w:b w:val="0"/>
          <w:iCs/>
          <w:szCs w:val="28"/>
          <w:lang w:val="vi-VN"/>
        </w:rPr>
      </w:pPr>
      <w:r w:rsidRPr="00F4549D">
        <w:rPr>
          <w:rFonts w:cs="Arial"/>
          <w:b w:val="0"/>
          <w:iCs/>
          <w:szCs w:val="28"/>
        </w:rPr>
        <w:t xml:space="preserve">Bước </w:t>
      </w:r>
      <w:r w:rsidR="00F4549D" w:rsidRPr="00F4549D">
        <w:rPr>
          <w:rFonts w:cs="Arial"/>
          <w:b w:val="0"/>
          <w:iCs/>
          <w:szCs w:val="28"/>
        </w:rPr>
        <w:t>6</w:t>
      </w:r>
      <w:r w:rsidRPr="00F4549D">
        <w:rPr>
          <w:rFonts w:cs="Arial"/>
          <w:b w:val="0"/>
          <w:iCs/>
          <w:szCs w:val="28"/>
        </w:rPr>
        <w:t xml:space="preserve">: </w:t>
      </w:r>
      <w:r w:rsidR="00F4549D" w:rsidRPr="00F4549D">
        <w:rPr>
          <w:rFonts w:cs="Arial"/>
          <w:b w:val="0"/>
          <w:iCs/>
          <w:szCs w:val="28"/>
        </w:rPr>
        <w:t>H</w:t>
      </w:r>
      <w:r w:rsidRPr="00F4549D">
        <w:rPr>
          <w:rFonts w:cs="Arial"/>
          <w:b w:val="0"/>
          <w:iCs/>
          <w:szCs w:val="28"/>
        </w:rPr>
        <w:t xml:space="preserve">ệ thống tạo ra bản tóm tắt nội dung cuộc họp và hiển </w:t>
      </w:r>
      <w:r w:rsidR="00F4549D" w:rsidRPr="00F4549D">
        <w:rPr>
          <w:rFonts w:cs="Arial"/>
          <w:b w:val="0"/>
          <w:iCs/>
          <w:szCs w:val="28"/>
        </w:rPr>
        <w:t>thị</w:t>
      </w:r>
      <w:r w:rsidR="00F4549D" w:rsidRPr="00F4549D">
        <w:rPr>
          <w:rFonts w:cs="Arial"/>
          <w:b w:val="0"/>
          <w:iCs/>
          <w:szCs w:val="28"/>
          <w:lang w:val="vi-VN"/>
        </w:rPr>
        <w:t xml:space="preserve"> trong lịch hẹn phần chi tiết cuộc họp.</w:t>
      </w:r>
    </w:p>
    <w:p w14:paraId="70085CCF" w14:textId="77777777" w:rsidR="00132C37" w:rsidRPr="00132C37" w:rsidRDefault="00132C37" w:rsidP="00132C37">
      <w:pPr>
        <w:pStyle w:val="Like-Numbering"/>
        <w:rPr>
          <w:rFonts w:cs="Arial"/>
          <w:bCs/>
          <w:iCs/>
          <w:szCs w:val="28"/>
        </w:rPr>
      </w:pPr>
    </w:p>
    <w:p w14:paraId="44BF82EE" w14:textId="228D6947" w:rsidR="00132C37" w:rsidRPr="00F4549D" w:rsidRDefault="00F4549D" w:rsidP="00F4549D">
      <w:pPr>
        <w:pStyle w:val="Like-Numbering"/>
        <w:jc w:val="both"/>
        <w:rPr>
          <w:rFonts w:cs="Arial"/>
          <w:bCs/>
          <w:iCs/>
          <w:szCs w:val="28"/>
          <w:lang w:val="vi-VN"/>
        </w:rPr>
      </w:pPr>
      <w:r>
        <w:rPr>
          <w:rFonts w:cs="Arial"/>
          <w:b w:val="0"/>
          <w:iCs/>
          <w:szCs w:val="28"/>
          <w:lang w:val="vi-VN"/>
        </w:rPr>
        <w:lastRenderedPageBreak/>
        <w:t xml:space="preserve">=&gt; </w:t>
      </w:r>
      <w:r w:rsidR="00132C37" w:rsidRPr="00F4549D">
        <w:rPr>
          <w:rFonts w:cs="Arial"/>
          <w:b w:val="0"/>
          <w:iCs/>
          <w:szCs w:val="28"/>
        </w:rPr>
        <w:t>Kết quả kiểm thử cho thấy hệ thống có khả năng tạo ra bản tóm tắt nội dung cuộc họp tương đối đầy đủ và dễ hiểu. Các thông tin chính của cuộc trao đổi được hiển thị rõ ràng, giúp người dùng có thể nhanh chóng nắm bắt nội dung cuộc họp mà không cần phải xem lại toàn bộ bản ghi âm</w:t>
      </w:r>
      <w:r w:rsidR="00132C37" w:rsidRPr="00132C37">
        <w:rPr>
          <w:rFonts w:cs="Arial"/>
          <w:bCs/>
          <w:iCs/>
          <w:szCs w:val="28"/>
        </w:rPr>
        <w:t>.</w:t>
      </w:r>
    </w:p>
    <w:p w14:paraId="0AA481C7" w14:textId="405B4DC9" w:rsidR="00132C37" w:rsidRPr="00F4549D" w:rsidRDefault="00132C37" w:rsidP="00132C37">
      <w:pPr>
        <w:pStyle w:val="Heading3"/>
      </w:pPr>
      <w:bookmarkStart w:id="115" w:name="_Toc224486110"/>
      <w:r w:rsidRPr="00F4549D">
        <w:t>Đánh giá trải nghiệm hệ thống trong quá trình kiểm thử</w:t>
      </w:r>
      <w:bookmarkEnd w:id="115"/>
    </w:p>
    <w:p w14:paraId="1FABECFD" w14:textId="77777777" w:rsidR="00007C0D" w:rsidRDefault="00132C37" w:rsidP="00007C0D">
      <w:pPr>
        <w:pStyle w:val="Like-Numbering"/>
        <w:ind w:firstLine="567"/>
        <w:jc w:val="both"/>
        <w:rPr>
          <w:rFonts w:cs="Arial"/>
          <w:b w:val="0"/>
          <w:iCs/>
          <w:szCs w:val="28"/>
          <w:lang w:val="vi-VN"/>
        </w:rPr>
      </w:pPr>
      <w:r w:rsidRPr="00F4549D">
        <w:rPr>
          <w:rFonts w:cs="Arial"/>
          <w:b w:val="0"/>
          <w:iCs/>
          <w:szCs w:val="28"/>
        </w:rPr>
        <w:t xml:space="preserve">Trong quá trình kiểm thử hệ thống, </w:t>
      </w:r>
      <w:r w:rsidR="00F4549D">
        <w:rPr>
          <w:rFonts w:cs="Arial"/>
          <w:b w:val="0"/>
          <w:iCs/>
          <w:szCs w:val="28"/>
        </w:rPr>
        <w:t>em</w:t>
      </w:r>
      <w:r w:rsidR="00F4549D">
        <w:rPr>
          <w:rFonts w:cs="Arial"/>
          <w:b w:val="0"/>
          <w:iCs/>
          <w:szCs w:val="28"/>
          <w:lang w:val="vi-VN"/>
        </w:rPr>
        <w:t xml:space="preserve"> </w:t>
      </w:r>
      <w:r w:rsidRPr="00F4549D">
        <w:rPr>
          <w:rFonts w:cs="Arial"/>
          <w:b w:val="0"/>
          <w:iCs/>
          <w:szCs w:val="28"/>
        </w:rPr>
        <w:t>đề tài đã trực tiếp trải nghiệm các chức năng chính của hệ thống CRM nhằm đánh giá mức độ thuận tiện và hiệu quả khi sử dụng hệ thống.</w:t>
      </w:r>
      <w:r w:rsidR="00F4549D">
        <w:rPr>
          <w:rFonts w:cs="Arial"/>
          <w:b w:val="0"/>
          <w:iCs/>
          <w:szCs w:val="28"/>
          <w:lang w:val="vi-VN"/>
        </w:rPr>
        <w:t xml:space="preserve"> </w:t>
      </w:r>
      <w:r w:rsidRPr="00F4549D">
        <w:rPr>
          <w:rFonts w:cs="Arial"/>
          <w:b w:val="0"/>
          <w:iCs/>
          <w:szCs w:val="28"/>
        </w:rPr>
        <w:t xml:space="preserve">Nhìn chung, </w:t>
      </w:r>
      <w:r w:rsidR="00007C0D">
        <w:rPr>
          <w:rFonts w:cs="Arial"/>
          <w:b w:val="0"/>
          <w:iCs/>
          <w:szCs w:val="28"/>
        </w:rPr>
        <w:t>các</w:t>
      </w:r>
      <w:r w:rsidR="00007C0D">
        <w:rPr>
          <w:rFonts w:cs="Arial"/>
          <w:b w:val="0"/>
          <w:iCs/>
          <w:szCs w:val="28"/>
          <w:lang w:val="vi-VN"/>
        </w:rPr>
        <w:t xml:space="preserve"> chức năng hoạt động ổn và </w:t>
      </w:r>
      <w:r w:rsidRPr="00F4549D">
        <w:rPr>
          <w:rFonts w:cs="Arial"/>
          <w:b w:val="0"/>
          <w:iCs/>
          <w:szCs w:val="28"/>
        </w:rPr>
        <w:t>giao diện của hệ thống được thiết kế theo hướng đơn giản và dễ sử dụng, giúp người dùng có thể nhanh chóng làm quen với các chức năng cơ bản như quản lý khách hàng, tạo lịch hẹn và theo dõi thông tin khách hàng. Các dữ liệu được tổ chức theo từng module rõ ràng, giúp việc tìm kiếm và truy xuất thông tin trở nên thuận tiện hơn.</w:t>
      </w:r>
    </w:p>
    <w:p w14:paraId="3119B822" w14:textId="399B8E39" w:rsidR="00132C37" w:rsidRPr="00007C0D" w:rsidRDefault="00132C37" w:rsidP="00007C0D">
      <w:pPr>
        <w:pStyle w:val="Like-Numbering"/>
        <w:ind w:firstLine="567"/>
        <w:jc w:val="both"/>
        <w:rPr>
          <w:rFonts w:cs="Arial"/>
          <w:b w:val="0"/>
          <w:iCs/>
          <w:szCs w:val="28"/>
          <w:lang w:val="vi-VN"/>
        </w:rPr>
      </w:pPr>
      <w:r w:rsidRPr="00F4549D">
        <w:rPr>
          <w:rFonts w:cs="Arial"/>
          <w:b w:val="0"/>
          <w:iCs/>
          <w:szCs w:val="28"/>
        </w:rPr>
        <w:t>Tuy nhiên, trong quá trình kiểm thử cũng ghi nhận một số điểm cần cải thiện. Chẳng hạn, chất lượng của bản tóm tắt cuộc họp phụ thuộc khá nhiều vào chất lượng của file ghi âm. Nếu âm thanh không rõ ràng hoặc có nhiều tạp âm, kết quả chuyển đổi sang văn bản có thể bị ảnh hưởng. Ngoài ra, chức năng đánh giá khách hàng hiện tại mới chỉ dựa trên một số dữ liệu cơ bản và có thể được cải thiện hơn nữa khi hệ thống được áp dụng trong môi trường thực tế với lượng dữ liệu lớn hơn.</w:t>
      </w:r>
    </w:p>
    <w:p w14:paraId="4BCD9616" w14:textId="77777777" w:rsidR="00007C0D" w:rsidRDefault="00007C0D" w:rsidP="00F67B94">
      <w:pPr>
        <w:pStyle w:val="Like-Numbering"/>
        <w:rPr>
          <w:lang w:val="vi-VN"/>
        </w:rPr>
      </w:pPr>
    </w:p>
    <w:p w14:paraId="64EDA2A2" w14:textId="77777777" w:rsidR="00007C0D" w:rsidRDefault="00007C0D" w:rsidP="00007C0D">
      <w:pPr>
        <w:rPr>
          <w:lang w:val="vi-VN"/>
        </w:rPr>
      </w:pPr>
    </w:p>
    <w:p w14:paraId="083EA238" w14:textId="77777777" w:rsidR="00007C0D" w:rsidRDefault="00007C0D" w:rsidP="00007C0D">
      <w:pPr>
        <w:rPr>
          <w:lang w:val="vi-VN"/>
        </w:rPr>
      </w:pPr>
    </w:p>
    <w:p w14:paraId="2566353A" w14:textId="77777777" w:rsidR="00007C0D" w:rsidRDefault="00007C0D" w:rsidP="00007C0D">
      <w:pPr>
        <w:rPr>
          <w:lang w:val="vi-VN"/>
        </w:rPr>
      </w:pPr>
    </w:p>
    <w:p w14:paraId="7CD7B540" w14:textId="77777777" w:rsidR="00007C0D" w:rsidRDefault="00007C0D" w:rsidP="00007C0D">
      <w:pPr>
        <w:rPr>
          <w:lang w:val="vi-VN"/>
        </w:rPr>
      </w:pPr>
    </w:p>
    <w:p w14:paraId="1E61E464" w14:textId="77777777" w:rsidR="00007C0D" w:rsidRDefault="00007C0D" w:rsidP="00007C0D">
      <w:pPr>
        <w:rPr>
          <w:lang w:val="vi-VN"/>
        </w:rPr>
      </w:pPr>
    </w:p>
    <w:p w14:paraId="4C0E0B63" w14:textId="77777777" w:rsidR="00007C0D" w:rsidRDefault="00007C0D" w:rsidP="00007C0D">
      <w:pPr>
        <w:rPr>
          <w:lang w:val="vi-VN"/>
        </w:rPr>
      </w:pPr>
    </w:p>
    <w:p w14:paraId="00417370" w14:textId="77777777" w:rsidR="00F67B94" w:rsidRDefault="00F67B94" w:rsidP="00007C0D">
      <w:pPr>
        <w:rPr>
          <w:lang w:val="vi-VN"/>
        </w:rPr>
      </w:pPr>
    </w:p>
    <w:p w14:paraId="295E5E35" w14:textId="77777777" w:rsidR="00F67B94" w:rsidRPr="00007C0D" w:rsidRDefault="00F67B94" w:rsidP="00007C0D">
      <w:pPr>
        <w:rPr>
          <w:lang w:val="vi-VN"/>
        </w:rPr>
      </w:pPr>
    </w:p>
    <w:p w14:paraId="20A60A95" w14:textId="00655DD6" w:rsidR="00AA3105" w:rsidRDefault="00AA3105" w:rsidP="00AA3105">
      <w:pPr>
        <w:pStyle w:val="Heading1"/>
        <w:numPr>
          <w:ilvl w:val="0"/>
          <w:numId w:val="0"/>
        </w:numPr>
        <w:rPr>
          <w:lang w:val="vi-VN"/>
        </w:rPr>
      </w:pPr>
      <w:bookmarkStart w:id="116" w:name="_Toc224486111"/>
      <w:r>
        <w:lastRenderedPageBreak/>
        <w:t>KẾT LUẬN</w:t>
      </w:r>
      <w:bookmarkEnd w:id="116"/>
      <w:r>
        <w:rPr>
          <w:lang w:val="vi-VN"/>
        </w:rPr>
        <w:t xml:space="preserve"> </w:t>
      </w:r>
    </w:p>
    <w:p w14:paraId="343C2D47" w14:textId="77777777" w:rsidR="00160C1B" w:rsidRDefault="00BE1AEE" w:rsidP="00160C1B">
      <w:pPr>
        <w:rPr>
          <w:lang w:val="vi-VN"/>
        </w:rPr>
      </w:pPr>
      <w:r>
        <w:t>Sau quá trình nghiên cứu và thực hiện đồ án tốt nghiệp, đề tài đã hoàn thành mục tiêu xây dựng một hệ thống quản lý quan hệ khách hàng (CRM) nhằm hỗ trợ doanh nghiệp trong việc quản lý thông tin khách hàng, theo dõi quá trình chăm sóc khách hàng và tự động hóa một số nghiệp vụ trong hoạt động kinh doanh. Hệ thống được xây dựng dựa trên nền tảng các công cụ mã nguồn mở kết hợp với các công nghệ tự động hóa và trí tuệ nhân tạo, góp phần hỗ trợ nhân viên kinh doanh trong quá trình làm việc với khách hàng từ khâu tiếp cận, trao đổi thông tin, ký kết hợp đồng cho đến theo dõi thanh toán.</w:t>
      </w:r>
    </w:p>
    <w:p w14:paraId="49F2A474" w14:textId="77777777" w:rsidR="00160C1B" w:rsidRDefault="00BE1AEE" w:rsidP="00160C1B">
      <w:pPr>
        <w:rPr>
          <w:lang w:val="vi-VN"/>
        </w:rPr>
      </w:pPr>
      <w:r>
        <w:t>Trong quá trình thực hiện đề tài, đồ án đã tiến hành nghiên cứu tổng quan về hệ thống CRM và vai trò của trí tuệ nhân tạo trong việc hỗ trợ quản lý và phân tích dữ liệu khách hàng. Các khái niệm cơ bản như CRM, Lead Scoring và công nghệ Speech-to-Text đã được trình bày nhằm xây dựng cơ sở lý thuyết cho việc thiết kế và phát triển hệ thống. Bên cạnh đó, đề tài cũng giới thiệu các nền tảng và công nghệ được sử dụng trong quá trình triển khai hệ thống như NocoBase, Docker, Cloudflare, n8n, Google Drive, Google Docs, FastAPI, SePay và Google Colab. Việc kết hợp các công nghệ này cho phép xây dựng một hệ thống CRM có khả năng quản lý dữ liệu linh hoạt, tự động hóa nhiều quy trình nghiệp vụ và tích hợp các chức năng trí tuệ nhân tạo để hỗ trợ xử lý thông tin.</w:t>
      </w:r>
    </w:p>
    <w:p w14:paraId="107F799F" w14:textId="77777777" w:rsidR="00160C1B" w:rsidRDefault="00BE1AEE" w:rsidP="00160C1B">
      <w:pPr>
        <w:rPr>
          <w:lang w:val="vi-VN"/>
        </w:rPr>
      </w:pPr>
      <w:r>
        <w:t>Trên cơ sở đó, đề tài đã tiến hành phân tích nghiệp vụ và thiết kế hệ thống CRM dựa trên các công cụ mã nguồn mở. Trong kiến trúc hệ thống, NocoBase đóng vai trò là nền tảng quản lý dữ liệu CRM, trong khi n8n được sử dụng để xây dựng và triển khai các workflow tự động hóa giữa các dịch vụ khác nhau. Ngoài ra, hệ thống còn được tích hợp với nhiều dịch vụ bên ngoài như Google Drive để lưu trữ dữ liệu, Google Calendar để quản lý lịch hẹn, Gmail để gửi email thông báo và SePay để ghi nhận các giao dịch thanh toán. Bên cạnh đó, hệ thống còn ứng dụng trí tuệ nhân tạo thông qua mô hình Gemini kết hợp với Whisper nhằm hỗ trợ chuyển đổi và tóm tắt nội dung các cuộc họp với khách hàng. Việc thiết kế các workflow tự động hóa như tạo lịch hẹn, tạo hợp đồng, quản lý công nợ, gửi email thông báo và tóm tắt nội dung trao đổi với khách hàng đã góp phần giảm thiểu các thao tác thủ công và nâng cao hiệu quả trong việc quản lý dữ liệu khách hàng.</w:t>
      </w:r>
    </w:p>
    <w:p w14:paraId="7C15BAF8" w14:textId="77777777" w:rsidR="00160C1B" w:rsidRDefault="00BE1AEE" w:rsidP="00160C1B">
      <w:pPr>
        <w:rPr>
          <w:lang w:val="vi-VN"/>
        </w:rPr>
      </w:pPr>
      <w:r>
        <w:lastRenderedPageBreak/>
        <w:t>Sau khi hoàn thiện thiết kế, hệ thống đã được triển khai thực nghiệm và minh họa thông qua giao diện sử dụng. Người dùng có thể thực hiện các thao tác như đăng nhập hệ thống, quản lý thông tin khách hàng, tạo lịch hẹn làm việc, ghi nhận nội dung trao đổi với khách hàng cũng như tạo và quản lý hợp đồng. Hệ thống còn hỗ trợ tạo các đợt công nợ theo từng hợp đồng và tự động gửi thông báo thanh toán đến khách hàng, giúp quá trình theo dõi và quản lý thanh toán trở nên thuận tiện hơn. Kết quả thử nghiệm cho thấy các chức năng chính của hệ thống hoạt động ổn định và đáp ứng được các yêu cầu đã đặt ra trong phạm vi của đề tài.</w:t>
      </w:r>
    </w:p>
    <w:p w14:paraId="162EC123" w14:textId="77777777" w:rsidR="00160C1B" w:rsidRDefault="00BE1AEE" w:rsidP="00160C1B">
      <w:pPr>
        <w:rPr>
          <w:lang w:val="vi-VN"/>
        </w:rPr>
      </w:pPr>
      <w:r>
        <w:t>Bên cạnh những kết quả đạt được, hệ thống cũng có một số ưu điểm nổi bật. Trước hết, việc sử dụng các công cụ mã nguồn mở giúp giảm chi phí triển khai và tăng tính linh hoạt trong quá trình phát triển hệ thống. Hệ thống cũng đã tích hợp nhiều workflow tự động hóa giúp giảm bớt các thao tác thủ công trong quá trình quản lý khách hàng và hợp đồng. Ngoài ra, việc ứng dụng trí tuệ nhân tạo trong việc chuyển đổi và tóm tắt nội dung cuộc họp giúp hỗ trợ nhân viên kinh doanh ghi nhận và theo dõi thông tin trao đổi với khách hàng một cách thuận tiện hơn. Khả năng tích hợp với nhiều dịch vụ bên ngoài cũng giúp hệ thống dễ dàng mở rộng và đáp ứng các nhu cầu khác nhau trong quá trình vận hành.</w:t>
      </w:r>
    </w:p>
    <w:p w14:paraId="7BAE8C98" w14:textId="77777777" w:rsidR="00160210" w:rsidRDefault="00BE1AEE" w:rsidP="00160210">
      <w:pPr>
        <w:rPr>
          <w:lang w:val="vi-VN"/>
        </w:rPr>
      </w:pPr>
      <w:r>
        <w:t>Tuy nhiên, hệ thống hiện tại vẫn còn tồn tại một số hạn chế nhất định. Chức năng quản lý nguồn khách hàng (lead source) vẫn chưa được xây dựng, do đó hệ thống chưa thể theo dõi và phân tích khách hàng đến từ các kênh quảng cáo hoặc chiến dịch marketing khác nhau để đánh giá hiệu quả của từng nguồn. Bên cạnh đó, hệ thống hiện mới được triển khai trong môi trường thử nghiệm nên chưa được tối ưu về hiệu năng cũng như khả năng mở rộng khi số lượng dữ liệu và người dùng tăng lên. Ngoài ra, các chức năng phân tích dữ liệu khách hàng vẫn còn ở mức cơ bản và chưa khai thác hết tiềm năng của các công nghệ trí tuệ nhân tạo.</w:t>
      </w:r>
    </w:p>
    <w:p w14:paraId="6DFE8E31" w14:textId="183F7BF3" w:rsidR="00160210" w:rsidRDefault="00BE1AEE" w:rsidP="00160210">
      <w:pPr>
        <w:rPr>
          <w:lang w:val="vi-VN"/>
        </w:rPr>
      </w:pPr>
      <w:r>
        <w:t xml:space="preserve">Trong định hướng phát triển trong tương lai, hệ thống có thể được tiếp tục mở rộng và hoàn thiện thêm nhiều chức năng nhằm nâng cao khả năng hỗ trợ doanh nghiệp. Cụ thể, hệ thống có thể bổ sung chức năng quản lý nguồn khách hàng và phân tích hiệu quả các kênh marketing, tích hợp thêm nhiều cổng thanh toán khác nhau để đa dạng hóa phương thức thanh toán, đồng thời cải thiện chức năng quản lý công nợ và báo cáo tài </w:t>
      </w:r>
      <w:r w:rsidR="006A41CC">
        <w:t>chính</w:t>
      </w:r>
      <w:r w:rsidR="006A41CC">
        <w:rPr>
          <w:lang w:val="vi-VN"/>
        </w:rPr>
        <w:t>.</w:t>
      </w:r>
      <w:r>
        <w:t xml:space="preserve"> </w:t>
      </w:r>
    </w:p>
    <w:p w14:paraId="591B425B" w14:textId="77777777" w:rsidR="00EF0BDE" w:rsidRDefault="00BE1AEE" w:rsidP="00EF0BDE">
      <w:pPr>
        <w:rPr>
          <w:lang w:val="vi-VN"/>
        </w:rPr>
      </w:pPr>
      <w:r>
        <w:t xml:space="preserve">Nhìn chung, đề tài đã xây dựng được một hệ thống CRM cơ bản có khả năng hỗ trợ quản lý khách hàng và tự động hóa một số quy trình nghiệp vụ trong doanh </w:t>
      </w:r>
      <w:r>
        <w:lastRenderedPageBreak/>
        <w:t>nghiệp. Mặc dù vẫn còn một số điểm cần tiếp tục hoàn thiện, hệ thống đã tạo ra nền tảng ban đầu cho việc nghiên cứu và phát triển các giải pháp CRM tích hợp trí tuệ nhân tạo trong thực tế.</w:t>
      </w:r>
    </w:p>
    <w:p w14:paraId="149753D8" w14:textId="0F8E1729" w:rsidR="008B464C" w:rsidRPr="00EF0BDE" w:rsidRDefault="00BE1AEE" w:rsidP="00EF0BDE">
      <w:pPr>
        <w:sectPr w:rsidR="008B464C" w:rsidRPr="00EF0BDE" w:rsidSect="009165B5">
          <w:pgSz w:w="11907" w:h="16840" w:code="9"/>
          <w:pgMar w:top="1701" w:right="1134" w:bottom="1701" w:left="1985" w:header="709" w:footer="709" w:gutter="0"/>
          <w:cols w:space="708"/>
          <w:docGrid w:linePitch="360"/>
        </w:sectPr>
      </w:pPr>
      <w:r>
        <w:t>Cuối cùng, em xin bày tỏ lòng biết ơn sâu sắc đến cô Nguyễn Thị Mai Dung, người đã tận tình hướng dẫn, hỗ trợ và đóng góp nhiều ý kiến quý báu trong suốt quá trình thực hiện đồ án. Những sự chỉ dẫn và góp ý của cô đã giúp em định hướng rõ ràng hơn trong quá trình nghiên cứu cũng như hoàn thiện đề tài. Em cũng xin gửi lời cảm ơn đến các thầy cô trong khoa đã truyền đạt những kiến thức nền tảng quan trọng trong suốt quá trình học tập, giúp em có đủ cơ sở để thực hiện và hoàn thành đồ án tốt nghiệp này.</w:t>
      </w:r>
    </w:p>
    <w:p w14:paraId="0C783846" w14:textId="77777777" w:rsidR="00BB71A4" w:rsidRDefault="0007352A" w:rsidP="00440684">
      <w:pPr>
        <w:pStyle w:val="Heading1"/>
        <w:numPr>
          <w:ilvl w:val="0"/>
          <w:numId w:val="0"/>
        </w:numPr>
      </w:pPr>
      <w:bookmarkStart w:id="117" w:name="_Toc169424254"/>
      <w:bookmarkStart w:id="118" w:name="_Toc224486112"/>
      <w:r>
        <w:lastRenderedPageBreak/>
        <w:t>TÀI LIỆU THAM KHẢO</w:t>
      </w:r>
      <w:bookmarkEnd w:id="117"/>
      <w:bookmarkEnd w:id="118"/>
    </w:p>
    <w:p w14:paraId="10D272F4" w14:textId="77777777" w:rsidR="0007352A" w:rsidRPr="008D080A" w:rsidRDefault="0007352A" w:rsidP="008D080A">
      <w:pPr>
        <w:pStyle w:val="Like-Numbering"/>
      </w:pPr>
      <w:r w:rsidRPr="008D080A">
        <w:t>Các tài liệu từ Internet</w:t>
      </w:r>
    </w:p>
    <w:p w14:paraId="570A56C0" w14:textId="2B5BF1C0" w:rsidR="00A149DB" w:rsidRPr="008452D7" w:rsidRDefault="00A149DB" w:rsidP="00A149DB">
      <w:pPr>
        <w:pStyle w:val="Tailieuthamkhao"/>
      </w:pPr>
      <w:r>
        <w:t>Tài liệu chính thức của NocoBase:</w:t>
      </w:r>
      <w:r>
        <w:rPr>
          <w:lang w:val="vi-VN"/>
        </w:rPr>
        <w:t xml:space="preserve"> </w:t>
      </w:r>
      <w:hyperlink r:id="rId49" w:history="1">
        <w:r w:rsidRPr="00215643">
          <w:rPr>
            <w:rStyle w:val="Hyperlink"/>
          </w:rPr>
          <w:t>https://docs.nocobase.com</w:t>
        </w:r>
      </w:hyperlink>
    </w:p>
    <w:p w14:paraId="3DE4A726" w14:textId="7C661116" w:rsidR="008452D7" w:rsidRPr="00D72413" w:rsidRDefault="008452D7" w:rsidP="00A149DB">
      <w:pPr>
        <w:pStyle w:val="Tailieuthamkhao"/>
      </w:pPr>
      <w:r>
        <w:rPr>
          <w:lang w:val="vi-VN"/>
        </w:rPr>
        <w:t xml:space="preserve">Link mã nguồn nocobase: </w:t>
      </w:r>
      <w:hyperlink r:id="rId50" w:history="1">
        <w:r w:rsidR="00D72413" w:rsidRPr="00D51A26">
          <w:rPr>
            <w:rStyle w:val="Hyperlink"/>
            <w:lang w:val="vi-VN"/>
          </w:rPr>
          <w:t>https://github.com/nocobase/nocobase</w:t>
        </w:r>
      </w:hyperlink>
    </w:p>
    <w:p w14:paraId="2A52ABF2" w14:textId="541351C4" w:rsidR="00D72413" w:rsidRPr="00D72413" w:rsidRDefault="00D72413" w:rsidP="00D72413">
      <w:pPr>
        <w:pStyle w:val="Tailieuthamkhao"/>
      </w:pPr>
      <w:r>
        <w:rPr>
          <w:lang w:val="vi-VN"/>
        </w:rPr>
        <w:t xml:space="preserve">Link mã nguồn n8n: </w:t>
      </w:r>
      <w:hyperlink r:id="rId51" w:history="1">
        <w:r w:rsidRPr="00D51A26">
          <w:rPr>
            <w:rStyle w:val="Hyperlink"/>
            <w:lang w:val="vi-VN"/>
          </w:rPr>
          <w:t>https://github.com/n8n-io/self-hosted-ai-starter-kit</w:t>
        </w:r>
      </w:hyperlink>
    </w:p>
    <w:p w14:paraId="0705C35E" w14:textId="3FA6BBA4" w:rsidR="00A149DB" w:rsidRPr="00A149DB" w:rsidRDefault="00A149DB" w:rsidP="00D72413">
      <w:pPr>
        <w:pStyle w:val="Tailieuthamkhao"/>
      </w:pPr>
      <w:r>
        <w:t>Tài liệu hướng dẫn của n8n:</w:t>
      </w:r>
      <w:r w:rsidRPr="00D72413">
        <w:rPr>
          <w:lang w:val="vi-VN"/>
        </w:rPr>
        <w:t xml:space="preserve"> </w:t>
      </w:r>
      <w:hyperlink r:id="rId52" w:history="1">
        <w:r w:rsidRPr="00215643">
          <w:rPr>
            <w:rStyle w:val="Hyperlink"/>
          </w:rPr>
          <w:t>https://docs.n8n.io</w:t>
        </w:r>
      </w:hyperlink>
    </w:p>
    <w:p w14:paraId="3D75DD12" w14:textId="5F3EB733" w:rsidR="00A149DB" w:rsidRPr="00A149DB" w:rsidRDefault="00A149DB" w:rsidP="00A149DB">
      <w:pPr>
        <w:pStyle w:val="Tailieuthamkhao"/>
      </w:pPr>
      <w:r>
        <w:t>Tài liệu API của Google Calendar:</w:t>
      </w:r>
      <w:r>
        <w:rPr>
          <w:lang w:val="vi-VN"/>
        </w:rPr>
        <w:t xml:space="preserve"> </w:t>
      </w:r>
      <w:hyperlink r:id="rId53" w:history="1">
        <w:r w:rsidRPr="00215643">
          <w:rPr>
            <w:rStyle w:val="Hyperlink"/>
          </w:rPr>
          <w:t>https://developers.google.com/calendar</w:t>
        </w:r>
      </w:hyperlink>
    </w:p>
    <w:p w14:paraId="25B65F61" w14:textId="035A0982" w:rsidR="00A149DB" w:rsidRPr="00A149DB" w:rsidRDefault="00A149DB" w:rsidP="00A149DB">
      <w:pPr>
        <w:pStyle w:val="Tailieuthamkhao"/>
      </w:pPr>
      <w:r>
        <w:t>Tài liệu về mô hình AI Gemini:</w:t>
      </w:r>
      <w:r>
        <w:rPr>
          <w:lang w:val="vi-VN"/>
        </w:rPr>
        <w:t xml:space="preserve"> </w:t>
      </w:r>
      <w:hyperlink r:id="rId54" w:history="1">
        <w:r w:rsidRPr="00215643">
          <w:rPr>
            <w:rStyle w:val="Hyperlink"/>
          </w:rPr>
          <w:t>https://ai.google.dev</w:t>
        </w:r>
      </w:hyperlink>
    </w:p>
    <w:p w14:paraId="0795961C" w14:textId="6FF6DB41" w:rsidR="00A149DB" w:rsidRPr="00A149DB" w:rsidRDefault="00A149DB" w:rsidP="00A149DB">
      <w:pPr>
        <w:pStyle w:val="Tailieuthamkhao"/>
      </w:pPr>
      <w:r>
        <w:t>Tài liệu mô hình chuyển giọng nói thành văn bản Whisper của OpenAI:</w:t>
      </w:r>
      <w:r w:rsidR="00D72413">
        <w:rPr>
          <w:lang w:val="vi-VN"/>
        </w:rPr>
        <w:t xml:space="preserve"> </w:t>
      </w:r>
      <w:hyperlink r:id="rId55" w:history="1">
        <w:r w:rsidR="00D72413" w:rsidRPr="00D51A26">
          <w:rPr>
            <w:rStyle w:val="Hyperlink"/>
          </w:rPr>
          <w:t>https://github.com/openai/whisper</w:t>
        </w:r>
      </w:hyperlink>
    </w:p>
    <w:p w14:paraId="10DF3AE2" w14:textId="28C52B88" w:rsidR="00A149DB" w:rsidRPr="00A149DB" w:rsidRDefault="00A149DB" w:rsidP="00A149DB">
      <w:pPr>
        <w:pStyle w:val="Tailieuthamkhao"/>
      </w:pPr>
      <w:r>
        <w:t>Tài liệu tích hợp thanh toán của SePay:</w:t>
      </w:r>
      <w:r>
        <w:rPr>
          <w:lang w:val="vi-VN"/>
        </w:rPr>
        <w:t xml:space="preserve"> </w:t>
      </w:r>
      <w:hyperlink r:id="rId56" w:history="1">
        <w:r w:rsidRPr="00215643">
          <w:rPr>
            <w:rStyle w:val="Hyperlink"/>
          </w:rPr>
          <w:t>https://sepay.vn</w:t>
        </w:r>
      </w:hyperlink>
    </w:p>
    <w:p w14:paraId="6DCDA28F" w14:textId="454AE8FE" w:rsidR="0007352A" w:rsidRPr="00A149DB" w:rsidRDefault="00A149DB" w:rsidP="00A149DB">
      <w:pPr>
        <w:pStyle w:val="Tailieuthamkhao"/>
      </w:pPr>
      <w:r>
        <w:t>Tài liệu API của Gmail:</w:t>
      </w:r>
      <w:r w:rsidR="00361395">
        <w:rPr>
          <w:lang w:val="vi-VN"/>
        </w:rPr>
        <w:t xml:space="preserve"> </w:t>
      </w:r>
      <w:hyperlink r:id="rId57" w:history="1">
        <w:r w:rsidR="00084D37" w:rsidRPr="00084D37">
          <w:rPr>
            <w:rStyle w:val="Hyperlink"/>
            <w:lang w:val="en-US"/>
          </w:rPr>
          <w:t>Tổng quan về Gmail API  |  Google for Developers</w:t>
        </w:r>
      </w:hyperlink>
    </w:p>
    <w:p w14:paraId="338402F9" w14:textId="77777777" w:rsidR="00EA7CFA" w:rsidRPr="005C01AE" w:rsidRDefault="00EA7CFA" w:rsidP="005C01AE">
      <w:pPr>
        <w:ind w:firstLine="0"/>
        <w:rPr>
          <w:lang w:val="vi-VN"/>
        </w:rPr>
      </w:pPr>
    </w:p>
    <w:sectPr w:rsidR="00EA7CFA" w:rsidRPr="005C01AE" w:rsidSect="009165B5">
      <w:headerReference w:type="even" r:id="rId58"/>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5D19A" w14:textId="77777777" w:rsidR="00806C37" w:rsidRDefault="00806C37">
      <w:r>
        <w:separator/>
      </w:r>
    </w:p>
    <w:p w14:paraId="22E6B28D" w14:textId="77777777" w:rsidR="00806C37" w:rsidRDefault="00806C37"/>
  </w:endnote>
  <w:endnote w:type="continuationSeparator" w:id="0">
    <w:p w14:paraId="03DFA5E9" w14:textId="77777777" w:rsidR="00806C37" w:rsidRDefault="00806C37">
      <w:r>
        <w:continuationSeparator/>
      </w:r>
    </w:p>
    <w:p w14:paraId="35EC88CA" w14:textId="77777777" w:rsidR="00806C37" w:rsidRDefault="00806C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Times New Roman"/>
    <w:charset w:val="00"/>
    <w:family w:val="auto"/>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A3FF" w14:textId="5A8E7EC5" w:rsidR="003F6BF4" w:rsidRPr="008C1E9B" w:rsidRDefault="003F6BF4" w:rsidP="00246166">
    <w:pPr>
      <w:pStyle w:val="Footer"/>
      <w:tabs>
        <w:tab w:val="left" w:pos="2700"/>
        <w:tab w:val="center" w:pos="4394"/>
      </w:tabs>
      <w:ind w:firstLine="0"/>
      <w:jc w:val="center"/>
      <w:rPr>
        <w:b/>
        <w:sz w:val="24"/>
        <w:lang w:val="vi-VN"/>
      </w:rPr>
    </w:pPr>
    <w:r w:rsidRPr="00895338">
      <w:rPr>
        <w:b/>
        <w:sz w:val="24"/>
      </w:rPr>
      <w:t xml:space="preserve">HÀ NỘI </w:t>
    </w:r>
    <w:r w:rsidR="008C1E9B">
      <w:rPr>
        <w:b/>
        <w:sz w:val="24"/>
      </w:rPr>
      <w:t>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16048" w14:textId="77777777" w:rsidR="003F6BF4" w:rsidRDefault="003F6BF4"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E2776BB" w14:textId="77777777" w:rsidR="003F6BF4" w:rsidRDefault="003F6BF4" w:rsidP="008F3A79">
    <w:pPr>
      <w:pStyle w:val="Footer"/>
      <w:ind w:right="360"/>
    </w:pPr>
  </w:p>
  <w:p w14:paraId="2B02D633" w14:textId="77777777" w:rsidR="003F6BF4" w:rsidRDefault="003F6BF4"/>
  <w:p w14:paraId="26E03C71" w14:textId="77777777" w:rsidR="003F6BF4" w:rsidRDefault="003F6BF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41"/>
      <w:gridCol w:w="2909"/>
      <w:gridCol w:w="2938"/>
    </w:tblGrid>
    <w:tr w:rsidR="003F6BF4" w14:paraId="58ECA065" w14:textId="77777777" w:rsidTr="009165B5">
      <w:tc>
        <w:tcPr>
          <w:tcW w:w="2979" w:type="dxa"/>
          <w:shd w:val="clear" w:color="auto" w:fill="FAFAFA"/>
        </w:tcPr>
        <w:p w14:paraId="4505D00A" w14:textId="5AC3BA6C" w:rsidR="003F6BF4" w:rsidRPr="00D75480" w:rsidRDefault="00D75480" w:rsidP="00C24DC5">
          <w:pPr>
            <w:pStyle w:val="Footer"/>
            <w:tabs>
              <w:tab w:val="clear" w:pos="4320"/>
              <w:tab w:val="clear" w:pos="8640"/>
            </w:tabs>
            <w:spacing w:before="0" w:line="240" w:lineRule="auto"/>
            <w:ind w:right="360" w:firstLine="0"/>
            <w:rPr>
              <w:i/>
              <w:sz w:val="24"/>
              <w:lang w:val="vi-VN"/>
            </w:rPr>
          </w:pPr>
          <w:r>
            <w:rPr>
              <w:i/>
              <w:sz w:val="24"/>
            </w:rPr>
            <w:t>Đỗ</w:t>
          </w:r>
          <w:r>
            <w:rPr>
              <w:i/>
              <w:sz w:val="24"/>
              <w:lang w:val="vi-VN"/>
            </w:rPr>
            <w:t xml:space="preserve"> Minh Anh</w:t>
          </w:r>
        </w:p>
      </w:tc>
      <w:tc>
        <w:tcPr>
          <w:tcW w:w="2961" w:type="dxa"/>
          <w:shd w:val="clear" w:color="auto" w:fill="FAFAFA"/>
        </w:tcPr>
        <w:p w14:paraId="0B0AF158" w14:textId="77777777" w:rsidR="003F6BF4" w:rsidRPr="00B57E92" w:rsidRDefault="003F6BF4" w:rsidP="009165B5">
          <w:pPr>
            <w:pStyle w:val="Footer"/>
            <w:tabs>
              <w:tab w:val="clear" w:pos="4320"/>
              <w:tab w:val="clear" w:pos="8640"/>
            </w:tabs>
            <w:spacing w:before="0" w:line="240" w:lineRule="auto"/>
            <w:ind w:firstLine="0"/>
            <w:jc w:val="center"/>
            <w:rPr>
              <w:sz w:val="24"/>
            </w:rPr>
          </w:pPr>
          <w:r w:rsidRPr="00B57E92">
            <w:rPr>
              <w:rStyle w:val="PageNumber"/>
              <w:sz w:val="24"/>
            </w:rPr>
            <w:fldChar w:fldCharType="begin"/>
          </w:r>
          <w:r w:rsidRPr="00B57E92">
            <w:rPr>
              <w:rStyle w:val="PageNumber"/>
              <w:sz w:val="24"/>
            </w:rPr>
            <w:instrText xml:space="preserve">PAGE  </w:instrText>
          </w:r>
          <w:r w:rsidRPr="00B57E92">
            <w:rPr>
              <w:rStyle w:val="PageNumber"/>
              <w:sz w:val="24"/>
            </w:rPr>
            <w:fldChar w:fldCharType="separate"/>
          </w:r>
          <w:r>
            <w:rPr>
              <w:rStyle w:val="PageNumber"/>
              <w:noProof/>
              <w:sz w:val="24"/>
            </w:rPr>
            <w:t>3</w:t>
          </w:r>
          <w:r w:rsidRPr="00B57E92">
            <w:rPr>
              <w:rStyle w:val="PageNumber"/>
              <w:sz w:val="24"/>
            </w:rPr>
            <w:fldChar w:fldCharType="end"/>
          </w:r>
        </w:p>
      </w:tc>
      <w:tc>
        <w:tcPr>
          <w:tcW w:w="2962" w:type="dxa"/>
          <w:shd w:val="clear" w:color="auto" w:fill="FAFAFA"/>
        </w:tcPr>
        <w:p w14:paraId="3DD96B0D" w14:textId="0D0EF18C" w:rsidR="003F6BF4" w:rsidRPr="00570EF4" w:rsidRDefault="003F6BF4" w:rsidP="00C24DC5">
          <w:pPr>
            <w:pStyle w:val="Footer"/>
            <w:tabs>
              <w:tab w:val="clear" w:pos="4320"/>
              <w:tab w:val="clear" w:pos="8640"/>
            </w:tabs>
            <w:spacing w:before="0" w:line="240" w:lineRule="auto"/>
            <w:ind w:right="-1" w:firstLine="0"/>
            <w:jc w:val="right"/>
            <w:rPr>
              <w:i/>
              <w:sz w:val="24"/>
            </w:rPr>
          </w:pPr>
          <w:r>
            <w:rPr>
              <w:i/>
              <w:sz w:val="24"/>
            </w:rPr>
            <w:t xml:space="preserve">Lớp </w:t>
          </w:r>
          <w:r w:rsidR="00D75480">
            <w:rPr>
              <w:i/>
              <w:sz w:val="24"/>
            </w:rPr>
            <w:t>DCCTCLC66A2</w:t>
          </w:r>
        </w:p>
      </w:tc>
    </w:tr>
  </w:tbl>
  <w:p w14:paraId="08D23842" w14:textId="77777777" w:rsidR="003F6BF4" w:rsidRDefault="003F6BF4" w:rsidP="008F3A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03DBA" w14:textId="77777777" w:rsidR="00806C37" w:rsidRDefault="00806C37">
      <w:r>
        <w:separator/>
      </w:r>
    </w:p>
    <w:p w14:paraId="2E6CE99B" w14:textId="77777777" w:rsidR="00806C37" w:rsidRDefault="00806C37"/>
  </w:footnote>
  <w:footnote w:type="continuationSeparator" w:id="0">
    <w:p w14:paraId="00388BD3" w14:textId="77777777" w:rsidR="00806C37" w:rsidRDefault="00806C37">
      <w:r>
        <w:continuationSeparator/>
      </w:r>
    </w:p>
    <w:p w14:paraId="1458C31F" w14:textId="77777777" w:rsidR="00806C37" w:rsidRDefault="00806C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DC292" w14:textId="77777777" w:rsidR="003F6BF4" w:rsidRPr="00784843" w:rsidRDefault="003F6BF4" w:rsidP="00784843">
    <w:pPr>
      <w:pStyle w:val="Header"/>
      <w:ind w:firstLine="0"/>
      <w:rPr>
        <w:lang w:val="vi-VN"/>
      </w:rP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9004"/>
    </w:tblGrid>
    <w:tr w:rsidR="003F6BF4" w:rsidRPr="00570EF4" w14:paraId="271040D0" w14:textId="77777777" w:rsidTr="009165B5">
      <w:tc>
        <w:tcPr>
          <w:tcW w:w="9004" w:type="dxa"/>
          <w:shd w:val="clear" w:color="auto" w:fill="FAFAFA"/>
        </w:tcPr>
        <w:p w14:paraId="747E29A3" w14:textId="023BDC35" w:rsidR="003F6BF4" w:rsidRPr="0023612F" w:rsidRDefault="003F6BF4" w:rsidP="009165B5">
          <w:pPr>
            <w:pStyle w:val="Header"/>
            <w:spacing w:before="0" w:line="240" w:lineRule="auto"/>
            <w:ind w:firstLine="0"/>
            <w:rPr>
              <w:i/>
              <w:sz w:val="24"/>
              <w:lang w:val="vi-VN"/>
            </w:rPr>
          </w:pPr>
          <w:r>
            <w:rPr>
              <w:i/>
              <w:sz w:val="24"/>
            </w:rPr>
            <w:t>Đồ án tốt nghiệp ngành CNTT</w:t>
          </w:r>
        </w:p>
      </w:tc>
    </w:tr>
  </w:tbl>
  <w:p w14:paraId="359322EF" w14:textId="77777777" w:rsidR="003F6BF4" w:rsidRPr="00162939" w:rsidRDefault="003F6BF4" w:rsidP="00162939">
    <w:pPr>
      <w:pStyle w:val="Header"/>
      <w:spacing w:before="0" w:line="240" w:lineRule="aut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A6734" w14:textId="77777777" w:rsidR="003F6BF4" w:rsidRDefault="003F6B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FC08AC"/>
    <w:lvl w:ilvl="0">
      <w:start w:val="1"/>
      <w:numFmt w:val="decimal"/>
      <w:lvlText w:val="%1."/>
      <w:lvlJc w:val="left"/>
      <w:pPr>
        <w:tabs>
          <w:tab w:val="num" w:pos="1492"/>
        </w:tabs>
        <w:ind w:left="1492" w:hanging="360"/>
      </w:pPr>
    </w:lvl>
  </w:abstractNum>
  <w:abstractNum w:abstractNumId="1" w15:restartNumberingAfterBreak="0">
    <w:nsid w:val="FFFFFF7E"/>
    <w:multiLevelType w:val="singleLevel"/>
    <w:tmpl w:val="BA168310"/>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3712FB12"/>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E2D821A2"/>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F20EB65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7D10559C"/>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C2C46766"/>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6436C06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D2861CC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C62A4C"/>
    <w:multiLevelType w:val="multilevel"/>
    <w:tmpl w:val="CE90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39009C"/>
    <w:multiLevelType w:val="hybridMultilevel"/>
    <w:tmpl w:val="01A2EE20"/>
    <w:lvl w:ilvl="0" w:tplc="168A1ACA">
      <w:start w:val="1"/>
      <w:numFmt w:val="bullet"/>
      <w:lvlText w:val="F"/>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3E36F1"/>
    <w:multiLevelType w:val="hybridMultilevel"/>
    <w:tmpl w:val="CDD84EDC"/>
    <w:lvl w:ilvl="0" w:tplc="C5F01D34">
      <w:start w:val="1"/>
      <w:numFmt w:val="decimal"/>
      <w:lvlText w:val="[%1]."/>
      <w:lvlJc w:val="left"/>
      <w:pPr>
        <w:tabs>
          <w:tab w:val="num" w:pos="510"/>
        </w:tabs>
        <w:ind w:left="510" w:hanging="510"/>
      </w:pPr>
      <w:rPr>
        <w:rFonts w:hint="default"/>
        <w:sz w:val="28"/>
        <w:szCs w:val="28"/>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2" w15:restartNumberingAfterBreak="0">
    <w:nsid w:val="03F63042"/>
    <w:multiLevelType w:val="multilevel"/>
    <w:tmpl w:val="B28C1A7A"/>
    <w:lvl w:ilvl="0">
      <w:start w:val="1"/>
      <w:numFmt w:val="decimal"/>
      <w:pStyle w:val="Heading1"/>
      <w:suff w:val="nothing"/>
      <w:lvlText w:val="CHƯƠNG %1"/>
      <w:lvlJc w:val="left"/>
      <w:pPr>
        <w:ind w:left="0" w:firstLine="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04554E9D"/>
    <w:multiLevelType w:val="hybridMultilevel"/>
    <w:tmpl w:val="CAC814F2"/>
    <w:lvl w:ilvl="0" w:tplc="3C88823E">
      <w:start w:val="1"/>
      <w:numFmt w:val="bullet"/>
      <w:lvlText w:val=""/>
      <w:lvlJc w:val="left"/>
      <w:pPr>
        <w:ind w:left="1211" w:hanging="360"/>
      </w:pPr>
      <w:rPr>
        <w:rFonts w:ascii="Wingdings" w:hAnsi="Wingdings" w:hint="default"/>
        <w:color w:val="auto"/>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4" w15:restartNumberingAfterBreak="0">
    <w:nsid w:val="04D6383D"/>
    <w:multiLevelType w:val="multilevel"/>
    <w:tmpl w:val="5B122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700E63"/>
    <w:multiLevelType w:val="hybridMultilevel"/>
    <w:tmpl w:val="22D0F5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097F777F"/>
    <w:multiLevelType w:val="hybridMultilevel"/>
    <w:tmpl w:val="4EF8D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1">
    <w:nsid w:val="0B4218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0BE20969"/>
    <w:multiLevelType w:val="hybridMultilevel"/>
    <w:tmpl w:val="7B560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C0E3547"/>
    <w:multiLevelType w:val="multilevel"/>
    <w:tmpl w:val="281E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AC66C6"/>
    <w:multiLevelType w:val="hybridMultilevel"/>
    <w:tmpl w:val="1A88236C"/>
    <w:lvl w:ilvl="0" w:tplc="168A1ACA">
      <w:start w:val="1"/>
      <w:numFmt w:val="bullet"/>
      <w:lvlText w:val="F"/>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0DA81DEA"/>
    <w:multiLevelType w:val="hybridMultilevel"/>
    <w:tmpl w:val="8934FD00"/>
    <w:lvl w:ilvl="0" w:tplc="3CB2E33E">
      <w:start w:val="1"/>
      <w:numFmt w:val="decimal"/>
      <w:lvlText w:val="%1."/>
      <w:lvlJc w:val="left"/>
      <w:pPr>
        <w:ind w:left="1494"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0EEC1492"/>
    <w:multiLevelType w:val="multilevel"/>
    <w:tmpl w:val="94F4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78757B"/>
    <w:multiLevelType w:val="multilevel"/>
    <w:tmpl w:val="7E08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1">
    <w:nsid w:val="118B29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2DC278B"/>
    <w:multiLevelType w:val="multilevel"/>
    <w:tmpl w:val="8D52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897F22"/>
    <w:multiLevelType w:val="multilevel"/>
    <w:tmpl w:val="427E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4B6A86"/>
    <w:multiLevelType w:val="hybridMultilevel"/>
    <w:tmpl w:val="3A5688A4"/>
    <w:lvl w:ilvl="0" w:tplc="0C09000B">
      <w:start w:val="1"/>
      <w:numFmt w:val="bullet"/>
      <w:lvlText w:val=""/>
      <w:lvlJc w:val="left"/>
      <w:pPr>
        <w:ind w:left="1287" w:hanging="360"/>
      </w:pPr>
      <w:rPr>
        <w:rFonts w:ascii="Wingdings" w:hAnsi="Wingdings" w:hint="default"/>
      </w:rPr>
    </w:lvl>
    <w:lvl w:ilvl="1" w:tplc="042A0003">
      <w:start w:val="1"/>
      <w:numFmt w:val="bullet"/>
      <w:lvlText w:val="o"/>
      <w:lvlJc w:val="left"/>
      <w:pPr>
        <w:ind w:left="3763"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8" w15:restartNumberingAfterBreak="0">
    <w:nsid w:val="1B7161DC"/>
    <w:multiLevelType w:val="multilevel"/>
    <w:tmpl w:val="E592AD0E"/>
    <w:lvl w:ilvl="0">
      <w:start w:val="1"/>
      <w:numFmt w:val="decimal"/>
      <w:suff w:val="nothing"/>
      <w:lvlText w:val="CHƯƠNG %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1CA3529F"/>
    <w:multiLevelType w:val="multilevel"/>
    <w:tmpl w:val="E38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8D59EB"/>
    <w:multiLevelType w:val="hybridMultilevel"/>
    <w:tmpl w:val="8D5A3D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E722DDE"/>
    <w:multiLevelType w:val="hybridMultilevel"/>
    <w:tmpl w:val="97A2B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EE14908"/>
    <w:multiLevelType w:val="hybridMultilevel"/>
    <w:tmpl w:val="0410143E"/>
    <w:lvl w:ilvl="0" w:tplc="3CB2E33E">
      <w:start w:val="1"/>
      <w:numFmt w:val="decimal"/>
      <w:lvlText w:val="%1."/>
      <w:lvlJc w:val="left"/>
      <w:pPr>
        <w:ind w:left="1494"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27F177A1"/>
    <w:multiLevelType w:val="multilevel"/>
    <w:tmpl w:val="6F28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1">
    <w:nsid w:val="2A0A7CA9"/>
    <w:multiLevelType w:val="multilevel"/>
    <w:tmpl w:val="1C703F62"/>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1">
    <w:nsid w:val="2A5C41F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F447180"/>
    <w:multiLevelType w:val="multilevel"/>
    <w:tmpl w:val="3C526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166792"/>
    <w:multiLevelType w:val="multilevel"/>
    <w:tmpl w:val="4284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705B0B"/>
    <w:multiLevelType w:val="hybridMultilevel"/>
    <w:tmpl w:val="D6F86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661A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4990805"/>
    <w:multiLevelType w:val="multilevel"/>
    <w:tmpl w:val="AEF2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B439C8"/>
    <w:multiLevelType w:val="multilevel"/>
    <w:tmpl w:val="C988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8D0758"/>
    <w:multiLevelType w:val="hybridMultilevel"/>
    <w:tmpl w:val="B7E8A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BD217EB"/>
    <w:multiLevelType w:val="multilevel"/>
    <w:tmpl w:val="90F6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124D9B"/>
    <w:multiLevelType w:val="hybridMultilevel"/>
    <w:tmpl w:val="0FFEE59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 w15:restartNumberingAfterBreak="0">
    <w:nsid w:val="42D36B5E"/>
    <w:multiLevelType w:val="multilevel"/>
    <w:tmpl w:val="D4F2EBBE"/>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56865DC"/>
    <w:multiLevelType w:val="hybridMultilevel"/>
    <w:tmpl w:val="E0C46924"/>
    <w:lvl w:ilvl="0" w:tplc="0C09000B">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7" w15:restartNumberingAfterBreak="0">
    <w:nsid w:val="45CB366A"/>
    <w:multiLevelType w:val="hybridMultilevel"/>
    <w:tmpl w:val="9D4ABCA2"/>
    <w:lvl w:ilvl="0" w:tplc="3CB2E33E">
      <w:start w:val="1"/>
      <w:numFmt w:val="decimal"/>
      <w:lvlText w:val="%1."/>
      <w:lvlJc w:val="left"/>
      <w:pPr>
        <w:ind w:left="1494"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8" w15:restartNumberingAfterBreak="0">
    <w:nsid w:val="46CE18E9"/>
    <w:multiLevelType w:val="multilevel"/>
    <w:tmpl w:val="97B0A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EF5469"/>
    <w:multiLevelType w:val="multilevel"/>
    <w:tmpl w:val="2002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121CB4"/>
    <w:multiLevelType w:val="hybridMultilevel"/>
    <w:tmpl w:val="9CE23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A30599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4B36137D"/>
    <w:multiLevelType w:val="hybridMultilevel"/>
    <w:tmpl w:val="A49C9E6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4D56264E"/>
    <w:multiLevelType w:val="hybridMultilevel"/>
    <w:tmpl w:val="82D836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5" w15:restartNumberingAfterBreak="0">
    <w:nsid w:val="514B7EA6"/>
    <w:multiLevelType w:val="multilevel"/>
    <w:tmpl w:val="DA569D7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15:restartNumberingAfterBreak="0">
    <w:nsid w:val="51C37F8F"/>
    <w:multiLevelType w:val="hybridMultilevel"/>
    <w:tmpl w:val="89B2EFA6"/>
    <w:lvl w:ilvl="0" w:tplc="168A1ACA">
      <w:start w:val="1"/>
      <w:numFmt w:val="bullet"/>
      <w:lvlText w:val="F"/>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1CD720B"/>
    <w:multiLevelType w:val="hybridMultilevel"/>
    <w:tmpl w:val="0E0AEB98"/>
    <w:lvl w:ilvl="0" w:tplc="D48E070C">
      <w:start w:val="1"/>
      <w:numFmt w:val="decimal"/>
      <w:lvlText w:val="Phô lôc %1"/>
      <w:lvlJc w:val="left"/>
      <w:pPr>
        <w:tabs>
          <w:tab w:val="num" w:pos="360"/>
        </w:tabs>
        <w:ind w:left="360" w:hanging="360"/>
      </w:pPr>
      <w:rPr>
        <w:rFonts w:ascii=".VnTimeH" w:hAnsi=".VnTimeH"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52746952"/>
    <w:multiLevelType w:val="hybridMultilevel"/>
    <w:tmpl w:val="640E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2E273D6"/>
    <w:multiLevelType w:val="multilevel"/>
    <w:tmpl w:val="3F224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4D53F22"/>
    <w:multiLevelType w:val="multilevel"/>
    <w:tmpl w:val="532C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316887"/>
    <w:multiLevelType w:val="hybridMultilevel"/>
    <w:tmpl w:val="99F0FD2C"/>
    <w:lvl w:ilvl="0" w:tplc="0C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2" w15:restartNumberingAfterBreak="0">
    <w:nsid w:val="57675919"/>
    <w:multiLevelType w:val="hybridMultilevel"/>
    <w:tmpl w:val="DEDC6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862019B"/>
    <w:multiLevelType w:val="multilevel"/>
    <w:tmpl w:val="A382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070C5D"/>
    <w:multiLevelType w:val="multilevel"/>
    <w:tmpl w:val="D6E4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B01D01"/>
    <w:multiLevelType w:val="multilevel"/>
    <w:tmpl w:val="BFD4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0B7E92"/>
    <w:multiLevelType w:val="hybridMultilevel"/>
    <w:tmpl w:val="35543BA4"/>
    <w:lvl w:ilvl="0" w:tplc="0C09000B">
      <w:start w:val="1"/>
      <w:numFmt w:val="bullet"/>
      <w:lvlText w:val=""/>
      <w:lvlJc w:val="left"/>
      <w:pPr>
        <w:ind w:left="720" w:hanging="360"/>
      </w:pPr>
      <w:rPr>
        <w:rFonts w:ascii="Wingdings" w:hAnsi="Wingdings" w:hint="default"/>
      </w:rPr>
    </w:lvl>
    <w:lvl w:ilvl="1" w:tplc="0C090009">
      <w:start w:val="1"/>
      <w:numFmt w:val="bullet"/>
      <w:lvlText w:val=""/>
      <w:lvlJc w:val="left"/>
      <w:pPr>
        <w:ind w:left="1440" w:hanging="360"/>
      </w:pPr>
      <w:rPr>
        <w:rFonts w:ascii="Wingdings" w:hAnsi="Wingdings"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5FB31217"/>
    <w:multiLevelType w:val="hybridMultilevel"/>
    <w:tmpl w:val="45A65E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62412EB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 w15:restartNumberingAfterBreak="0">
    <w:nsid w:val="631033EB"/>
    <w:multiLevelType w:val="hybridMultilevel"/>
    <w:tmpl w:val="3F564A36"/>
    <w:lvl w:ilvl="0" w:tplc="11AAFC44">
      <w:start w:val="1"/>
      <w:numFmt w:val="upperRoman"/>
      <w:lvlText w:val="%1."/>
      <w:lvlJc w:val="left"/>
      <w:pPr>
        <w:ind w:left="1080" w:hanging="72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0" w15:restartNumberingAfterBreak="0">
    <w:nsid w:val="640F4F07"/>
    <w:multiLevelType w:val="hybridMultilevel"/>
    <w:tmpl w:val="F24CDA04"/>
    <w:lvl w:ilvl="0" w:tplc="3C88823E">
      <w:start w:val="1"/>
      <w:numFmt w:val="bullet"/>
      <w:lvlText w:val=""/>
      <w:lvlJc w:val="left"/>
      <w:pPr>
        <w:ind w:left="1287" w:hanging="360"/>
      </w:pPr>
      <w:rPr>
        <w:rFonts w:ascii="Wingdings" w:hAnsi="Wingdings"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1" w15:restartNumberingAfterBreak="0">
    <w:nsid w:val="64ED31D4"/>
    <w:multiLevelType w:val="multilevel"/>
    <w:tmpl w:val="B59A6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FD6A82"/>
    <w:multiLevelType w:val="hybridMultilevel"/>
    <w:tmpl w:val="2C089F96"/>
    <w:lvl w:ilvl="0" w:tplc="A544B6E0">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1">
    <w:nsid w:val="66301163"/>
    <w:multiLevelType w:val="multilevel"/>
    <w:tmpl w:val="1C703F62"/>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678F230B"/>
    <w:multiLevelType w:val="hybridMultilevel"/>
    <w:tmpl w:val="DFEAD6B8"/>
    <w:lvl w:ilvl="0" w:tplc="66B82B26">
      <w:start w:val="1"/>
      <w:numFmt w:val="decimal"/>
      <w:pStyle w:val="Tailieuthamkhao"/>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7B83CB1"/>
    <w:multiLevelType w:val="hybridMultilevel"/>
    <w:tmpl w:val="40626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C570D1A"/>
    <w:multiLevelType w:val="multilevel"/>
    <w:tmpl w:val="06AC32C8"/>
    <w:lvl w:ilvl="0">
      <w:start w:val="1"/>
      <w:numFmt w:val="decimal"/>
      <w:suff w:val="nothing"/>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7" w15:restartNumberingAfterBreak="0">
    <w:nsid w:val="6DAF3480"/>
    <w:multiLevelType w:val="hybridMultilevel"/>
    <w:tmpl w:val="A356A8E6"/>
    <w:lvl w:ilvl="0" w:tplc="0409000D">
      <w:start w:val="1"/>
      <w:numFmt w:val="bullet"/>
      <w:lvlText w:val=""/>
      <w:lvlJc w:val="left"/>
      <w:pPr>
        <w:ind w:left="1211" w:hanging="360"/>
      </w:pPr>
      <w:rPr>
        <w:rFonts w:ascii="Wingdings" w:hAnsi="Wingdings"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78" w15:restartNumberingAfterBreak="0">
    <w:nsid w:val="6E0C1920"/>
    <w:multiLevelType w:val="hybridMultilevel"/>
    <w:tmpl w:val="E4ECBDB8"/>
    <w:lvl w:ilvl="0" w:tplc="BB8453E4">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9" w15:restartNumberingAfterBreak="0">
    <w:nsid w:val="6F030B68"/>
    <w:multiLevelType w:val="hybridMultilevel"/>
    <w:tmpl w:val="5064A0D2"/>
    <w:lvl w:ilvl="0" w:tplc="3CB2E33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0" w15:restartNumberingAfterBreak="0">
    <w:nsid w:val="6F7F3DA7"/>
    <w:multiLevelType w:val="multilevel"/>
    <w:tmpl w:val="54FEF91E"/>
    <w:lvl w:ilvl="0">
      <w:start w:val="1"/>
      <w:numFmt w:val="decimal"/>
      <w:suff w:val="nothing"/>
      <w:lvlText w:val="Ch­¬ng %1"/>
      <w:lvlJc w:val="left"/>
      <w:pPr>
        <w:ind w:left="1296" w:hanging="432"/>
      </w:pPr>
      <w:rPr>
        <w:rFonts w:hint="default"/>
      </w:rPr>
    </w:lvl>
    <w:lvl w:ilvl="1">
      <w:start w:val="1"/>
      <w:numFmt w:val="decimal"/>
      <w:suff w:val="space"/>
      <w:lvlText w:val="%1.%2"/>
      <w:lvlJc w:val="left"/>
      <w:pPr>
        <w:ind w:left="1440" w:hanging="576"/>
      </w:pPr>
      <w:rPr>
        <w:rFonts w:hint="default"/>
      </w:rPr>
    </w:lvl>
    <w:lvl w:ilvl="2">
      <w:start w:val="1"/>
      <w:numFmt w:val="decimal"/>
      <w:suff w:val="space"/>
      <w:lvlText w:val="%1.%2.%3"/>
      <w:lvlJc w:val="left"/>
      <w:pPr>
        <w:ind w:left="1584" w:hanging="720"/>
      </w:pPr>
      <w:rPr>
        <w:rFonts w:hint="default"/>
        <w:b/>
        <w:i w:val="0"/>
      </w:rPr>
    </w:lvl>
    <w:lvl w:ilvl="3">
      <w:start w:val="1"/>
      <w:numFmt w:val="decimal"/>
      <w:suff w:val="space"/>
      <w:lvlText w:val="%1.%2.%3.%4"/>
      <w:lvlJc w:val="left"/>
      <w:pPr>
        <w:ind w:left="1728" w:hanging="864"/>
      </w:pPr>
      <w:rPr>
        <w:rFonts w:hint="default"/>
      </w:rPr>
    </w:lvl>
    <w:lvl w:ilvl="4">
      <w:start w:val="1"/>
      <w:numFmt w:val="decimal"/>
      <w:lvlText w:val="%1.%2.%3.%4.%5"/>
      <w:lvlJc w:val="left"/>
      <w:pPr>
        <w:tabs>
          <w:tab w:val="num" w:pos="1872"/>
        </w:tabs>
        <w:ind w:left="1872" w:hanging="1008"/>
      </w:pPr>
      <w:rPr>
        <w:rFonts w:hint="default"/>
      </w:rPr>
    </w:lvl>
    <w:lvl w:ilvl="5">
      <w:start w:val="1"/>
      <w:numFmt w:val="decimal"/>
      <w:lvlText w:val="%1.%2.%3.%4.%5.%6"/>
      <w:lvlJc w:val="left"/>
      <w:pPr>
        <w:tabs>
          <w:tab w:val="num" w:pos="2016"/>
        </w:tabs>
        <w:ind w:left="2016" w:hanging="1152"/>
      </w:pPr>
      <w:rPr>
        <w:rFonts w:hint="default"/>
      </w:rPr>
    </w:lvl>
    <w:lvl w:ilvl="6">
      <w:start w:val="1"/>
      <w:numFmt w:val="decimal"/>
      <w:lvlText w:val="%1.%2.%3.%4.%5.%6.%7"/>
      <w:lvlJc w:val="left"/>
      <w:pPr>
        <w:tabs>
          <w:tab w:val="num" w:pos="2160"/>
        </w:tabs>
        <w:ind w:left="2160" w:hanging="1296"/>
      </w:pPr>
      <w:rPr>
        <w:rFonts w:hint="default"/>
      </w:rPr>
    </w:lvl>
    <w:lvl w:ilvl="7">
      <w:start w:val="1"/>
      <w:numFmt w:val="decimal"/>
      <w:lvlText w:val="%1.%2.%3.%4.%5.%6.%7.%8"/>
      <w:lvlJc w:val="left"/>
      <w:pPr>
        <w:tabs>
          <w:tab w:val="num" w:pos="2304"/>
        </w:tabs>
        <w:ind w:left="2304" w:hanging="1440"/>
      </w:pPr>
      <w:rPr>
        <w:rFonts w:hint="default"/>
      </w:rPr>
    </w:lvl>
    <w:lvl w:ilvl="8">
      <w:start w:val="1"/>
      <w:numFmt w:val="decimal"/>
      <w:lvlText w:val="%1.%2.%3.%4.%5.%6.%7.%8.%9"/>
      <w:lvlJc w:val="left"/>
      <w:pPr>
        <w:tabs>
          <w:tab w:val="num" w:pos="2448"/>
        </w:tabs>
        <w:ind w:left="2448" w:hanging="1584"/>
      </w:pPr>
      <w:rPr>
        <w:rFonts w:hint="default"/>
      </w:rPr>
    </w:lvl>
  </w:abstractNum>
  <w:abstractNum w:abstractNumId="81" w15:restartNumberingAfterBreak="0">
    <w:nsid w:val="766E36A8"/>
    <w:multiLevelType w:val="hybridMultilevel"/>
    <w:tmpl w:val="1FF2D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7C4595A"/>
    <w:multiLevelType w:val="multilevel"/>
    <w:tmpl w:val="0E0AEB98"/>
    <w:lvl w:ilvl="0">
      <w:start w:val="1"/>
      <w:numFmt w:val="decimal"/>
      <w:lvlText w:val="Phô lôc %1"/>
      <w:lvlJc w:val="left"/>
      <w:pPr>
        <w:tabs>
          <w:tab w:val="num" w:pos="360"/>
        </w:tabs>
        <w:ind w:left="360" w:hanging="360"/>
      </w:pPr>
      <w:rPr>
        <w:rFonts w:ascii=".VnTimeH" w:hAnsi=".VnTimeH"/>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15:restartNumberingAfterBreak="0">
    <w:nsid w:val="7B0118B2"/>
    <w:multiLevelType w:val="multilevel"/>
    <w:tmpl w:val="3A88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B23129"/>
    <w:multiLevelType w:val="multilevel"/>
    <w:tmpl w:val="495E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F658FA"/>
    <w:multiLevelType w:val="multilevel"/>
    <w:tmpl w:val="76460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CE114F7"/>
    <w:multiLevelType w:val="multilevel"/>
    <w:tmpl w:val="0428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E802F2"/>
    <w:multiLevelType w:val="multilevel"/>
    <w:tmpl w:val="49EA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D71E74"/>
    <w:multiLevelType w:val="hybridMultilevel"/>
    <w:tmpl w:val="F23ECB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668946899">
    <w:abstractNumId w:val="28"/>
  </w:num>
  <w:num w:numId="2" w16cid:durableId="1307511625">
    <w:abstractNumId w:val="68"/>
  </w:num>
  <w:num w:numId="3" w16cid:durableId="1352032025">
    <w:abstractNumId w:val="11"/>
  </w:num>
  <w:num w:numId="4" w16cid:durableId="1778403973">
    <w:abstractNumId w:val="57"/>
  </w:num>
  <w:num w:numId="5" w16cid:durableId="161237820">
    <w:abstractNumId w:val="55"/>
  </w:num>
  <w:num w:numId="6" w16cid:durableId="1786383840">
    <w:abstractNumId w:val="82"/>
  </w:num>
  <w:num w:numId="7" w16cid:durableId="1181165376">
    <w:abstractNumId w:val="28"/>
  </w:num>
  <w:num w:numId="8" w16cid:durableId="1725904397">
    <w:abstractNumId w:val="8"/>
  </w:num>
  <w:num w:numId="9" w16cid:durableId="626012839">
    <w:abstractNumId w:val="6"/>
  </w:num>
  <w:num w:numId="10" w16cid:durableId="1394893606">
    <w:abstractNumId w:val="5"/>
  </w:num>
  <w:num w:numId="11" w16cid:durableId="1928465433">
    <w:abstractNumId w:val="4"/>
  </w:num>
  <w:num w:numId="12" w16cid:durableId="790128947">
    <w:abstractNumId w:val="3"/>
  </w:num>
  <w:num w:numId="13" w16cid:durableId="1909684155">
    <w:abstractNumId w:val="7"/>
  </w:num>
  <w:num w:numId="14" w16cid:durableId="1625506318">
    <w:abstractNumId w:val="2"/>
  </w:num>
  <w:num w:numId="15" w16cid:durableId="1237670833">
    <w:abstractNumId w:val="1"/>
  </w:num>
  <w:num w:numId="16" w16cid:durableId="525367552">
    <w:abstractNumId w:val="0"/>
  </w:num>
  <w:num w:numId="17" w16cid:durableId="1097366324">
    <w:abstractNumId w:val="72"/>
  </w:num>
  <w:num w:numId="18" w16cid:durableId="1503664948">
    <w:abstractNumId w:val="80"/>
  </w:num>
  <w:num w:numId="19" w16cid:durableId="1295722241">
    <w:abstractNumId w:val="76"/>
  </w:num>
  <w:num w:numId="20" w16cid:durableId="911084432">
    <w:abstractNumId w:val="51"/>
  </w:num>
  <w:num w:numId="21" w16cid:durableId="415514892">
    <w:abstractNumId w:val="12"/>
  </w:num>
  <w:num w:numId="22" w16cid:durableId="584071535">
    <w:abstractNumId w:val="11"/>
  </w:num>
  <w:num w:numId="23" w16cid:durableId="1372455885">
    <w:abstractNumId w:val="11"/>
  </w:num>
  <w:num w:numId="24" w16cid:durableId="1735614815">
    <w:abstractNumId w:val="11"/>
  </w:num>
  <w:num w:numId="25" w16cid:durableId="930508006">
    <w:abstractNumId w:val="11"/>
  </w:num>
  <w:num w:numId="26" w16cid:durableId="1086998862">
    <w:abstractNumId w:val="11"/>
  </w:num>
  <w:num w:numId="27" w16cid:durableId="81033341">
    <w:abstractNumId w:val="12"/>
  </w:num>
  <w:num w:numId="28" w16cid:durableId="1436557634">
    <w:abstractNumId w:val="12"/>
  </w:num>
  <w:num w:numId="29" w16cid:durableId="890112063">
    <w:abstractNumId w:val="12"/>
  </w:num>
  <w:num w:numId="30" w16cid:durableId="1485658443">
    <w:abstractNumId w:val="54"/>
  </w:num>
  <w:num w:numId="31" w16cid:durableId="218790072">
    <w:abstractNumId w:val="54"/>
    <w:lvlOverride w:ilvl="0">
      <w:startOverride w:val="1"/>
    </w:lvlOverride>
  </w:num>
  <w:num w:numId="32" w16cid:durableId="880823377">
    <w:abstractNumId w:val="12"/>
  </w:num>
  <w:num w:numId="33" w16cid:durableId="1795555928">
    <w:abstractNumId w:val="74"/>
  </w:num>
  <w:num w:numId="34" w16cid:durableId="1122308165">
    <w:abstractNumId w:val="45"/>
  </w:num>
  <w:num w:numId="35" w16cid:durableId="1311860279">
    <w:abstractNumId w:val="27"/>
  </w:num>
  <w:num w:numId="36" w16cid:durableId="1589658865">
    <w:abstractNumId w:val="46"/>
  </w:num>
  <w:num w:numId="37" w16cid:durableId="1463841953">
    <w:abstractNumId w:val="61"/>
  </w:num>
  <w:num w:numId="38" w16cid:durableId="194779677">
    <w:abstractNumId w:val="78"/>
  </w:num>
  <w:num w:numId="39" w16cid:durableId="1031809745">
    <w:abstractNumId w:val="66"/>
  </w:num>
  <w:num w:numId="40" w16cid:durableId="1675185211">
    <w:abstractNumId w:val="69"/>
  </w:num>
  <w:num w:numId="41" w16cid:durableId="1687829341">
    <w:abstractNumId w:val="73"/>
  </w:num>
  <w:num w:numId="42" w16cid:durableId="117916979">
    <w:abstractNumId w:val="35"/>
  </w:num>
  <w:num w:numId="43" w16cid:durableId="1970821620">
    <w:abstractNumId w:val="39"/>
  </w:num>
  <w:num w:numId="44" w16cid:durableId="1312178030">
    <w:abstractNumId w:val="17"/>
  </w:num>
  <w:num w:numId="45" w16cid:durableId="1355839175">
    <w:abstractNumId w:val="53"/>
  </w:num>
  <w:num w:numId="46" w16cid:durableId="1179588297">
    <w:abstractNumId w:val="24"/>
  </w:num>
  <w:num w:numId="47" w16cid:durableId="213783271">
    <w:abstractNumId w:val="34"/>
  </w:num>
  <w:num w:numId="48" w16cid:durableId="449013423">
    <w:abstractNumId w:val="12"/>
  </w:num>
  <w:num w:numId="49" w16cid:durableId="171798919">
    <w:abstractNumId w:val="36"/>
  </w:num>
  <w:num w:numId="50" w16cid:durableId="13115107">
    <w:abstractNumId w:val="29"/>
  </w:num>
  <w:num w:numId="51" w16cid:durableId="1424181022">
    <w:abstractNumId w:val="79"/>
  </w:num>
  <w:num w:numId="52" w16cid:durableId="2130272500">
    <w:abstractNumId w:val="12"/>
  </w:num>
  <w:num w:numId="53" w16cid:durableId="1352536668">
    <w:abstractNumId w:val="12"/>
  </w:num>
  <w:num w:numId="54" w16cid:durableId="1017540557">
    <w:abstractNumId w:val="52"/>
  </w:num>
  <w:num w:numId="55" w16cid:durableId="1164973408">
    <w:abstractNumId w:val="47"/>
  </w:num>
  <w:num w:numId="56" w16cid:durableId="1222786015">
    <w:abstractNumId w:val="32"/>
  </w:num>
  <w:num w:numId="57" w16cid:durableId="1430661475">
    <w:abstractNumId w:val="12"/>
  </w:num>
  <w:num w:numId="58" w16cid:durableId="371804224">
    <w:abstractNumId w:val="21"/>
  </w:num>
  <w:num w:numId="59" w16cid:durableId="472022005">
    <w:abstractNumId w:val="12"/>
  </w:num>
  <w:num w:numId="60" w16cid:durableId="687365185">
    <w:abstractNumId w:val="88"/>
  </w:num>
  <w:num w:numId="61" w16cid:durableId="91434409">
    <w:abstractNumId w:val="67"/>
  </w:num>
  <w:num w:numId="62" w16cid:durableId="683635072">
    <w:abstractNumId w:val="10"/>
  </w:num>
  <w:num w:numId="63" w16cid:durableId="623510067">
    <w:abstractNumId w:val="20"/>
  </w:num>
  <w:num w:numId="64" w16cid:durableId="1016804834">
    <w:abstractNumId w:val="70"/>
  </w:num>
  <w:num w:numId="65" w16cid:durableId="1404987022">
    <w:abstractNumId w:val="30"/>
  </w:num>
  <w:num w:numId="66" w16cid:durableId="554900005">
    <w:abstractNumId w:val="44"/>
  </w:num>
  <w:num w:numId="67" w16cid:durableId="1808548640">
    <w:abstractNumId w:val="77"/>
  </w:num>
  <w:num w:numId="68" w16cid:durableId="445740262">
    <w:abstractNumId w:val="13"/>
  </w:num>
  <w:num w:numId="69" w16cid:durableId="1964074445">
    <w:abstractNumId w:val="38"/>
  </w:num>
  <w:num w:numId="70" w16cid:durableId="216011681">
    <w:abstractNumId w:val="50"/>
  </w:num>
  <w:num w:numId="71" w16cid:durableId="1539203593">
    <w:abstractNumId w:val="42"/>
  </w:num>
  <w:num w:numId="72" w16cid:durableId="1880627494">
    <w:abstractNumId w:val="81"/>
  </w:num>
  <w:num w:numId="73" w16cid:durableId="1845700158">
    <w:abstractNumId w:val="19"/>
  </w:num>
  <w:num w:numId="74" w16cid:durableId="1112092291">
    <w:abstractNumId w:val="31"/>
  </w:num>
  <w:num w:numId="75" w16cid:durableId="2109503142">
    <w:abstractNumId w:val="63"/>
  </w:num>
  <w:num w:numId="76" w16cid:durableId="457454860">
    <w:abstractNumId w:val="40"/>
  </w:num>
  <w:num w:numId="77" w16cid:durableId="634485034">
    <w:abstractNumId w:val="49"/>
  </w:num>
  <w:num w:numId="78" w16cid:durableId="612906037">
    <w:abstractNumId w:val="12"/>
  </w:num>
  <w:num w:numId="79" w16cid:durableId="2080445041">
    <w:abstractNumId w:val="12"/>
  </w:num>
  <w:num w:numId="80" w16cid:durableId="1641812396">
    <w:abstractNumId w:val="12"/>
  </w:num>
  <w:num w:numId="81" w16cid:durableId="2085103518">
    <w:abstractNumId w:val="15"/>
  </w:num>
  <w:num w:numId="82" w16cid:durableId="960187733">
    <w:abstractNumId w:val="16"/>
  </w:num>
  <w:num w:numId="83" w16cid:durableId="1444299678">
    <w:abstractNumId w:val="12"/>
  </w:num>
  <w:num w:numId="84" w16cid:durableId="631131938">
    <w:abstractNumId w:val="12"/>
  </w:num>
  <w:num w:numId="85" w16cid:durableId="1077557704">
    <w:abstractNumId w:val="75"/>
  </w:num>
  <w:num w:numId="86" w16cid:durableId="2064328848">
    <w:abstractNumId w:val="62"/>
  </w:num>
  <w:num w:numId="87" w16cid:durableId="1978603528">
    <w:abstractNumId w:val="12"/>
  </w:num>
  <w:num w:numId="88" w16cid:durableId="445275400">
    <w:abstractNumId w:val="9"/>
  </w:num>
  <w:num w:numId="89" w16cid:durableId="38559600">
    <w:abstractNumId w:val="12"/>
  </w:num>
  <w:num w:numId="90" w16cid:durableId="520356867">
    <w:abstractNumId w:val="33"/>
  </w:num>
  <w:num w:numId="91" w16cid:durableId="1907641604">
    <w:abstractNumId w:val="22"/>
  </w:num>
  <w:num w:numId="92" w16cid:durableId="1758743330">
    <w:abstractNumId w:val="12"/>
  </w:num>
  <w:num w:numId="93" w16cid:durableId="1608656863">
    <w:abstractNumId w:val="12"/>
  </w:num>
  <w:num w:numId="94" w16cid:durableId="1179662557">
    <w:abstractNumId w:val="64"/>
  </w:num>
  <w:num w:numId="95" w16cid:durableId="1423379210">
    <w:abstractNumId w:val="12"/>
  </w:num>
  <w:num w:numId="96" w16cid:durableId="1758287300">
    <w:abstractNumId w:val="12"/>
  </w:num>
  <w:num w:numId="97" w16cid:durableId="967005134">
    <w:abstractNumId w:val="58"/>
  </w:num>
  <w:num w:numId="98" w16cid:durableId="1906527575">
    <w:abstractNumId w:val="56"/>
  </w:num>
  <w:num w:numId="99" w16cid:durableId="2134859288">
    <w:abstractNumId w:val="12"/>
  </w:num>
  <w:num w:numId="100" w16cid:durableId="340819875">
    <w:abstractNumId w:val="12"/>
  </w:num>
  <w:num w:numId="101" w16cid:durableId="993948032">
    <w:abstractNumId w:val="65"/>
  </w:num>
  <w:num w:numId="102" w16cid:durableId="1024752023">
    <w:abstractNumId w:val="26"/>
  </w:num>
  <w:num w:numId="103" w16cid:durableId="1627199410">
    <w:abstractNumId w:val="83"/>
  </w:num>
  <w:num w:numId="104" w16cid:durableId="1256741954">
    <w:abstractNumId w:val="12"/>
  </w:num>
  <w:num w:numId="105" w16cid:durableId="1814911875">
    <w:abstractNumId w:val="60"/>
  </w:num>
  <w:num w:numId="106" w16cid:durableId="938174942">
    <w:abstractNumId w:val="12"/>
  </w:num>
  <w:num w:numId="107" w16cid:durableId="1713453734">
    <w:abstractNumId w:val="12"/>
  </w:num>
  <w:num w:numId="108" w16cid:durableId="598876868">
    <w:abstractNumId w:val="41"/>
  </w:num>
  <w:num w:numId="109" w16cid:durableId="470902019">
    <w:abstractNumId w:val="87"/>
  </w:num>
  <w:num w:numId="110" w16cid:durableId="1959533031">
    <w:abstractNumId w:val="12"/>
  </w:num>
  <w:num w:numId="111" w16cid:durableId="1633093261">
    <w:abstractNumId w:val="18"/>
  </w:num>
  <w:num w:numId="112" w16cid:durableId="1168788679">
    <w:abstractNumId w:val="37"/>
  </w:num>
  <w:num w:numId="113" w16cid:durableId="1924990748">
    <w:abstractNumId w:val="43"/>
  </w:num>
  <w:num w:numId="114" w16cid:durableId="1977177037">
    <w:abstractNumId w:val="12"/>
  </w:num>
  <w:num w:numId="115" w16cid:durableId="1672445725">
    <w:abstractNumId w:val="23"/>
  </w:num>
  <w:num w:numId="116" w16cid:durableId="1819613208">
    <w:abstractNumId w:val="25"/>
  </w:num>
  <w:num w:numId="117" w16cid:durableId="62408267">
    <w:abstractNumId w:val="86"/>
  </w:num>
  <w:num w:numId="118" w16cid:durableId="505020475">
    <w:abstractNumId w:val="85"/>
  </w:num>
  <w:num w:numId="119" w16cid:durableId="1542277590">
    <w:abstractNumId w:val="14"/>
  </w:num>
  <w:num w:numId="120" w16cid:durableId="202255043">
    <w:abstractNumId w:val="59"/>
  </w:num>
  <w:num w:numId="121" w16cid:durableId="460073255">
    <w:abstractNumId w:val="48"/>
  </w:num>
  <w:num w:numId="122" w16cid:durableId="1424451254">
    <w:abstractNumId w:val="84"/>
  </w:num>
  <w:num w:numId="123" w16cid:durableId="1729693537">
    <w:abstractNumId w:val="12"/>
  </w:num>
  <w:num w:numId="124" w16cid:durableId="1259749367">
    <w:abstractNumId w:val="12"/>
  </w:num>
  <w:num w:numId="125" w16cid:durableId="1878811580">
    <w:abstractNumId w:val="71"/>
  </w:num>
  <w:num w:numId="126" w16cid:durableId="324288077">
    <w:abstractNumId w:val="12"/>
  </w:num>
  <w:num w:numId="127" w16cid:durableId="765929137">
    <w:abstractNumId w:val="12"/>
  </w:num>
  <w:num w:numId="128" w16cid:durableId="1792241457">
    <w:abstractNumId w:val="12"/>
  </w:num>
  <w:num w:numId="129" w16cid:durableId="1663583341">
    <w:abstractNumId w:val="12"/>
  </w:num>
  <w:num w:numId="130" w16cid:durableId="780802180">
    <w:abstractNumId w:val="12"/>
  </w:num>
  <w:num w:numId="131" w16cid:durableId="145558619">
    <w:abstractNumId w:val="12"/>
  </w:num>
  <w:num w:numId="132" w16cid:durableId="1200388460">
    <w:abstractNumId w:val="12"/>
  </w:num>
  <w:num w:numId="133" w16cid:durableId="18574278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D9A"/>
    <w:rsid w:val="000008A9"/>
    <w:rsid w:val="00001DF8"/>
    <w:rsid w:val="0000420E"/>
    <w:rsid w:val="000065ED"/>
    <w:rsid w:val="00007C0D"/>
    <w:rsid w:val="000124C1"/>
    <w:rsid w:val="00024F8B"/>
    <w:rsid w:val="00025527"/>
    <w:rsid w:val="00032E6B"/>
    <w:rsid w:val="00040F60"/>
    <w:rsid w:val="00046513"/>
    <w:rsid w:val="00050854"/>
    <w:rsid w:val="00052D82"/>
    <w:rsid w:val="000613AD"/>
    <w:rsid w:val="00061855"/>
    <w:rsid w:val="00066A27"/>
    <w:rsid w:val="0007281B"/>
    <w:rsid w:val="00072F5C"/>
    <w:rsid w:val="0007352A"/>
    <w:rsid w:val="00076599"/>
    <w:rsid w:val="00083CE2"/>
    <w:rsid w:val="00084D37"/>
    <w:rsid w:val="000879E7"/>
    <w:rsid w:val="00091CA5"/>
    <w:rsid w:val="0009200E"/>
    <w:rsid w:val="000936DA"/>
    <w:rsid w:val="000968D4"/>
    <w:rsid w:val="000A1757"/>
    <w:rsid w:val="000B03A7"/>
    <w:rsid w:val="000B6147"/>
    <w:rsid w:val="000B66C0"/>
    <w:rsid w:val="000B6A8D"/>
    <w:rsid w:val="000B7835"/>
    <w:rsid w:val="000B78A5"/>
    <w:rsid w:val="000C5F09"/>
    <w:rsid w:val="000C71B4"/>
    <w:rsid w:val="000C7FCE"/>
    <w:rsid w:val="000D043B"/>
    <w:rsid w:val="000D0C9D"/>
    <w:rsid w:val="000D3391"/>
    <w:rsid w:val="000D55B4"/>
    <w:rsid w:val="000E25A3"/>
    <w:rsid w:val="000E3D1C"/>
    <w:rsid w:val="000E4D6E"/>
    <w:rsid w:val="000E4F48"/>
    <w:rsid w:val="000E7612"/>
    <w:rsid w:val="000F0C9D"/>
    <w:rsid w:val="000F1E18"/>
    <w:rsid w:val="000F7567"/>
    <w:rsid w:val="001028A1"/>
    <w:rsid w:val="00104C85"/>
    <w:rsid w:val="00104DAA"/>
    <w:rsid w:val="00114FCE"/>
    <w:rsid w:val="001150BE"/>
    <w:rsid w:val="00115A6F"/>
    <w:rsid w:val="00115FBF"/>
    <w:rsid w:val="00132C37"/>
    <w:rsid w:val="00134E01"/>
    <w:rsid w:val="001366F9"/>
    <w:rsid w:val="00141A76"/>
    <w:rsid w:val="00142744"/>
    <w:rsid w:val="00144199"/>
    <w:rsid w:val="00150709"/>
    <w:rsid w:val="00160210"/>
    <w:rsid w:val="00160C1B"/>
    <w:rsid w:val="00162939"/>
    <w:rsid w:val="00162D14"/>
    <w:rsid w:val="00165944"/>
    <w:rsid w:val="0017188C"/>
    <w:rsid w:val="0018075C"/>
    <w:rsid w:val="00183318"/>
    <w:rsid w:val="0018354F"/>
    <w:rsid w:val="00185D0D"/>
    <w:rsid w:val="001866BF"/>
    <w:rsid w:val="00190882"/>
    <w:rsid w:val="00192969"/>
    <w:rsid w:val="0019342B"/>
    <w:rsid w:val="001A08FA"/>
    <w:rsid w:val="001A2E82"/>
    <w:rsid w:val="001A38B9"/>
    <w:rsid w:val="001A7E9A"/>
    <w:rsid w:val="001B0255"/>
    <w:rsid w:val="001B1097"/>
    <w:rsid w:val="001B2FD8"/>
    <w:rsid w:val="001B703D"/>
    <w:rsid w:val="001C10CC"/>
    <w:rsid w:val="001C3F82"/>
    <w:rsid w:val="001C45EE"/>
    <w:rsid w:val="001C6057"/>
    <w:rsid w:val="001D040F"/>
    <w:rsid w:val="001D0D77"/>
    <w:rsid w:val="001D631A"/>
    <w:rsid w:val="001D730B"/>
    <w:rsid w:val="001E29BA"/>
    <w:rsid w:val="001E7E87"/>
    <w:rsid w:val="001F2B65"/>
    <w:rsid w:val="001F351F"/>
    <w:rsid w:val="001F5E36"/>
    <w:rsid w:val="001F607A"/>
    <w:rsid w:val="001F77C7"/>
    <w:rsid w:val="0020678F"/>
    <w:rsid w:val="0021333C"/>
    <w:rsid w:val="00213E4E"/>
    <w:rsid w:val="00214A7E"/>
    <w:rsid w:val="002224AA"/>
    <w:rsid w:val="00222D52"/>
    <w:rsid w:val="00222D64"/>
    <w:rsid w:val="002254C6"/>
    <w:rsid w:val="00227D14"/>
    <w:rsid w:val="00231FA3"/>
    <w:rsid w:val="0023612F"/>
    <w:rsid w:val="002429F6"/>
    <w:rsid w:val="00242CF0"/>
    <w:rsid w:val="00243BE7"/>
    <w:rsid w:val="00246166"/>
    <w:rsid w:val="002502B8"/>
    <w:rsid w:val="00253413"/>
    <w:rsid w:val="002615FC"/>
    <w:rsid w:val="0026378F"/>
    <w:rsid w:val="00263D4B"/>
    <w:rsid w:val="00264AE8"/>
    <w:rsid w:val="002659FA"/>
    <w:rsid w:val="00266945"/>
    <w:rsid w:val="00270344"/>
    <w:rsid w:val="002703A5"/>
    <w:rsid w:val="00270401"/>
    <w:rsid w:val="00270BD6"/>
    <w:rsid w:val="00271E19"/>
    <w:rsid w:val="00272D18"/>
    <w:rsid w:val="00277F09"/>
    <w:rsid w:val="002850A4"/>
    <w:rsid w:val="00285BD1"/>
    <w:rsid w:val="00286EED"/>
    <w:rsid w:val="00292141"/>
    <w:rsid w:val="00296550"/>
    <w:rsid w:val="002A0B77"/>
    <w:rsid w:val="002A16AE"/>
    <w:rsid w:val="002A3C11"/>
    <w:rsid w:val="002A3ED0"/>
    <w:rsid w:val="002A787C"/>
    <w:rsid w:val="002B21DE"/>
    <w:rsid w:val="002B4057"/>
    <w:rsid w:val="002C3177"/>
    <w:rsid w:val="002D1491"/>
    <w:rsid w:val="002D16F4"/>
    <w:rsid w:val="002D229B"/>
    <w:rsid w:val="002E6C36"/>
    <w:rsid w:val="002E6FB7"/>
    <w:rsid w:val="002E7438"/>
    <w:rsid w:val="002F1918"/>
    <w:rsid w:val="002F2F35"/>
    <w:rsid w:val="002F3526"/>
    <w:rsid w:val="002F5093"/>
    <w:rsid w:val="0030464C"/>
    <w:rsid w:val="00305056"/>
    <w:rsid w:val="0030623B"/>
    <w:rsid w:val="0031207B"/>
    <w:rsid w:val="00320A78"/>
    <w:rsid w:val="00332B2A"/>
    <w:rsid w:val="00336B8D"/>
    <w:rsid w:val="00337C58"/>
    <w:rsid w:val="00341D97"/>
    <w:rsid w:val="00342F5E"/>
    <w:rsid w:val="0034391F"/>
    <w:rsid w:val="003510E3"/>
    <w:rsid w:val="003521F4"/>
    <w:rsid w:val="00361395"/>
    <w:rsid w:val="00363939"/>
    <w:rsid w:val="00366214"/>
    <w:rsid w:val="00367E92"/>
    <w:rsid w:val="00372545"/>
    <w:rsid w:val="00380659"/>
    <w:rsid w:val="003818DF"/>
    <w:rsid w:val="00382C89"/>
    <w:rsid w:val="003918B2"/>
    <w:rsid w:val="00395895"/>
    <w:rsid w:val="0039589E"/>
    <w:rsid w:val="00397367"/>
    <w:rsid w:val="003A06E4"/>
    <w:rsid w:val="003A0788"/>
    <w:rsid w:val="003A2A6A"/>
    <w:rsid w:val="003A6197"/>
    <w:rsid w:val="003B30C7"/>
    <w:rsid w:val="003B427B"/>
    <w:rsid w:val="003B5AC0"/>
    <w:rsid w:val="003C115E"/>
    <w:rsid w:val="003C1390"/>
    <w:rsid w:val="003C201E"/>
    <w:rsid w:val="003C3716"/>
    <w:rsid w:val="003C564A"/>
    <w:rsid w:val="003C7DF3"/>
    <w:rsid w:val="003D4053"/>
    <w:rsid w:val="003D7AFE"/>
    <w:rsid w:val="003E654E"/>
    <w:rsid w:val="003E7AF7"/>
    <w:rsid w:val="003F6BF4"/>
    <w:rsid w:val="00412B2E"/>
    <w:rsid w:val="004131DE"/>
    <w:rsid w:val="0041375E"/>
    <w:rsid w:val="004148E1"/>
    <w:rsid w:val="0041556C"/>
    <w:rsid w:val="00425090"/>
    <w:rsid w:val="0042667C"/>
    <w:rsid w:val="00426CF5"/>
    <w:rsid w:val="00431D00"/>
    <w:rsid w:val="00434B6A"/>
    <w:rsid w:val="0043662E"/>
    <w:rsid w:val="00440684"/>
    <w:rsid w:val="0044179E"/>
    <w:rsid w:val="004421AA"/>
    <w:rsid w:val="004424D1"/>
    <w:rsid w:val="004443E9"/>
    <w:rsid w:val="004500E2"/>
    <w:rsid w:val="00453300"/>
    <w:rsid w:val="004543C4"/>
    <w:rsid w:val="0045621A"/>
    <w:rsid w:val="004641E1"/>
    <w:rsid w:val="00465007"/>
    <w:rsid w:val="004653A2"/>
    <w:rsid w:val="00466B47"/>
    <w:rsid w:val="00475F96"/>
    <w:rsid w:val="004772D6"/>
    <w:rsid w:val="00477BB5"/>
    <w:rsid w:val="0048123A"/>
    <w:rsid w:val="00487D81"/>
    <w:rsid w:val="0049227B"/>
    <w:rsid w:val="00493B99"/>
    <w:rsid w:val="004945FA"/>
    <w:rsid w:val="004A3046"/>
    <w:rsid w:val="004A4383"/>
    <w:rsid w:val="004B1996"/>
    <w:rsid w:val="004B2545"/>
    <w:rsid w:val="004B274E"/>
    <w:rsid w:val="004B2A69"/>
    <w:rsid w:val="004B32DA"/>
    <w:rsid w:val="004B4BF6"/>
    <w:rsid w:val="004B61F5"/>
    <w:rsid w:val="004C46B9"/>
    <w:rsid w:val="004E0383"/>
    <w:rsid w:val="004E2388"/>
    <w:rsid w:val="004E2DC4"/>
    <w:rsid w:val="004E2FF6"/>
    <w:rsid w:val="004E4967"/>
    <w:rsid w:val="004E5DDC"/>
    <w:rsid w:val="004E6321"/>
    <w:rsid w:val="004E7BEF"/>
    <w:rsid w:val="004F05FD"/>
    <w:rsid w:val="004F0A80"/>
    <w:rsid w:val="004F17A3"/>
    <w:rsid w:val="004F32A0"/>
    <w:rsid w:val="004F5B01"/>
    <w:rsid w:val="0050292A"/>
    <w:rsid w:val="0050764E"/>
    <w:rsid w:val="00511681"/>
    <w:rsid w:val="00511C02"/>
    <w:rsid w:val="00520BCB"/>
    <w:rsid w:val="00521C46"/>
    <w:rsid w:val="00522FDE"/>
    <w:rsid w:val="00526DC0"/>
    <w:rsid w:val="00526FAE"/>
    <w:rsid w:val="005358F3"/>
    <w:rsid w:val="00546644"/>
    <w:rsid w:val="00546B05"/>
    <w:rsid w:val="00551A2E"/>
    <w:rsid w:val="005659CA"/>
    <w:rsid w:val="00565C3B"/>
    <w:rsid w:val="0057000B"/>
    <w:rsid w:val="00570EF4"/>
    <w:rsid w:val="00571CFA"/>
    <w:rsid w:val="005725C9"/>
    <w:rsid w:val="00572B30"/>
    <w:rsid w:val="00574544"/>
    <w:rsid w:val="00580A75"/>
    <w:rsid w:val="00582685"/>
    <w:rsid w:val="00585F4E"/>
    <w:rsid w:val="00590A2D"/>
    <w:rsid w:val="00591085"/>
    <w:rsid w:val="0059124E"/>
    <w:rsid w:val="0059191C"/>
    <w:rsid w:val="00593122"/>
    <w:rsid w:val="00597ACF"/>
    <w:rsid w:val="005A081F"/>
    <w:rsid w:val="005B15FC"/>
    <w:rsid w:val="005B5179"/>
    <w:rsid w:val="005B7357"/>
    <w:rsid w:val="005C01AE"/>
    <w:rsid w:val="005C2261"/>
    <w:rsid w:val="005C29A7"/>
    <w:rsid w:val="005C304E"/>
    <w:rsid w:val="005C317B"/>
    <w:rsid w:val="005C3334"/>
    <w:rsid w:val="005C5299"/>
    <w:rsid w:val="005C621F"/>
    <w:rsid w:val="005D282F"/>
    <w:rsid w:val="005D3EA1"/>
    <w:rsid w:val="005D606F"/>
    <w:rsid w:val="005D68FF"/>
    <w:rsid w:val="005D6CF1"/>
    <w:rsid w:val="005E1B97"/>
    <w:rsid w:val="005F0DDC"/>
    <w:rsid w:val="005F337E"/>
    <w:rsid w:val="005F3994"/>
    <w:rsid w:val="00607962"/>
    <w:rsid w:val="00620688"/>
    <w:rsid w:val="006208DA"/>
    <w:rsid w:val="006216F9"/>
    <w:rsid w:val="006218F7"/>
    <w:rsid w:val="00625D4A"/>
    <w:rsid w:val="00625E8F"/>
    <w:rsid w:val="00631DC3"/>
    <w:rsid w:val="006322F7"/>
    <w:rsid w:val="00632D4C"/>
    <w:rsid w:val="0063320F"/>
    <w:rsid w:val="006347B9"/>
    <w:rsid w:val="0063544A"/>
    <w:rsid w:val="006354F5"/>
    <w:rsid w:val="00641168"/>
    <w:rsid w:val="00641370"/>
    <w:rsid w:val="0064585B"/>
    <w:rsid w:val="00653166"/>
    <w:rsid w:val="00653C05"/>
    <w:rsid w:val="0065561D"/>
    <w:rsid w:val="00662EAE"/>
    <w:rsid w:val="0066519A"/>
    <w:rsid w:val="0066625C"/>
    <w:rsid w:val="00673B0A"/>
    <w:rsid w:val="00674E42"/>
    <w:rsid w:val="00674E7A"/>
    <w:rsid w:val="00676B0C"/>
    <w:rsid w:val="00686042"/>
    <w:rsid w:val="00687C54"/>
    <w:rsid w:val="00687D1A"/>
    <w:rsid w:val="00690D36"/>
    <w:rsid w:val="0069113E"/>
    <w:rsid w:val="00691AA0"/>
    <w:rsid w:val="00691FC2"/>
    <w:rsid w:val="006924B5"/>
    <w:rsid w:val="00694088"/>
    <w:rsid w:val="00697175"/>
    <w:rsid w:val="006A37BE"/>
    <w:rsid w:val="006A41CC"/>
    <w:rsid w:val="006A4A8D"/>
    <w:rsid w:val="006A4FFB"/>
    <w:rsid w:val="006B1219"/>
    <w:rsid w:val="006B6AA0"/>
    <w:rsid w:val="006B6CA9"/>
    <w:rsid w:val="006C09DE"/>
    <w:rsid w:val="006C5172"/>
    <w:rsid w:val="006D1040"/>
    <w:rsid w:val="006D122E"/>
    <w:rsid w:val="006D3838"/>
    <w:rsid w:val="006D3AFD"/>
    <w:rsid w:val="006D7D8B"/>
    <w:rsid w:val="006E3CC9"/>
    <w:rsid w:val="006E745E"/>
    <w:rsid w:val="007018F5"/>
    <w:rsid w:val="0070275E"/>
    <w:rsid w:val="00706007"/>
    <w:rsid w:val="007075ED"/>
    <w:rsid w:val="00711472"/>
    <w:rsid w:val="00715016"/>
    <w:rsid w:val="00716354"/>
    <w:rsid w:val="007168DB"/>
    <w:rsid w:val="007179A2"/>
    <w:rsid w:val="00727F0A"/>
    <w:rsid w:val="0073001F"/>
    <w:rsid w:val="00734BCB"/>
    <w:rsid w:val="00734C2E"/>
    <w:rsid w:val="00753684"/>
    <w:rsid w:val="00760E25"/>
    <w:rsid w:val="00770173"/>
    <w:rsid w:val="00770E80"/>
    <w:rsid w:val="0077247B"/>
    <w:rsid w:val="00784843"/>
    <w:rsid w:val="00784D8F"/>
    <w:rsid w:val="00787433"/>
    <w:rsid w:val="00790CB7"/>
    <w:rsid w:val="00791320"/>
    <w:rsid w:val="00791560"/>
    <w:rsid w:val="00795BA4"/>
    <w:rsid w:val="00796B5B"/>
    <w:rsid w:val="007A03E3"/>
    <w:rsid w:val="007A37BD"/>
    <w:rsid w:val="007A40CB"/>
    <w:rsid w:val="007A5E93"/>
    <w:rsid w:val="007A663A"/>
    <w:rsid w:val="007B22B6"/>
    <w:rsid w:val="007B4E3A"/>
    <w:rsid w:val="007C28B3"/>
    <w:rsid w:val="007C67D8"/>
    <w:rsid w:val="007C6D9A"/>
    <w:rsid w:val="007C7C2E"/>
    <w:rsid w:val="007D4EAC"/>
    <w:rsid w:val="007D713D"/>
    <w:rsid w:val="007D7A32"/>
    <w:rsid w:val="007E70C5"/>
    <w:rsid w:val="007F0419"/>
    <w:rsid w:val="007F51E6"/>
    <w:rsid w:val="00802482"/>
    <w:rsid w:val="00802C5E"/>
    <w:rsid w:val="0080385D"/>
    <w:rsid w:val="00806C37"/>
    <w:rsid w:val="008075D8"/>
    <w:rsid w:val="008129E1"/>
    <w:rsid w:val="00812D2F"/>
    <w:rsid w:val="008132A1"/>
    <w:rsid w:val="00824279"/>
    <w:rsid w:val="008248D6"/>
    <w:rsid w:val="00826F4E"/>
    <w:rsid w:val="00830C28"/>
    <w:rsid w:val="00832E9E"/>
    <w:rsid w:val="00833757"/>
    <w:rsid w:val="00841662"/>
    <w:rsid w:val="00843A31"/>
    <w:rsid w:val="008452D7"/>
    <w:rsid w:val="0084560A"/>
    <w:rsid w:val="00847146"/>
    <w:rsid w:val="00847217"/>
    <w:rsid w:val="00853590"/>
    <w:rsid w:val="00856AA9"/>
    <w:rsid w:val="00856DB1"/>
    <w:rsid w:val="008571E6"/>
    <w:rsid w:val="00857B37"/>
    <w:rsid w:val="00863751"/>
    <w:rsid w:val="00870194"/>
    <w:rsid w:val="00873E0F"/>
    <w:rsid w:val="00874002"/>
    <w:rsid w:val="00882404"/>
    <w:rsid w:val="00883203"/>
    <w:rsid w:val="00885450"/>
    <w:rsid w:val="0089077B"/>
    <w:rsid w:val="00891AE1"/>
    <w:rsid w:val="008977C5"/>
    <w:rsid w:val="008A36C7"/>
    <w:rsid w:val="008A55C2"/>
    <w:rsid w:val="008B07A7"/>
    <w:rsid w:val="008B1698"/>
    <w:rsid w:val="008B464C"/>
    <w:rsid w:val="008C1E9B"/>
    <w:rsid w:val="008C2D3B"/>
    <w:rsid w:val="008C58C4"/>
    <w:rsid w:val="008C5AD9"/>
    <w:rsid w:val="008C6FD8"/>
    <w:rsid w:val="008D080A"/>
    <w:rsid w:val="008D1E34"/>
    <w:rsid w:val="008D4EF9"/>
    <w:rsid w:val="008D5C1B"/>
    <w:rsid w:val="008E7598"/>
    <w:rsid w:val="008F2E3D"/>
    <w:rsid w:val="008F3A79"/>
    <w:rsid w:val="008F4623"/>
    <w:rsid w:val="008F6358"/>
    <w:rsid w:val="008F6806"/>
    <w:rsid w:val="008F7217"/>
    <w:rsid w:val="009004C1"/>
    <w:rsid w:val="00904210"/>
    <w:rsid w:val="00905B3A"/>
    <w:rsid w:val="00906143"/>
    <w:rsid w:val="00912588"/>
    <w:rsid w:val="009138A8"/>
    <w:rsid w:val="009165B5"/>
    <w:rsid w:val="00916D44"/>
    <w:rsid w:val="00916E54"/>
    <w:rsid w:val="00917DCC"/>
    <w:rsid w:val="0092047C"/>
    <w:rsid w:val="009218D7"/>
    <w:rsid w:val="009219F6"/>
    <w:rsid w:val="00927237"/>
    <w:rsid w:val="00931406"/>
    <w:rsid w:val="009319CD"/>
    <w:rsid w:val="00932D2C"/>
    <w:rsid w:val="00934F9E"/>
    <w:rsid w:val="00941149"/>
    <w:rsid w:val="0094416D"/>
    <w:rsid w:val="0095236D"/>
    <w:rsid w:val="00956070"/>
    <w:rsid w:val="00957297"/>
    <w:rsid w:val="009646CA"/>
    <w:rsid w:val="00966445"/>
    <w:rsid w:val="00976CB1"/>
    <w:rsid w:val="00982FFA"/>
    <w:rsid w:val="00983CC8"/>
    <w:rsid w:val="00985A08"/>
    <w:rsid w:val="00986A23"/>
    <w:rsid w:val="00986F6E"/>
    <w:rsid w:val="0098737B"/>
    <w:rsid w:val="00990137"/>
    <w:rsid w:val="009908C5"/>
    <w:rsid w:val="009917E9"/>
    <w:rsid w:val="009927CC"/>
    <w:rsid w:val="0099280A"/>
    <w:rsid w:val="009944C9"/>
    <w:rsid w:val="00996DFB"/>
    <w:rsid w:val="00997529"/>
    <w:rsid w:val="0099797D"/>
    <w:rsid w:val="009A0ABB"/>
    <w:rsid w:val="009A10A4"/>
    <w:rsid w:val="009B0301"/>
    <w:rsid w:val="009B0687"/>
    <w:rsid w:val="009B501D"/>
    <w:rsid w:val="009C181C"/>
    <w:rsid w:val="009C2E40"/>
    <w:rsid w:val="009C5098"/>
    <w:rsid w:val="009C5399"/>
    <w:rsid w:val="009C6954"/>
    <w:rsid w:val="009C7087"/>
    <w:rsid w:val="009E3365"/>
    <w:rsid w:val="009E77CD"/>
    <w:rsid w:val="009E7E43"/>
    <w:rsid w:val="009F5FFB"/>
    <w:rsid w:val="00A015A4"/>
    <w:rsid w:val="00A03445"/>
    <w:rsid w:val="00A044A6"/>
    <w:rsid w:val="00A05CB7"/>
    <w:rsid w:val="00A0780D"/>
    <w:rsid w:val="00A12DDA"/>
    <w:rsid w:val="00A144E9"/>
    <w:rsid w:val="00A149DB"/>
    <w:rsid w:val="00A14D85"/>
    <w:rsid w:val="00A16910"/>
    <w:rsid w:val="00A27F89"/>
    <w:rsid w:val="00A32C6F"/>
    <w:rsid w:val="00A33BF0"/>
    <w:rsid w:val="00A33F5D"/>
    <w:rsid w:val="00A36D23"/>
    <w:rsid w:val="00A42A92"/>
    <w:rsid w:val="00A46C36"/>
    <w:rsid w:val="00A50678"/>
    <w:rsid w:val="00A520AB"/>
    <w:rsid w:val="00A533D1"/>
    <w:rsid w:val="00A54A51"/>
    <w:rsid w:val="00A54EB5"/>
    <w:rsid w:val="00A57645"/>
    <w:rsid w:val="00A57A11"/>
    <w:rsid w:val="00A625E7"/>
    <w:rsid w:val="00A63AFE"/>
    <w:rsid w:val="00A64047"/>
    <w:rsid w:val="00A65CE1"/>
    <w:rsid w:val="00A65EB7"/>
    <w:rsid w:val="00A663A5"/>
    <w:rsid w:val="00A66FBF"/>
    <w:rsid w:val="00A700B2"/>
    <w:rsid w:val="00A72DDF"/>
    <w:rsid w:val="00A77777"/>
    <w:rsid w:val="00A808D6"/>
    <w:rsid w:val="00A82E1E"/>
    <w:rsid w:val="00A873BC"/>
    <w:rsid w:val="00A93577"/>
    <w:rsid w:val="00A9520B"/>
    <w:rsid w:val="00A96A22"/>
    <w:rsid w:val="00AA3105"/>
    <w:rsid w:val="00AA6120"/>
    <w:rsid w:val="00AB1559"/>
    <w:rsid w:val="00AB1E6D"/>
    <w:rsid w:val="00AB428E"/>
    <w:rsid w:val="00AB4446"/>
    <w:rsid w:val="00AB4DE3"/>
    <w:rsid w:val="00AB5F0C"/>
    <w:rsid w:val="00AB69C0"/>
    <w:rsid w:val="00AC4081"/>
    <w:rsid w:val="00AD518C"/>
    <w:rsid w:val="00AD6045"/>
    <w:rsid w:val="00AE02ED"/>
    <w:rsid w:val="00AF03EC"/>
    <w:rsid w:val="00AF17C3"/>
    <w:rsid w:val="00AF66B3"/>
    <w:rsid w:val="00B03CC2"/>
    <w:rsid w:val="00B060DA"/>
    <w:rsid w:val="00B11C20"/>
    <w:rsid w:val="00B11E72"/>
    <w:rsid w:val="00B16BC7"/>
    <w:rsid w:val="00B1774A"/>
    <w:rsid w:val="00B17962"/>
    <w:rsid w:val="00B3656E"/>
    <w:rsid w:val="00B3755E"/>
    <w:rsid w:val="00B37CF8"/>
    <w:rsid w:val="00B41A05"/>
    <w:rsid w:val="00B4321A"/>
    <w:rsid w:val="00B43BD0"/>
    <w:rsid w:val="00B500A5"/>
    <w:rsid w:val="00B50DD5"/>
    <w:rsid w:val="00B51742"/>
    <w:rsid w:val="00B51BCF"/>
    <w:rsid w:val="00B54454"/>
    <w:rsid w:val="00B57E92"/>
    <w:rsid w:val="00B60F8C"/>
    <w:rsid w:val="00B63B18"/>
    <w:rsid w:val="00B65E39"/>
    <w:rsid w:val="00B73F92"/>
    <w:rsid w:val="00B802C7"/>
    <w:rsid w:val="00B82C36"/>
    <w:rsid w:val="00B83369"/>
    <w:rsid w:val="00B86125"/>
    <w:rsid w:val="00B86E0A"/>
    <w:rsid w:val="00B91534"/>
    <w:rsid w:val="00B9319B"/>
    <w:rsid w:val="00BA2ABF"/>
    <w:rsid w:val="00BA4FEF"/>
    <w:rsid w:val="00BA7A41"/>
    <w:rsid w:val="00BB425D"/>
    <w:rsid w:val="00BB71A4"/>
    <w:rsid w:val="00BB7913"/>
    <w:rsid w:val="00BC1B96"/>
    <w:rsid w:val="00BC2CA7"/>
    <w:rsid w:val="00BC7A33"/>
    <w:rsid w:val="00BC7CDF"/>
    <w:rsid w:val="00BD233D"/>
    <w:rsid w:val="00BD4BC9"/>
    <w:rsid w:val="00BD57A7"/>
    <w:rsid w:val="00BE1AEE"/>
    <w:rsid w:val="00BE4670"/>
    <w:rsid w:val="00BF31F5"/>
    <w:rsid w:val="00BF71D7"/>
    <w:rsid w:val="00C014B3"/>
    <w:rsid w:val="00C05292"/>
    <w:rsid w:val="00C053FA"/>
    <w:rsid w:val="00C055CE"/>
    <w:rsid w:val="00C05E27"/>
    <w:rsid w:val="00C06CF1"/>
    <w:rsid w:val="00C075B5"/>
    <w:rsid w:val="00C11DED"/>
    <w:rsid w:val="00C13D71"/>
    <w:rsid w:val="00C1624A"/>
    <w:rsid w:val="00C1658A"/>
    <w:rsid w:val="00C24DC5"/>
    <w:rsid w:val="00C2736C"/>
    <w:rsid w:val="00C27AA3"/>
    <w:rsid w:val="00C35CDB"/>
    <w:rsid w:val="00C362D8"/>
    <w:rsid w:val="00C36695"/>
    <w:rsid w:val="00C37963"/>
    <w:rsid w:val="00C44229"/>
    <w:rsid w:val="00C46B0A"/>
    <w:rsid w:val="00C55448"/>
    <w:rsid w:val="00C558C0"/>
    <w:rsid w:val="00C61DF0"/>
    <w:rsid w:val="00C62F13"/>
    <w:rsid w:val="00C66BCA"/>
    <w:rsid w:val="00C6704E"/>
    <w:rsid w:val="00C67A0C"/>
    <w:rsid w:val="00C70BF7"/>
    <w:rsid w:val="00C74284"/>
    <w:rsid w:val="00C761A1"/>
    <w:rsid w:val="00C801B9"/>
    <w:rsid w:val="00C80DA8"/>
    <w:rsid w:val="00C83E62"/>
    <w:rsid w:val="00C84231"/>
    <w:rsid w:val="00C913CC"/>
    <w:rsid w:val="00C93B5B"/>
    <w:rsid w:val="00CA13DD"/>
    <w:rsid w:val="00CA18BF"/>
    <w:rsid w:val="00CA3B82"/>
    <w:rsid w:val="00CA44E3"/>
    <w:rsid w:val="00CB057E"/>
    <w:rsid w:val="00CB3FC1"/>
    <w:rsid w:val="00CB4638"/>
    <w:rsid w:val="00CB622E"/>
    <w:rsid w:val="00CB652D"/>
    <w:rsid w:val="00CC4B98"/>
    <w:rsid w:val="00CD2AA9"/>
    <w:rsid w:val="00CD3085"/>
    <w:rsid w:val="00CD6979"/>
    <w:rsid w:val="00CE3DCB"/>
    <w:rsid w:val="00CE5448"/>
    <w:rsid w:val="00CE7E13"/>
    <w:rsid w:val="00CF0B23"/>
    <w:rsid w:val="00D053BA"/>
    <w:rsid w:val="00D0572A"/>
    <w:rsid w:val="00D0685F"/>
    <w:rsid w:val="00D135EB"/>
    <w:rsid w:val="00D137F9"/>
    <w:rsid w:val="00D13F7B"/>
    <w:rsid w:val="00D1641A"/>
    <w:rsid w:val="00D22FAE"/>
    <w:rsid w:val="00D25A63"/>
    <w:rsid w:val="00D3151F"/>
    <w:rsid w:val="00D31F41"/>
    <w:rsid w:val="00D514AE"/>
    <w:rsid w:val="00D51953"/>
    <w:rsid w:val="00D53D4A"/>
    <w:rsid w:val="00D626A2"/>
    <w:rsid w:val="00D64947"/>
    <w:rsid w:val="00D65F27"/>
    <w:rsid w:val="00D72413"/>
    <w:rsid w:val="00D742B2"/>
    <w:rsid w:val="00D75230"/>
    <w:rsid w:val="00D75480"/>
    <w:rsid w:val="00D7565A"/>
    <w:rsid w:val="00D85E25"/>
    <w:rsid w:val="00D86CC9"/>
    <w:rsid w:val="00D90C63"/>
    <w:rsid w:val="00D911D5"/>
    <w:rsid w:val="00D934AC"/>
    <w:rsid w:val="00D9695D"/>
    <w:rsid w:val="00D969E7"/>
    <w:rsid w:val="00DA1CD2"/>
    <w:rsid w:val="00DA4F71"/>
    <w:rsid w:val="00DA6845"/>
    <w:rsid w:val="00DA7316"/>
    <w:rsid w:val="00DB0485"/>
    <w:rsid w:val="00DB14CF"/>
    <w:rsid w:val="00DB2049"/>
    <w:rsid w:val="00DB5FB8"/>
    <w:rsid w:val="00DB6328"/>
    <w:rsid w:val="00DB75F1"/>
    <w:rsid w:val="00DC0852"/>
    <w:rsid w:val="00DC426E"/>
    <w:rsid w:val="00DC584A"/>
    <w:rsid w:val="00DC667C"/>
    <w:rsid w:val="00DC74D4"/>
    <w:rsid w:val="00DD2956"/>
    <w:rsid w:val="00DD3F19"/>
    <w:rsid w:val="00DD4659"/>
    <w:rsid w:val="00DD466D"/>
    <w:rsid w:val="00DD7ADE"/>
    <w:rsid w:val="00DE1BC7"/>
    <w:rsid w:val="00DE23D7"/>
    <w:rsid w:val="00DE6F55"/>
    <w:rsid w:val="00DE7EE1"/>
    <w:rsid w:val="00DE7FDC"/>
    <w:rsid w:val="00DF50D3"/>
    <w:rsid w:val="00E014C8"/>
    <w:rsid w:val="00E06E8E"/>
    <w:rsid w:val="00E105AF"/>
    <w:rsid w:val="00E15C52"/>
    <w:rsid w:val="00E16C6E"/>
    <w:rsid w:val="00E16E41"/>
    <w:rsid w:val="00E17BAB"/>
    <w:rsid w:val="00E20FEB"/>
    <w:rsid w:val="00E2207E"/>
    <w:rsid w:val="00E3017C"/>
    <w:rsid w:val="00E32031"/>
    <w:rsid w:val="00E3233D"/>
    <w:rsid w:val="00E34ADF"/>
    <w:rsid w:val="00E36664"/>
    <w:rsid w:val="00E37D4D"/>
    <w:rsid w:val="00E43225"/>
    <w:rsid w:val="00E44738"/>
    <w:rsid w:val="00E44A75"/>
    <w:rsid w:val="00E454A5"/>
    <w:rsid w:val="00E45C24"/>
    <w:rsid w:val="00E461DC"/>
    <w:rsid w:val="00E51AA1"/>
    <w:rsid w:val="00E5374F"/>
    <w:rsid w:val="00E54736"/>
    <w:rsid w:val="00E62015"/>
    <w:rsid w:val="00E63D58"/>
    <w:rsid w:val="00E642F5"/>
    <w:rsid w:val="00E73233"/>
    <w:rsid w:val="00E7491F"/>
    <w:rsid w:val="00E7632A"/>
    <w:rsid w:val="00E7767D"/>
    <w:rsid w:val="00E800F6"/>
    <w:rsid w:val="00E92699"/>
    <w:rsid w:val="00E928AE"/>
    <w:rsid w:val="00EA25BC"/>
    <w:rsid w:val="00EA26AF"/>
    <w:rsid w:val="00EA743E"/>
    <w:rsid w:val="00EA7CFA"/>
    <w:rsid w:val="00EB2D23"/>
    <w:rsid w:val="00EB57EC"/>
    <w:rsid w:val="00EB7D9A"/>
    <w:rsid w:val="00EC28ED"/>
    <w:rsid w:val="00EC4754"/>
    <w:rsid w:val="00EC5CBD"/>
    <w:rsid w:val="00ED0400"/>
    <w:rsid w:val="00ED04CE"/>
    <w:rsid w:val="00ED45B4"/>
    <w:rsid w:val="00ED6814"/>
    <w:rsid w:val="00EE2600"/>
    <w:rsid w:val="00EF0BDE"/>
    <w:rsid w:val="00EF2C8A"/>
    <w:rsid w:val="00EF2DEA"/>
    <w:rsid w:val="00EF6EEB"/>
    <w:rsid w:val="00F013CC"/>
    <w:rsid w:val="00F066AA"/>
    <w:rsid w:val="00F102A9"/>
    <w:rsid w:val="00F12BE0"/>
    <w:rsid w:val="00F20A64"/>
    <w:rsid w:val="00F22934"/>
    <w:rsid w:val="00F37852"/>
    <w:rsid w:val="00F40D1D"/>
    <w:rsid w:val="00F40FA3"/>
    <w:rsid w:val="00F42A56"/>
    <w:rsid w:val="00F44D08"/>
    <w:rsid w:val="00F4549D"/>
    <w:rsid w:val="00F533B8"/>
    <w:rsid w:val="00F5499A"/>
    <w:rsid w:val="00F6055A"/>
    <w:rsid w:val="00F60826"/>
    <w:rsid w:val="00F642A4"/>
    <w:rsid w:val="00F658C7"/>
    <w:rsid w:val="00F66F17"/>
    <w:rsid w:val="00F675BA"/>
    <w:rsid w:val="00F67B94"/>
    <w:rsid w:val="00F7241D"/>
    <w:rsid w:val="00F77244"/>
    <w:rsid w:val="00F77405"/>
    <w:rsid w:val="00F802E2"/>
    <w:rsid w:val="00F8083B"/>
    <w:rsid w:val="00F82F04"/>
    <w:rsid w:val="00F84CD0"/>
    <w:rsid w:val="00F87E8F"/>
    <w:rsid w:val="00F90AE5"/>
    <w:rsid w:val="00F9138F"/>
    <w:rsid w:val="00F92C64"/>
    <w:rsid w:val="00F9506E"/>
    <w:rsid w:val="00F969D1"/>
    <w:rsid w:val="00F96C39"/>
    <w:rsid w:val="00FA4748"/>
    <w:rsid w:val="00FA4770"/>
    <w:rsid w:val="00FA6E5A"/>
    <w:rsid w:val="00FA795A"/>
    <w:rsid w:val="00FB4DA6"/>
    <w:rsid w:val="00FC20DD"/>
    <w:rsid w:val="00FC3CBE"/>
    <w:rsid w:val="00FC3F49"/>
    <w:rsid w:val="00FC7EF2"/>
    <w:rsid w:val="00FD1148"/>
    <w:rsid w:val="00FD1E92"/>
    <w:rsid w:val="00FD2092"/>
    <w:rsid w:val="00FE0B14"/>
    <w:rsid w:val="00FE6430"/>
    <w:rsid w:val="00FE657A"/>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40FC49"/>
  <w15:docId w15:val="{56FEC956-B79E-4502-BDA8-6F0830E2C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7EE1"/>
    <w:pPr>
      <w:spacing w:before="120" w:line="312" w:lineRule="auto"/>
      <w:ind w:firstLine="567"/>
      <w:jc w:val="both"/>
    </w:pPr>
    <w:rPr>
      <w:sz w:val="26"/>
      <w:szCs w:val="24"/>
    </w:rPr>
  </w:style>
  <w:style w:type="paragraph" w:styleId="Heading1">
    <w:name w:val="heading 1"/>
    <w:basedOn w:val="Normal"/>
    <w:next w:val="Normal"/>
    <w:link w:val="Heading1Char"/>
    <w:qFormat/>
    <w:rsid w:val="00597ACF"/>
    <w:pPr>
      <w:keepNext/>
      <w:numPr>
        <w:numId w:val="21"/>
      </w:numPr>
      <w:spacing w:before="60" w:after="480" w:line="288" w:lineRule="auto"/>
      <w:jc w:val="center"/>
      <w:outlineLvl w:val="0"/>
    </w:pPr>
    <w:rPr>
      <w:rFonts w:cs="Arial"/>
      <w:b/>
      <w:bCs/>
      <w:kern w:val="32"/>
      <w:sz w:val="32"/>
      <w:szCs w:val="32"/>
    </w:rPr>
  </w:style>
  <w:style w:type="paragraph" w:styleId="Heading2">
    <w:name w:val="heading 2"/>
    <w:basedOn w:val="Normal"/>
    <w:next w:val="Normal"/>
    <w:link w:val="Heading2Char"/>
    <w:qFormat/>
    <w:rsid w:val="00916D44"/>
    <w:pPr>
      <w:keepNext/>
      <w:numPr>
        <w:ilvl w:val="1"/>
        <w:numId w:val="21"/>
      </w:numPr>
      <w:outlineLvl w:val="1"/>
    </w:pPr>
    <w:rPr>
      <w:rFonts w:cs="Arial"/>
      <w:b/>
      <w:bCs/>
      <w:iCs/>
      <w:szCs w:val="28"/>
    </w:rPr>
  </w:style>
  <w:style w:type="paragraph" w:styleId="Heading3">
    <w:name w:val="heading 3"/>
    <w:basedOn w:val="Normal"/>
    <w:next w:val="Normal"/>
    <w:link w:val="Heading3Char"/>
    <w:qFormat/>
    <w:rsid w:val="00511C02"/>
    <w:pPr>
      <w:keepNext/>
      <w:numPr>
        <w:ilvl w:val="2"/>
        <w:numId w:val="21"/>
      </w:numPr>
      <w:jc w:val="left"/>
      <w:outlineLvl w:val="2"/>
    </w:pPr>
    <w:rPr>
      <w:rFonts w:cs="Arial"/>
      <w:b/>
      <w:bCs/>
      <w:i/>
      <w:szCs w:val="26"/>
    </w:rPr>
  </w:style>
  <w:style w:type="paragraph" w:styleId="Heading4">
    <w:name w:val="heading 4"/>
    <w:basedOn w:val="Normal"/>
    <w:next w:val="Normal"/>
    <w:qFormat/>
    <w:rsid w:val="00597ACF"/>
    <w:pPr>
      <w:keepNext/>
      <w:numPr>
        <w:ilvl w:val="3"/>
        <w:numId w:val="21"/>
      </w:numPr>
      <w:outlineLvl w:val="3"/>
    </w:pPr>
    <w:rPr>
      <w:b/>
      <w:bCs/>
      <w:szCs w:val="28"/>
    </w:rPr>
  </w:style>
  <w:style w:type="paragraph" w:styleId="Heading5">
    <w:name w:val="heading 5"/>
    <w:basedOn w:val="Normal"/>
    <w:next w:val="Normal"/>
    <w:qFormat/>
    <w:rsid w:val="00597ACF"/>
    <w:pPr>
      <w:numPr>
        <w:ilvl w:val="4"/>
        <w:numId w:val="21"/>
      </w:numPr>
      <w:spacing w:before="240" w:after="60"/>
      <w:outlineLvl w:val="4"/>
    </w:pPr>
    <w:rPr>
      <w:b/>
      <w:bCs/>
      <w:i/>
      <w:iCs/>
      <w:szCs w:val="26"/>
    </w:rPr>
  </w:style>
  <w:style w:type="paragraph" w:styleId="Heading6">
    <w:name w:val="heading 6"/>
    <w:basedOn w:val="Normal"/>
    <w:next w:val="Normal"/>
    <w:qFormat/>
    <w:rsid w:val="00597ACF"/>
    <w:pPr>
      <w:numPr>
        <w:ilvl w:val="5"/>
        <w:numId w:val="21"/>
      </w:numPr>
      <w:spacing w:before="240" w:after="60"/>
      <w:outlineLvl w:val="5"/>
    </w:pPr>
    <w:rPr>
      <w:b/>
      <w:bCs/>
      <w:sz w:val="22"/>
      <w:szCs w:val="22"/>
    </w:rPr>
  </w:style>
  <w:style w:type="paragraph" w:styleId="Heading7">
    <w:name w:val="heading 7"/>
    <w:basedOn w:val="Normal"/>
    <w:next w:val="Normal"/>
    <w:qFormat/>
    <w:rsid w:val="00597ACF"/>
    <w:pPr>
      <w:numPr>
        <w:ilvl w:val="6"/>
        <w:numId w:val="21"/>
      </w:numPr>
      <w:spacing w:before="240" w:after="60"/>
      <w:outlineLvl w:val="6"/>
    </w:pPr>
    <w:rPr>
      <w:sz w:val="24"/>
    </w:rPr>
  </w:style>
  <w:style w:type="paragraph" w:styleId="Heading8">
    <w:name w:val="heading 8"/>
    <w:basedOn w:val="Normal"/>
    <w:next w:val="Normal"/>
    <w:qFormat/>
    <w:rsid w:val="00597ACF"/>
    <w:pPr>
      <w:numPr>
        <w:ilvl w:val="7"/>
        <w:numId w:val="21"/>
      </w:numPr>
      <w:spacing w:before="240" w:after="60"/>
      <w:outlineLvl w:val="7"/>
    </w:pPr>
    <w:rPr>
      <w:i/>
      <w:iCs/>
      <w:sz w:val="24"/>
    </w:rPr>
  </w:style>
  <w:style w:type="paragraph" w:styleId="Heading9">
    <w:name w:val="heading 9"/>
    <w:basedOn w:val="Normal"/>
    <w:next w:val="Normal"/>
    <w:qFormat/>
    <w:rsid w:val="00597ACF"/>
    <w:pPr>
      <w:numPr>
        <w:ilvl w:val="8"/>
        <w:numId w:val="2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511681"/>
    <w:pPr>
      <w:spacing w:before="60" w:line="288" w:lineRule="auto"/>
      <w:ind w:left="567"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uiPriority w:val="39"/>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30"/>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856DB1"/>
    <w:pPr>
      <w:numPr>
        <w:numId w:val="33"/>
      </w:numPr>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character" w:customStyle="1" w:styleId="FooterChar">
    <w:name w:val="Footer Char"/>
    <w:basedOn w:val="DefaultParagraphFont"/>
    <w:link w:val="Footer"/>
    <w:rsid w:val="00C70BF7"/>
    <w:rPr>
      <w:sz w:val="26"/>
      <w:szCs w:val="24"/>
    </w:rPr>
  </w:style>
  <w:style w:type="character" w:styleId="Strong">
    <w:name w:val="Strong"/>
    <w:basedOn w:val="DefaultParagraphFont"/>
    <w:uiPriority w:val="22"/>
    <w:qFormat/>
    <w:rsid w:val="00F40D1D"/>
    <w:rPr>
      <w:b/>
      <w:bCs/>
    </w:rPr>
  </w:style>
  <w:style w:type="character" w:customStyle="1" w:styleId="Heading3Char">
    <w:name w:val="Heading 3 Char"/>
    <w:basedOn w:val="DefaultParagraphFont"/>
    <w:link w:val="Heading3"/>
    <w:rsid w:val="008075D8"/>
    <w:rPr>
      <w:rFonts w:cs="Arial"/>
      <w:b/>
      <w:bCs/>
      <w:i/>
      <w:sz w:val="26"/>
      <w:szCs w:val="26"/>
    </w:rPr>
  </w:style>
  <w:style w:type="character" w:customStyle="1" w:styleId="Heading2Char">
    <w:name w:val="Heading 2 Char"/>
    <w:basedOn w:val="DefaultParagraphFont"/>
    <w:link w:val="Heading2"/>
    <w:rsid w:val="009A10A4"/>
    <w:rPr>
      <w:rFonts w:cs="Arial"/>
      <w:b/>
      <w:bCs/>
      <w:iCs/>
      <w:sz w:val="26"/>
      <w:szCs w:val="28"/>
    </w:rPr>
  </w:style>
  <w:style w:type="paragraph" w:styleId="NormalWeb">
    <w:name w:val="Normal (Web)"/>
    <w:basedOn w:val="Normal"/>
    <w:uiPriority w:val="99"/>
    <w:unhideWhenUsed/>
    <w:rsid w:val="00B51BCF"/>
    <w:pPr>
      <w:spacing w:before="100" w:beforeAutospacing="1" w:after="100" w:afterAutospacing="1" w:line="240" w:lineRule="auto"/>
      <w:ind w:firstLine="0"/>
      <w:jc w:val="left"/>
    </w:pPr>
    <w:rPr>
      <w:sz w:val="24"/>
    </w:rPr>
  </w:style>
  <w:style w:type="table" w:styleId="TableGridLight">
    <w:name w:val="Grid Table Light"/>
    <w:basedOn w:val="TableNormal"/>
    <w:rsid w:val="004424D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rsid w:val="007D7A32"/>
    <w:rPr>
      <w:rFonts w:cs="Arial"/>
      <w:b/>
      <w:bCs/>
      <w:kern w:val="32"/>
      <w:sz w:val="32"/>
      <w:szCs w:val="32"/>
    </w:rPr>
  </w:style>
  <w:style w:type="character" w:styleId="UnresolvedMention">
    <w:name w:val="Unresolved Mention"/>
    <w:basedOn w:val="DefaultParagraphFont"/>
    <w:uiPriority w:val="99"/>
    <w:semiHidden/>
    <w:unhideWhenUsed/>
    <w:rsid w:val="00787433"/>
    <w:rPr>
      <w:color w:val="605E5C"/>
      <w:shd w:val="clear" w:color="auto" w:fill="E1DFDD"/>
    </w:rPr>
  </w:style>
  <w:style w:type="character" w:customStyle="1" w:styleId="whitespace-normal">
    <w:name w:val="whitespace-normal"/>
    <w:basedOn w:val="DefaultParagraphFont"/>
    <w:rsid w:val="00D31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yperlink" Target="https://github.com/nocobase/nocobase" TargetMode="External"/><Relationship Id="rId55" Type="http://schemas.openxmlformats.org/officeDocument/2006/relationships/hyperlink" Target="https://github.com/openai/whispe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developers.google.com/calendar" TargetMode="External"/><Relationship Id="rId58" Type="http://schemas.openxmlformats.org/officeDocument/2006/relationships/header" Target="header2.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nocobase.manhmanh.io.vn/signin?redirect" TargetMode="External"/><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sepay.vn" TargetMode="External"/><Relationship Id="rId8" Type="http://schemas.openxmlformats.org/officeDocument/2006/relationships/footer" Target="footer1.xml"/><Relationship Id="rId51" Type="http://schemas.openxmlformats.org/officeDocument/2006/relationships/hyperlink" Target="https://github.com/n8n-io/self-hosted-ai-starter-kit" TargetMode="Externa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hyperlink" Target="https://ai.google.dev"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hyperlink" Target="https://docs.nocobase.com" TargetMode="External"/><Relationship Id="rId57" Type="http://schemas.openxmlformats.org/officeDocument/2006/relationships/hyperlink" Target="https://developers.google.com/workspace/gmail/api/guides?hl=vi" TargetMode="External"/><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hyperlink" Target="https://docs.n8n.io"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HUMG\&#272;&#7890;%20&#193;N%20SV%20T&#7888;T%20NGHI&#7878;P\Mau%20Trinh%20Bay%20Do%20An%20Tot%20Nghiep\Mau%20trinh%20bay%20do%20an%20tot%20nghie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829907-7519-4989-B334-AD01A77D3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trinh bay do an tot nghiep.dotx</Template>
  <TotalTime>1483</TotalTime>
  <Pages>76</Pages>
  <Words>19695</Words>
  <Characters>73165</Characters>
  <Application>Microsoft Office Word</Application>
  <DocSecurity>0</DocSecurity>
  <Lines>1923</Lines>
  <Paragraphs>894</Paragraphs>
  <ScaleCrop>false</ScaleCrop>
  <HeadingPairs>
    <vt:vector size="2" baseType="variant">
      <vt:variant>
        <vt:lpstr>Title</vt:lpstr>
      </vt:variant>
      <vt:variant>
        <vt:i4>1</vt:i4>
      </vt:variant>
    </vt:vector>
  </HeadingPairs>
  <TitlesOfParts>
    <vt:vector size="1" baseType="lpstr">
      <vt:lpstr>Mẫu Đồ Án Tốt Nghiệp</vt:lpstr>
    </vt:vector>
  </TitlesOfParts>
  <Manager>PGS.TS. Nguyễn Trường Xuân</Manager>
  <Company>Bộ môn Tin học trắc địa - Khoa Công nghệ thông tin, Trường Đại học Mỏ-Địa chất</Company>
  <LinksUpToDate>false</LinksUpToDate>
  <CharactersWithSpaces>92097</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Tốt Nghiệp</dc:title>
  <dc:subject>Van ban mau</dc:subject>
  <dc:creator>nhlon</dc:creator>
  <cp:keywords>DATN, Do An Tot Nghiep, Mau Van Ban, Mẫu Đồ Án Tốt Nghiệp, Tin học trắc địa</cp:keywords>
  <dc:description>Văn bản này do Bộ môn Tin học trắc địa, Trường ĐH Mỏ-Địa chất cung cấp cho sinh viên làm Đồ án tốt nghiệp.</dc:description>
  <cp:lastModifiedBy>ĐỖ MINH ANH</cp:lastModifiedBy>
  <cp:revision>477</cp:revision>
  <dcterms:created xsi:type="dcterms:W3CDTF">2020-09-17T10:10:00Z</dcterms:created>
  <dcterms:modified xsi:type="dcterms:W3CDTF">2026-03-19T06:15:00Z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